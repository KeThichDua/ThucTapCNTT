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AA206" w14:textId="298F8FE6" w:rsidR="008F6263" w:rsidRDefault="00391EB9" w:rsidP="00391EB9">
      <w:pPr>
        <w:pStyle w:val="Title"/>
      </w:pPr>
      <w:r>
        <w:t xml:space="preserve">Bảng </w:t>
      </w:r>
      <w:r w:rsidR="002471D8">
        <w:t>Phân Công Usecas</w:t>
      </w:r>
    </w:p>
    <w:p w14:paraId="33FA72A9" w14:textId="2A0D8BD9" w:rsidR="00391EB9" w:rsidRDefault="00391EB9" w:rsidP="00391EB9"/>
    <w:tbl>
      <w:tblPr>
        <w:tblStyle w:val="TableGrid"/>
        <w:tblW w:w="0" w:type="auto"/>
        <w:tblLook w:val="04A0" w:firstRow="1" w:lastRow="0" w:firstColumn="1" w:lastColumn="0" w:noHBand="0" w:noVBand="1"/>
      </w:tblPr>
      <w:tblGrid>
        <w:gridCol w:w="4509"/>
        <w:gridCol w:w="4510"/>
      </w:tblGrid>
      <w:tr w:rsidR="00391EB9" w14:paraId="3812B030" w14:textId="77777777" w:rsidTr="00391EB9">
        <w:tc>
          <w:tcPr>
            <w:tcW w:w="4509" w:type="dxa"/>
          </w:tcPr>
          <w:p w14:paraId="17EF6E91" w14:textId="195912AD" w:rsidR="00391EB9" w:rsidRPr="00391EB9" w:rsidRDefault="00391EB9" w:rsidP="00391EB9">
            <w:pPr>
              <w:jc w:val="center"/>
              <w:rPr>
                <w:b/>
                <w:bCs/>
              </w:rPr>
            </w:pPr>
            <w:r w:rsidRPr="00391EB9">
              <w:rPr>
                <w:b/>
                <w:bCs/>
              </w:rPr>
              <w:t>Họ và Tên Sinh Viên</w:t>
            </w:r>
          </w:p>
        </w:tc>
        <w:tc>
          <w:tcPr>
            <w:tcW w:w="4510" w:type="dxa"/>
          </w:tcPr>
          <w:p w14:paraId="57717E9A" w14:textId="1A983896" w:rsidR="00391EB9" w:rsidRPr="00391EB9" w:rsidRDefault="00391EB9" w:rsidP="00391EB9">
            <w:pPr>
              <w:jc w:val="center"/>
              <w:rPr>
                <w:b/>
                <w:bCs/>
              </w:rPr>
            </w:pPr>
            <w:r w:rsidRPr="00391EB9">
              <w:rPr>
                <w:b/>
                <w:bCs/>
              </w:rPr>
              <w:t>Tên Chức Năng</w:t>
            </w:r>
          </w:p>
        </w:tc>
      </w:tr>
      <w:tr w:rsidR="00391EB9" w14:paraId="075BBCCC" w14:textId="77777777" w:rsidTr="00391EB9">
        <w:tc>
          <w:tcPr>
            <w:tcW w:w="4509" w:type="dxa"/>
            <w:vMerge w:val="restart"/>
          </w:tcPr>
          <w:p w14:paraId="3FFDFDE6" w14:textId="32B34647" w:rsidR="00391EB9" w:rsidRDefault="00391EB9" w:rsidP="00391EB9">
            <w:r>
              <w:t>Nguyễn Tú Linh</w:t>
            </w:r>
          </w:p>
        </w:tc>
        <w:tc>
          <w:tcPr>
            <w:tcW w:w="4510" w:type="dxa"/>
          </w:tcPr>
          <w:p w14:paraId="0E023FF1" w14:textId="1F633AD6" w:rsidR="00391EB9" w:rsidRDefault="00391EB9" w:rsidP="00A44EE7">
            <w:pPr>
              <w:pStyle w:val="ListParagraph"/>
              <w:numPr>
                <w:ilvl w:val="0"/>
                <w:numId w:val="1"/>
              </w:numPr>
            </w:pPr>
            <w:r>
              <w:t>Quản Lý Thông Tin Giáo Viên</w:t>
            </w:r>
          </w:p>
        </w:tc>
      </w:tr>
      <w:tr w:rsidR="00391EB9" w14:paraId="5742DF76" w14:textId="77777777" w:rsidTr="00391EB9">
        <w:tc>
          <w:tcPr>
            <w:tcW w:w="4509" w:type="dxa"/>
            <w:vMerge/>
          </w:tcPr>
          <w:p w14:paraId="65669315" w14:textId="77777777" w:rsidR="00391EB9" w:rsidRDefault="00391EB9" w:rsidP="00391EB9"/>
        </w:tc>
        <w:tc>
          <w:tcPr>
            <w:tcW w:w="4510" w:type="dxa"/>
          </w:tcPr>
          <w:p w14:paraId="2B257694" w14:textId="0AC414EB" w:rsidR="00391EB9" w:rsidRDefault="00391EB9" w:rsidP="00A44EE7">
            <w:pPr>
              <w:pStyle w:val="ListParagraph"/>
              <w:numPr>
                <w:ilvl w:val="0"/>
                <w:numId w:val="1"/>
              </w:numPr>
            </w:pPr>
            <w:r>
              <w:t>Xem Lịch Giảng Dạy</w:t>
            </w:r>
          </w:p>
        </w:tc>
      </w:tr>
      <w:tr w:rsidR="00391EB9" w14:paraId="422C1F00" w14:textId="77777777" w:rsidTr="00391EB9">
        <w:tc>
          <w:tcPr>
            <w:tcW w:w="4509" w:type="dxa"/>
            <w:vMerge w:val="restart"/>
          </w:tcPr>
          <w:p w14:paraId="3B838796" w14:textId="699A6FD4" w:rsidR="00391EB9" w:rsidRDefault="00391EB9" w:rsidP="00391EB9">
            <w:r>
              <w:t>Sa Văn Sơn</w:t>
            </w:r>
          </w:p>
        </w:tc>
        <w:tc>
          <w:tcPr>
            <w:tcW w:w="4510" w:type="dxa"/>
          </w:tcPr>
          <w:p w14:paraId="3FF5578A" w14:textId="277C10F2" w:rsidR="00391EB9" w:rsidRDefault="00391EB9" w:rsidP="00A44EE7">
            <w:pPr>
              <w:pStyle w:val="ListParagraph"/>
              <w:numPr>
                <w:ilvl w:val="0"/>
                <w:numId w:val="1"/>
              </w:numPr>
            </w:pPr>
            <w:r>
              <w:t>Quản Lý Thông Tin Học Sinh</w:t>
            </w:r>
          </w:p>
        </w:tc>
      </w:tr>
      <w:tr w:rsidR="00391EB9" w14:paraId="6CCAD7B7" w14:textId="77777777" w:rsidTr="00391EB9">
        <w:trPr>
          <w:trHeight w:val="422"/>
        </w:trPr>
        <w:tc>
          <w:tcPr>
            <w:tcW w:w="4509" w:type="dxa"/>
            <w:vMerge/>
          </w:tcPr>
          <w:p w14:paraId="31AE22FC" w14:textId="77777777" w:rsidR="00391EB9" w:rsidRDefault="00391EB9" w:rsidP="00391EB9"/>
        </w:tc>
        <w:tc>
          <w:tcPr>
            <w:tcW w:w="4510" w:type="dxa"/>
          </w:tcPr>
          <w:p w14:paraId="0080EB2D" w14:textId="38B09BA2" w:rsidR="00391EB9" w:rsidRDefault="00391EB9" w:rsidP="00A44EE7">
            <w:pPr>
              <w:pStyle w:val="ListParagraph"/>
              <w:numPr>
                <w:ilvl w:val="0"/>
                <w:numId w:val="1"/>
              </w:numPr>
            </w:pPr>
            <w:r>
              <w:t>Quản Lý Điểm Học Sinh</w:t>
            </w:r>
          </w:p>
        </w:tc>
      </w:tr>
      <w:tr w:rsidR="00391EB9" w14:paraId="55E5D557" w14:textId="77777777" w:rsidTr="00391EB9">
        <w:tc>
          <w:tcPr>
            <w:tcW w:w="4509" w:type="dxa"/>
            <w:vMerge w:val="restart"/>
          </w:tcPr>
          <w:p w14:paraId="18AAD03C" w14:textId="56CA1075" w:rsidR="00391EB9" w:rsidRDefault="00391EB9" w:rsidP="00391EB9">
            <w:r>
              <w:t>Lê Thanh Độ</w:t>
            </w:r>
          </w:p>
        </w:tc>
        <w:tc>
          <w:tcPr>
            <w:tcW w:w="4510" w:type="dxa"/>
          </w:tcPr>
          <w:p w14:paraId="6C034E75" w14:textId="7FA7A4D1" w:rsidR="00391EB9" w:rsidRDefault="00391EB9" w:rsidP="00A44EE7">
            <w:pPr>
              <w:pStyle w:val="ListParagraph"/>
              <w:numPr>
                <w:ilvl w:val="0"/>
                <w:numId w:val="1"/>
              </w:numPr>
            </w:pPr>
            <w:r>
              <w:t>Quản Lý Thông Tin Môn Học</w:t>
            </w:r>
          </w:p>
        </w:tc>
      </w:tr>
      <w:tr w:rsidR="00391EB9" w14:paraId="618B7289" w14:textId="77777777" w:rsidTr="00391EB9">
        <w:tc>
          <w:tcPr>
            <w:tcW w:w="4509" w:type="dxa"/>
            <w:vMerge/>
          </w:tcPr>
          <w:p w14:paraId="301A2B54" w14:textId="77777777" w:rsidR="00391EB9" w:rsidRDefault="00391EB9" w:rsidP="00391EB9"/>
        </w:tc>
        <w:tc>
          <w:tcPr>
            <w:tcW w:w="4510" w:type="dxa"/>
          </w:tcPr>
          <w:p w14:paraId="76FCF68D" w14:textId="258B37B2" w:rsidR="00391EB9" w:rsidRDefault="00391EB9" w:rsidP="00A44EE7">
            <w:pPr>
              <w:pStyle w:val="ListParagraph"/>
              <w:numPr>
                <w:ilvl w:val="0"/>
                <w:numId w:val="1"/>
              </w:numPr>
            </w:pPr>
            <w:r>
              <w:t>Quản Lý Thông Tin Lớp Học</w:t>
            </w:r>
          </w:p>
        </w:tc>
      </w:tr>
      <w:tr w:rsidR="00391EB9" w14:paraId="487C017A" w14:textId="77777777" w:rsidTr="00391EB9">
        <w:tc>
          <w:tcPr>
            <w:tcW w:w="4509" w:type="dxa"/>
            <w:vMerge w:val="restart"/>
          </w:tcPr>
          <w:p w14:paraId="4C550901" w14:textId="351BF860" w:rsidR="00391EB9" w:rsidRDefault="00391EB9" w:rsidP="00391EB9">
            <w:r>
              <w:t>Lường Đình Hoàng</w:t>
            </w:r>
          </w:p>
        </w:tc>
        <w:tc>
          <w:tcPr>
            <w:tcW w:w="4510" w:type="dxa"/>
          </w:tcPr>
          <w:p w14:paraId="754739A9" w14:textId="39D30DBB" w:rsidR="00391EB9" w:rsidRDefault="00391EB9" w:rsidP="00A44EE7">
            <w:pPr>
              <w:pStyle w:val="ListParagraph"/>
              <w:numPr>
                <w:ilvl w:val="0"/>
                <w:numId w:val="1"/>
              </w:numPr>
            </w:pPr>
            <w:r>
              <w:t>Quản Lý Thông Tin Phòng Học</w:t>
            </w:r>
          </w:p>
        </w:tc>
      </w:tr>
      <w:tr w:rsidR="00391EB9" w14:paraId="7BE9B58C" w14:textId="77777777" w:rsidTr="00391EB9">
        <w:tc>
          <w:tcPr>
            <w:tcW w:w="4509" w:type="dxa"/>
            <w:vMerge/>
          </w:tcPr>
          <w:p w14:paraId="7FCBC6A1" w14:textId="77777777" w:rsidR="00391EB9" w:rsidRDefault="00391EB9" w:rsidP="00391EB9"/>
        </w:tc>
        <w:tc>
          <w:tcPr>
            <w:tcW w:w="4510" w:type="dxa"/>
          </w:tcPr>
          <w:p w14:paraId="47900A58" w14:textId="13C04429" w:rsidR="00391EB9" w:rsidRDefault="00391EB9" w:rsidP="00A44EE7">
            <w:pPr>
              <w:pStyle w:val="ListParagraph"/>
              <w:numPr>
                <w:ilvl w:val="0"/>
                <w:numId w:val="1"/>
              </w:numPr>
            </w:pPr>
            <w:r>
              <w:t>Quản Lý Thông Tin Thời Khóa Biểu</w:t>
            </w:r>
          </w:p>
        </w:tc>
      </w:tr>
      <w:tr w:rsidR="00391EB9" w14:paraId="228DEF1C" w14:textId="77777777" w:rsidTr="00391EB9">
        <w:tc>
          <w:tcPr>
            <w:tcW w:w="4509" w:type="dxa"/>
            <w:vMerge w:val="restart"/>
          </w:tcPr>
          <w:p w14:paraId="01013731" w14:textId="7549B304" w:rsidR="00391EB9" w:rsidRDefault="00391EB9" w:rsidP="00391EB9">
            <w:r>
              <w:t>Nguyễn Thị Loan</w:t>
            </w:r>
          </w:p>
        </w:tc>
        <w:tc>
          <w:tcPr>
            <w:tcW w:w="4510" w:type="dxa"/>
          </w:tcPr>
          <w:p w14:paraId="26AEFF89" w14:textId="55F881B6" w:rsidR="00391EB9" w:rsidRDefault="00391EB9" w:rsidP="00A44EE7">
            <w:pPr>
              <w:pStyle w:val="ListParagraph"/>
              <w:numPr>
                <w:ilvl w:val="0"/>
                <w:numId w:val="1"/>
              </w:numPr>
            </w:pPr>
            <w:r>
              <w:t>Xem Danh Sách Học Sinh Theo Các Bộ Lọc</w:t>
            </w:r>
          </w:p>
        </w:tc>
      </w:tr>
      <w:tr w:rsidR="00391EB9" w14:paraId="169DE5CA" w14:textId="77777777" w:rsidTr="00391EB9">
        <w:tc>
          <w:tcPr>
            <w:tcW w:w="4509" w:type="dxa"/>
            <w:vMerge/>
          </w:tcPr>
          <w:p w14:paraId="6520A7B8" w14:textId="77777777" w:rsidR="00391EB9" w:rsidRDefault="00391EB9" w:rsidP="00391EB9"/>
        </w:tc>
        <w:tc>
          <w:tcPr>
            <w:tcW w:w="4510" w:type="dxa"/>
          </w:tcPr>
          <w:p w14:paraId="30CF2A7E" w14:textId="60808661" w:rsidR="00391EB9" w:rsidRDefault="00391EB9" w:rsidP="00A44EE7">
            <w:pPr>
              <w:pStyle w:val="ListParagraph"/>
              <w:numPr>
                <w:ilvl w:val="0"/>
                <w:numId w:val="1"/>
              </w:numPr>
            </w:pPr>
            <w:r>
              <w:t>Xem Thông Tin Giáo Viên</w:t>
            </w:r>
          </w:p>
        </w:tc>
      </w:tr>
      <w:tr w:rsidR="00391EB9" w14:paraId="105C9ABE" w14:textId="77777777" w:rsidTr="00391EB9">
        <w:tc>
          <w:tcPr>
            <w:tcW w:w="4509" w:type="dxa"/>
            <w:vMerge w:val="restart"/>
          </w:tcPr>
          <w:p w14:paraId="07C1132A" w14:textId="359B2CAC" w:rsidR="00391EB9" w:rsidRDefault="00391EB9" w:rsidP="00391EB9">
            <w:r>
              <w:t>Vũ Duy Thành</w:t>
            </w:r>
          </w:p>
        </w:tc>
        <w:tc>
          <w:tcPr>
            <w:tcW w:w="4510" w:type="dxa"/>
          </w:tcPr>
          <w:p w14:paraId="1508DEEB" w14:textId="6FA9CAA9" w:rsidR="00391EB9" w:rsidRDefault="00391EB9" w:rsidP="00A44EE7">
            <w:pPr>
              <w:pStyle w:val="ListParagraph"/>
              <w:numPr>
                <w:ilvl w:val="0"/>
                <w:numId w:val="1"/>
              </w:numPr>
            </w:pPr>
            <w:r>
              <w:t>Xem Thời Khóa Biểu</w:t>
            </w:r>
          </w:p>
        </w:tc>
      </w:tr>
      <w:tr w:rsidR="00391EB9" w14:paraId="0D9DEA99" w14:textId="77777777" w:rsidTr="00391EB9">
        <w:tc>
          <w:tcPr>
            <w:tcW w:w="4509" w:type="dxa"/>
            <w:vMerge/>
          </w:tcPr>
          <w:p w14:paraId="7B880893" w14:textId="77777777" w:rsidR="00391EB9" w:rsidRDefault="00391EB9" w:rsidP="00391EB9"/>
        </w:tc>
        <w:tc>
          <w:tcPr>
            <w:tcW w:w="4510" w:type="dxa"/>
          </w:tcPr>
          <w:p w14:paraId="2CBDEF9B" w14:textId="56DE2D17" w:rsidR="00391EB9" w:rsidRDefault="00391EB9" w:rsidP="00A44EE7">
            <w:pPr>
              <w:pStyle w:val="ListParagraph"/>
              <w:numPr>
                <w:ilvl w:val="0"/>
                <w:numId w:val="1"/>
              </w:numPr>
            </w:pPr>
            <w:r>
              <w:t>Xem Thông Tin Cơ Bản Của Học Sinh</w:t>
            </w:r>
          </w:p>
        </w:tc>
      </w:tr>
      <w:tr w:rsidR="00391EB9" w14:paraId="4CFFB275" w14:textId="77777777" w:rsidTr="00391EB9">
        <w:tc>
          <w:tcPr>
            <w:tcW w:w="4509" w:type="dxa"/>
          </w:tcPr>
          <w:p w14:paraId="7680E754" w14:textId="4D675C53" w:rsidR="00391EB9" w:rsidRDefault="00391EB9" w:rsidP="00391EB9">
            <w:r>
              <w:t>Nguyễn Phúc Toàn</w:t>
            </w:r>
          </w:p>
        </w:tc>
        <w:tc>
          <w:tcPr>
            <w:tcW w:w="4510" w:type="dxa"/>
          </w:tcPr>
          <w:p w14:paraId="4A3777E7" w14:textId="1755B35F" w:rsidR="00391EB9" w:rsidRDefault="00391EB9" w:rsidP="00A44EE7">
            <w:pPr>
              <w:pStyle w:val="ListParagraph"/>
              <w:numPr>
                <w:ilvl w:val="0"/>
                <w:numId w:val="1"/>
              </w:numPr>
            </w:pPr>
            <w:r>
              <w:t>Xem Điểm Học Sinh</w:t>
            </w:r>
          </w:p>
        </w:tc>
      </w:tr>
    </w:tbl>
    <w:p w14:paraId="64BABE20" w14:textId="176D1EC8" w:rsidR="00391EB9" w:rsidRDefault="00391EB9" w:rsidP="00391EB9"/>
    <w:p w14:paraId="50428BC3" w14:textId="23F89F05" w:rsidR="002471D8" w:rsidRDefault="002471D8" w:rsidP="00391EB9"/>
    <w:p w14:paraId="13F93ADE" w14:textId="5B540507" w:rsidR="002471D8" w:rsidRDefault="002471D8" w:rsidP="00391EB9"/>
    <w:p w14:paraId="4151C817" w14:textId="7975FF6E" w:rsidR="002471D8" w:rsidRDefault="002471D8" w:rsidP="00391EB9"/>
    <w:p w14:paraId="3ED52070" w14:textId="114A3DBC" w:rsidR="002471D8" w:rsidRDefault="002471D8" w:rsidP="00391EB9"/>
    <w:p w14:paraId="682F0EFD" w14:textId="705EFADD" w:rsidR="002471D8" w:rsidRDefault="002471D8" w:rsidP="00391EB9"/>
    <w:p w14:paraId="06CAF343" w14:textId="32E3184C" w:rsidR="002471D8" w:rsidRDefault="002471D8" w:rsidP="00391EB9"/>
    <w:p w14:paraId="4D27F5F9" w14:textId="11142D8C" w:rsidR="002471D8" w:rsidRDefault="002471D8" w:rsidP="00391EB9"/>
    <w:p w14:paraId="4E241067" w14:textId="58961044" w:rsidR="002471D8" w:rsidRDefault="002471D8" w:rsidP="00391EB9"/>
    <w:p w14:paraId="0FFADA2C" w14:textId="259078D1" w:rsidR="002471D8" w:rsidRDefault="002471D8" w:rsidP="00391EB9"/>
    <w:p w14:paraId="3277B18F" w14:textId="34E3874D" w:rsidR="002471D8" w:rsidRDefault="002471D8" w:rsidP="00391EB9"/>
    <w:p w14:paraId="17CA7256" w14:textId="4C910D28" w:rsidR="002471D8" w:rsidRDefault="002471D8" w:rsidP="00391EB9"/>
    <w:p w14:paraId="73B28F0B" w14:textId="24269F32" w:rsidR="002471D8" w:rsidRDefault="002471D8" w:rsidP="00391EB9"/>
    <w:p w14:paraId="78B600ED" w14:textId="794E740A" w:rsidR="002471D8" w:rsidRDefault="002471D8" w:rsidP="00391EB9"/>
    <w:p w14:paraId="51C68BDB" w14:textId="48F043DF" w:rsidR="002471D8" w:rsidRDefault="002471D8" w:rsidP="00391EB9"/>
    <w:p w14:paraId="4FE4B0A4" w14:textId="77777777" w:rsidR="00BC19F5" w:rsidRDefault="00BC19F5" w:rsidP="000D500D">
      <w:pPr>
        <w:pStyle w:val="Subtitle"/>
        <w:jc w:val="center"/>
        <w:rPr>
          <w:rStyle w:val="SubtleEmphasis"/>
          <w:bCs/>
        </w:rPr>
        <w:sectPr w:rsidR="00BC19F5"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4C40B950" w14:textId="023C529B" w:rsidR="002471D8" w:rsidRPr="002471D8" w:rsidRDefault="002471D8" w:rsidP="000D500D">
      <w:pPr>
        <w:pStyle w:val="Subtitle"/>
        <w:jc w:val="center"/>
        <w:rPr>
          <w:rStyle w:val="SubtleEmphasis"/>
          <w:bCs/>
        </w:rPr>
      </w:pPr>
      <w:r w:rsidRPr="002471D8">
        <w:rPr>
          <w:rStyle w:val="SubtleEmphasis"/>
          <w:bCs/>
        </w:rPr>
        <w:lastRenderedPageBreak/>
        <w:t>HỌC VIỆN KỸ THUẬT QUÂN SỰ</w:t>
      </w:r>
    </w:p>
    <w:p w14:paraId="6A120934" w14:textId="77777777" w:rsidR="002471D8" w:rsidRPr="00CF06C0" w:rsidRDefault="002471D8" w:rsidP="002471D8">
      <w:pPr>
        <w:pStyle w:val="Subtitle"/>
      </w:pPr>
    </w:p>
    <w:p w14:paraId="50F7F33F" w14:textId="77777777" w:rsidR="002471D8" w:rsidRDefault="002471D8" w:rsidP="002471D8">
      <w:pPr>
        <w:spacing w:line="360" w:lineRule="auto"/>
        <w:jc w:val="center"/>
      </w:pPr>
    </w:p>
    <w:p w14:paraId="533B8C2E" w14:textId="77777777" w:rsidR="002471D8" w:rsidRDefault="002471D8" w:rsidP="002471D8">
      <w:pPr>
        <w:spacing w:line="360" w:lineRule="auto"/>
        <w:jc w:val="center"/>
      </w:pPr>
    </w:p>
    <w:p w14:paraId="2E7DA7D0" w14:textId="77777777" w:rsidR="002471D8" w:rsidRDefault="002471D8" w:rsidP="002471D8">
      <w:pPr>
        <w:spacing w:line="360" w:lineRule="auto"/>
        <w:jc w:val="center"/>
      </w:pPr>
    </w:p>
    <w:p w14:paraId="259BAE01" w14:textId="77777777" w:rsidR="002471D8" w:rsidRDefault="002471D8" w:rsidP="002471D8">
      <w:pPr>
        <w:spacing w:line="360" w:lineRule="auto"/>
        <w:jc w:val="center"/>
      </w:pPr>
    </w:p>
    <w:p w14:paraId="606F353A" w14:textId="094F6481" w:rsidR="002471D8" w:rsidRDefault="00BC19F5" w:rsidP="002471D8">
      <w:pPr>
        <w:pStyle w:val="Title"/>
        <w:jc w:val="center"/>
      </w:pPr>
      <w:r>
        <w:t>KHẢO SÁT PHÂN TÍCH NGHIÊP VỤ</w:t>
      </w:r>
    </w:p>
    <w:p w14:paraId="2559DC3F" w14:textId="77777777" w:rsidR="002471D8" w:rsidRDefault="002471D8" w:rsidP="002471D8">
      <w:pPr>
        <w:pStyle w:val="Title"/>
        <w:jc w:val="center"/>
      </w:pPr>
    </w:p>
    <w:p w14:paraId="03631F21" w14:textId="77777777" w:rsidR="002471D8" w:rsidRDefault="002471D8" w:rsidP="002471D8">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0CADD7FC" w14:textId="77777777" w:rsidR="002471D8" w:rsidRDefault="002471D8" w:rsidP="002471D8">
      <w:pPr>
        <w:spacing w:line="360" w:lineRule="auto"/>
        <w:jc w:val="center"/>
      </w:pPr>
    </w:p>
    <w:p w14:paraId="04438B5C" w14:textId="77777777" w:rsidR="002471D8" w:rsidRDefault="002471D8" w:rsidP="002471D8">
      <w:pPr>
        <w:spacing w:line="360" w:lineRule="auto"/>
        <w:jc w:val="both"/>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2471D8" w14:paraId="32FDE3AC" w14:textId="77777777" w:rsidTr="00B358A9">
        <w:tc>
          <w:tcPr>
            <w:tcW w:w="3420" w:type="dxa"/>
          </w:tcPr>
          <w:p w14:paraId="2E45ED5D" w14:textId="77777777" w:rsidR="002471D8" w:rsidRPr="00BA6B3F" w:rsidRDefault="002471D8" w:rsidP="00B358A9">
            <w:pPr>
              <w:spacing w:line="360" w:lineRule="auto"/>
              <w:jc w:val="both"/>
              <w:rPr>
                <w:b/>
                <w:bCs/>
              </w:rPr>
            </w:pPr>
            <w:r w:rsidRPr="00BA6B3F">
              <w:rPr>
                <w:b/>
                <w:bCs/>
              </w:rPr>
              <w:t>Sinh viên thực hiện:</w:t>
            </w:r>
          </w:p>
        </w:tc>
        <w:tc>
          <w:tcPr>
            <w:tcW w:w="3690" w:type="dxa"/>
          </w:tcPr>
          <w:p w14:paraId="4BAFD151" w14:textId="32918D2B" w:rsidR="002471D8" w:rsidRDefault="00F73A3E" w:rsidP="00B358A9">
            <w:pPr>
              <w:spacing w:line="360" w:lineRule="auto"/>
              <w:jc w:val="both"/>
            </w:pPr>
            <w:r>
              <w:t>Nguyễn Tú Linh</w:t>
            </w:r>
          </w:p>
        </w:tc>
      </w:tr>
      <w:tr w:rsidR="002471D8" w14:paraId="57F85D15" w14:textId="77777777" w:rsidTr="00B358A9">
        <w:tc>
          <w:tcPr>
            <w:tcW w:w="3420" w:type="dxa"/>
          </w:tcPr>
          <w:p w14:paraId="51140FC1" w14:textId="77777777" w:rsidR="002471D8" w:rsidRDefault="002471D8" w:rsidP="00B358A9">
            <w:pPr>
              <w:spacing w:line="360" w:lineRule="auto"/>
              <w:jc w:val="both"/>
            </w:pPr>
          </w:p>
        </w:tc>
        <w:tc>
          <w:tcPr>
            <w:tcW w:w="3690" w:type="dxa"/>
          </w:tcPr>
          <w:p w14:paraId="09AD49E4" w14:textId="14E17B79" w:rsidR="002471D8" w:rsidRDefault="002471D8" w:rsidP="00B358A9">
            <w:pPr>
              <w:spacing w:line="360" w:lineRule="auto"/>
              <w:jc w:val="both"/>
            </w:pPr>
          </w:p>
        </w:tc>
      </w:tr>
      <w:tr w:rsidR="002471D8" w14:paraId="0B281B73" w14:textId="77777777" w:rsidTr="00B358A9">
        <w:tc>
          <w:tcPr>
            <w:tcW w:w="3420" w:type="dxa"/>
          </w:tcPr>
          <w:p w14:paraId="6E17E3BD" w14:textId="77777777" w:rsidR="002471D8" w:rsidRDefault="002471D8" w:rsidP="00B358A9">
            <w:pPr>
              <w:spacing w:line="360" w:lineRule="auto"/>
              <w:jc w:val="both"/>
            </w:pPr>
          </w:p>
        </w:tc>
        <w:tc>
          <w:tcPr>
            <w:tcW w:w="3690" w:type="dxa"/>
          </w:tcPr>
          <w:p w14:paraId="2588C631" w14:textId="294A840F" w:rsidR="002471D8" w:rsidRDefault="002471D8" w:rsidP="00B358A9">
            <w:pPr>
              <w:spacing w:line="360" w:lineRule="auto"/>
              <w:jc w:val="both"/>
            </w:pPr>
          </w:p>
        </w:tc>
      </w:tr>
      <w:tr w:rsidR="002471D8" w14:paraId="72286E72" w14:textId="77777777" w:rsidTr="00B358A9">
        <w:tc>
          <w:tcPr>
            <w:tcW w:w="3420" w:type="dxa"/>
          </w:tcPr>
          <w:p w14:paraId="1CB1AF7F" w14:textId="77777777" w:rsidR="002471D8" w:rsidRDefault="002471D8" w:rsidP="00B358A9">
            <w:pPr>
              <w:spacing w:line="360" w:lineRule="auto"/>
              <w:jc w:val="both"/>
            </w:pPr>
          </w:p>
        </w:tc>
        <w:tc>
          <w:tcPr>
            <w:tcW w:w="3690" w:type="dxa"/>
          </w:tcPr>
          <w:p w14:paraId="67A64EC3" w14:textId="2AB908A5" w:rsidR="002471D8" w:rsidRDefault="002471D8" w:rsidP="00B358A9">
            <w:pPr>
              <w:spacing w:line="360" w:lineRule="auto"/>
              <w:jc w:val="both"/>
            </w:pPr>
          </w:p>
        </w:tc>
      </w:tr>
      <w:tr w:rsidR="002471D8" w14:paraId="1020367C" w14:textId="77777777" w:rsidTr="00B358A9">
        <w:tc>
          <w:tcPr>
            <w:tcW w:w="3420" w:type="dxa"/>
          </w:tcPr>
          <w:p w14:paraId="142202ED" w14:textId="77777777" w:rsidR="002471D8" w:rsidRDefault="002471D8" w:rsidP="00B358A9">
            <w:pPr>
              <w:spacing w:line="360" w:lineRule="auto"/>
              <w:jc w:val="both"/>
            </w:pPr>
          </w:p>
        </w:tc>
        <w:tc>
          <w:tcPr>
            <w:tcW w:w="3690" w:type="dxa"/>
          </w:tcPr>
          <w:p w14:paraId="77D70D25" w14:textId="178D6993" w:rsidR="002471D8" w:rsidRDefault="002471D8" w:rsidP="00B358A9">
            <w:pPr>
              <w:spacing w:line="360" w:lineRule="auto"/>
              <w:jc w:val="both"/>
            </w:pPr>
          </w:p>
        </w:tc>
      </w:tr>
      <w:tr w:rsidR="002471D8" w14:paraId="19A41849" w14:textId="77777777" w:rsidTr="00B358A9">
        <w:tc>
          <w:tcPr>
            <w:tcW w:w="3420" w:type="dxa"/>
          </w:tcPr>
          <w:p w14:paraId="3ED6F835" w14:textId="77777777" w:rsidR="002471D8" w:rsidRDefault="002471D8" w:rsidP="00B358A9">
            <w:pPr>
              <w:spacing w:line="360" w:lineRule="auto"/>
              <w:jc w:val="both"/>
            </w:pPr>
          </w:p>
        </w:tc>
        <w:tc>
          <w:tcPr>
            <w:tcW w:w="3690" w:type="dxa"/>
          </w:tcPr>
          <w:p w14:paraId="57FCD5D4" w14:textId="2717F8C2" w:rsidR="002471D8" w:rsidRDefault="002471D8" w:rsidP="00B358A9">
            <w:pPr>
              <w:spacing w:line="360" w:lineRule="auto"/>
              <w:jc w:val="both"/>
            </w:pPr>
          </w:p>
        </w:tc>
      </w:tr>
      <w:tr w:rsidR="002471D8" w14:paraId="4EF374FB" w14:textId="77777777" w:rsidTr="00B358A9">
        <w:tc>
          <w:tcPr>
            <w:tcW w:w="3420" w:type="dxa"/>
          </w:tcPr>
          <w:p w14:paraId="47445C12" w14:textId="77777777" w:rsidR="002471D8" w:rsidRDefault="002471D8" w:rsidP="00B358A9">
            <w:pPr>
              <w:spacing w:line="360" w:lineRule="auto"/>
              <w:jc w:val="both"/>
            </w:pPr>
          </w:p>
        </w:tc>
        <w:tc>
          <w:tcPr>
            <w:tcW w:w="3690" w:type="dxa"/>
          </w:tcPr>
          <w:p w14:paraId="248CF72E" w14:textId="5DAEE179" w:rsidR="002471D8" w:rsidRDefault="002471D8" w:rsidP="00B358A9">
            <w:pPr>
              <w:spacing w:line="360" w:lineRule="auto"/>
              <w:jc w:val="both"/>
            </w:pPr>
          </w:p>
        </w:tc>
      </w:tr>
    </w:tbl>
    <w:p w14:paraId="6CDB8FC8" w14:textId="77777777" w:rsidR="002471D8" w:rsidRDefault="002471D8" w:rsidP="002471D8">
      <w:pPr>
        <w:spacing w:line="360" w:lineRule="auto"/>
        <w:jc w:val="both"/>
      </w:pPr>
    </w:p>
    <w:p w14:paraId="3E27DA40" w14:textId="77777777" w:rsidR="002471D8" w:rsidRPr="006D68E2" w:rsidRDefault="002471D8" w:rsidP="002471D8"/>
    <w:p w14:paraId="19ECA6FD" w14:textId="77777777" w:rsidR="002471D8" w:rsidRPr="006D68E2" w:rsidRDefault="002471D8" w:rsidP="002471D8"/>
    <w:p w14:paraId="26CEF44E" w14:textId="77777777" w:rsidR="002471D8" w:rsidRPr="006D68E2" w:rsidRDefault="002471D8" w:rsidP="002471D8"/>
    <w:p w14:paraId="6C7F173F" w14:textId="77777777" w:rsidR="002471D8" w:rsidRPr="006D68E2" w:rsidRDefault="002471D8" w:rsidP="002471D8"/>
    <w:p w14:paraId="62ABAD97" w14:textId="77777777" w:rsidR="002471D8" w:rsidRPr="006D68E2" w:rsidRDefault="002471D8" w:rsidP="002471D8"/>
    <w:p w14:paraId="6F2F74A9" w14:textId="77777777" w:rsidR="002471D8" w:rsidRPr="006D68E2" w:rsidRDefault="002471D8" w:rsidP="002471D8"/>
    <w:p w14:paraId="0A9B6C70" w14:textId="77777777" w:rsidR="002471D8" w:rsidRPr="006D68E2" w:rsidRDefault="002471D8" w:rsidP="002471D8"/>
    <w:p w14:paraId="079BADAD" w14:textId="77777777" w:rsidR="002471D8" w:rsidRDefault="002471D8" w:rsidP="002471D8">
      <w:pPr>
        <w:spacing w:line="360" w:lineRule="auto"/>
        <w:jc w:val="both"/>
      </w:pPr>
    </w:p>
    <w:p w14:paraId="7A628708" w14:textId="77777777" w:rsidR="002471D8" w:rsidRDefault="002471D8" w:rsidP="002471D8">
      <w:pPr>
        <w:spacing w:line="360" w:lineRule="auto"/>
        <w:jc w:val="center"/>
      </w:pPr>
    </w:p>
    <w:p w14:paraId="30E33F29" w14:textId="77777777" w:rsidR="002471D8" w:rsidRDefault="002471D8" w:rsidP="002471D8">
      <w:pPr>
        <w:spacing w:line="360" w:lineRule="auto"/>
        <w:jc w:val="center"/>
      </w:pPr>
      <w:r>
        <w:tab/>
      </w:r>
      <w:r>
        <w:tab/>
      </w:r>
    </w:p>
    <w:p w14:paraId="18FAC81C" w14:textId="77777777" w:rsidR="002471D8" w:rsidRDefault="002471D8" w:rsidP="002471D8">
      <w:pPr>
        <w:spacing w:line="360" w:lineRule="auto"/>
        <w:jc w:val="center"/>
      </w:pPr>
    </w:p>
    <w:p w14:paraId="67DBA732" w14:textId="77777777" w:rsidR="002471D8" w:rsidRDefault="002471D8" w:rsidP="002471D8">
      <w:pPr>
        <w:spacing w:line="360" w:lineRule="auto"/>
        <w:jc w:val="center"/>
      </w:pPr>
    </w:p>
    <w:p w14:paraId="3D70997B" w14:textId="26D0DE07" w:rsidR="001C476B" w:rsidRDefault="002471D8" w:rsidP="001C476B">
      <w:pPr>
        <w:spacing w:line="360" w:lineRule="auto"/>
        <w:ind w:firstLine="432"/>
        <w:jc w:val="center"/>
      </w:pPr>
      <w:r>
        <w:t>Hà Nội, tháng 07/2022</w:t>
      </w:r>
    </w:p>
    <w:p w14:paraId="072F6937" w14:textId="77777777" w:rsidR="00ED7AAE" w:rsidRPr="00491244" w:rsidRDefault="00ED7AAE" w:rsidP="00ED7AAE">
      <w:pPr>
        <w:rPr>
          <w:rFonts w:cs="Times New Roman"/>
          <w:b/>
          <w:sz w:val="28"/>
          <w:szCs w:val="28"/>
        </w:rPr>
      </w:pPr>
    </w:p>
    <w:p w14:paraId="40E426B7" w14:textId="77777777" w:rsidR="00ED7AAE" w:rsidRPr="00491244" w:rsidRDefault="00ED7AAE" w:rsidP="00ED7AAE">
      <w:pPr>
        <w:pStyle w:val="Heading1"/>
        <w:rPr>
          <w:b w:val="0"/>
        </w:rPr>
      </w:pPr>
      <w:r w:rsidRPr="00491244">
        <w:lastRenderedPageBreak/>
        <w:t>Khảo sát nghiệp vụ (Biểu đồ hoạt động)</w:t>
      </w:r>
    </w:p>
    <w:p w14:paraId="0BAE1C1E" w14:textId="77777777" w:rsidR="00ED7AAE" w:rsidRPr="00491244" w:rsidRDefault="00ED7AAE" w:rsidP="006F1FA1">
      <w:pPr>
        <w:pStyle w:val="Heading2"/>
      </w:pPr>
      <w:r w:rsidRPr="00491244">
        <w:t>Quy trình xử lí và quy tắc quản lí</w:t>
      </w:r>
    </w:p>
    <w:p w14:paraId="31795203" w14:textId="77777777" w:rsidR="00ED7AAE" w:rsidRPr="00491244" w:rsidRDefault="00ED7AAE" w:rsidP="00ED7AAE">
      <w:pPr>
        <w:pStyle w:val="Heading3"/>
      </w:pPr>
      <w:r w:rsidRPr="00491244">
        <w:t>Quy trình xử lí “Quản lí giáo viên”</w:t>
      </w:r>
    </w:p>
    <w:p w14:paraId="481C3ECE" w14:textId="77777777" w:rsidR="001F6E4B" w:rsidRDefault="001F6E4B" w:rsidP="005E48E0">
      <w:pPr>
        <w:pStyle w:val="ListParagraph"/>
        <w:numPr>
          <w:ilvl w:val="0"/>
          <w:numId w:val="8"/>
        </w:numPr>
        <w:rPr>
          <w:rFonts w:cs="Times New Roman"/>
          <w:sz w:val="28"/>
          <w:szCs w:val="28"/>
        </w:rPr>
      </w:pPr>
      <w:r>
        <w:rPr>
          <w:rFonts w:cs="Times New Roman"/>
          <w:sz w:val="28"/>
          <w:szCs w:val="28"/>
        </w:rPr>
        <w:t xml:space="preserve">Khi có yêu cầu thêm giáo viên từ ban giám hiệu của trường, bộ phận admin của trường sẽ nhận thông tin của giáo viên ( tên, tuổi, ngày tháng năm sinh, số chứng minh nhân dân, lớp phụ trách, Mã giáo viên( mỗi giáo viên mới vào trường sẽ được cấp mã này khác nhau),…) và nhập vào hệ thống của trường (nếu admin thấy giáo viên chưa từng tồn tại trong hệ thống mới cấp Mã giáo viên mới). Sau đó, email xác nhận để kiểm tra thông tin sẽ được gửi đến giáo viên mới. </w:t>
      </w:r>
    </w:p>
    <w:p w14:paraId="7EA23215" w14:textId="77777777" w:rsidR="001F6E4B" w:rsidRDefault="001F6E4B" w:rsidP="001F6E4B">
      <w:pPr>
        <w:pStyle w:val="ListParagraph"/>
        <w:ind w:left="1800"/>
        <w:rPr>
          <w:rFonts w:cs="Times New Roman"/>
          <w:sz w:val="28"/>
          <w:szCs w:val="28"/>
        </w:rPr>
      </w:pPr>
    </w:p>
    <w:p w14:paraId="2F685A3F" w14:textId="77777777" w:rsidR="001F6E4B" w:rsidRDefault="001F6E4B" w:rsidP="005E48E0">
      <w:pPr>
        <w:pStyle w:val="ListParagraph"/>
        <w:numPr>
          <w:ilvl w:val="0"/>
          <w:numId w:val="8"/>
        </w:numPr>
        <w:rPr>
          <w:rFonts w:cs="Times New Roman"/>
          <w:sz w:val="28"/>
          <w:szCs w:val="28"/>
        </w:rPr>
      </w:pPr>
      <w:r>
        <w:rPr>
          <w:rFonts w:cs="Times New Roman"/>
          <w:sz w:val="28"/>
          <w:szCs w:val="28"/>
        </w:rPr>
        <w:t>Khi có yêu cầu cập nhật thông tin giáo viên từ ban giám hiệu của trường, bộ phận admin của trường sẽ kiểm tra trên hệ thống bằng mã giáo viên xem giáo viên đã tồn tại trên hệ thống chưa.</w:t>
      </w:r>
    </w:p>
    <w:p w14:paraId="515AFE39" w14:textId="77777777" w:rsidR="001F6E4B" w:rsidRDefault="001F6E4B" w:rsidP="005E48E0">
      <w:pPr>
        <w:pStyle w:val="ListParagraph"/>
        <w:numPr>
          <w:ilvl w:val="0"/>
          <w:numId w:val="9"/>
        </w:numPr>
        <w:rPr>
          <w:rFonts w:cs="Times New Roman"/>
          <w:sz w:val="28"/>
          <w:szCs w:val="28"/>
        </w:rPr>
      </w:pPr>
      <w:r>
        <w:rPr>
          <w:rFonts w:cs="Times New Roman"/>
          <w:sz w:val="28"/>
          <w:szCs w:val="28"/>
        </w:rPr>
        <w:t>Nếu đã tồn tại trên hệ thống, bộ phận admin sẽ chỉnh sửa thông tin như yêu cầu từ ban giám hiệu. Sau đó, email xác nhận để kiểm tra thông tin sẽ được gửi đến giáo viên.</w:t>
      </w:r>
    </w:p>
    <w:p w14:paraId="2AD7BAA8" w14:textId="77777777" w:rsidR="001F6E4B" w:rsidRDefault="001F6E4B" w:rsidP="005E48E0">
      <w:pPr>
        <w:pStyle w:val="ListParagraph"/>
        <w:numPr>
          <w:ilvl w:val="0"/>
          <w:numId w:val="9"/>
        </w:numPr>
        <w:rPr>
          <w:rFonts w:cs="Times New Roman"/>
          <w:sz w:val="28"/>
          <w:szCs w:val="28"/>
        </w:rPr>
      </w:pPr>
      <w:r>
        <w:rPr>
          <w:rFonts w:cs="Times New Roman"/>
          <w:sz w:val="28"/>
          <w:szCs w:val="28"/>
        </w:rPr>
        <w:t>Nếu chưa tồn tại trên hệ thống thì bộ phận admin của trường sẽ thêm giáo viên đó vào hệ thống của trường. Sau đó, email xác nhận để kiểm tra thông tin sẽ được gửi đến giáo viên mới.</w:t>
      </w:r>
    </w:p>
    <w:p w14:paraId="312092BA" w14:textId="77777777" w:rsidR="001F6E4B" w:rsidRPr="007B03AB" w:rsidRDefault="001F6E4B" w:rsidP="001F6E4B">
      <w:pPr>
        <w:pStyle w:val="ListParagraph"/>
        <w:ind w:left="2160"/>
        <w:rPr>
          <w:rFonts w:cs="Times New Roman"/>
          <w:sz w:val="28"/>
          <w:szCs w:val="28"/>
        </w:rPr>
      </w:pPr>
    </w:p>
    <w:p w14:paraId="49A9BF4A" w14:textId="77777777" w:rsidR="001F6E4B" w:rsidRDefault="001F6E4B" w:rsidP="005E48E0">
      <w:pPr>
        <w:pStyle w:val="ListParagraph"/>
        <w:numPr>
          <w:ilvl w:val="0"/>
          <w:numId w:val="8"/>
        </w:numPr>
        <w:rPr>
          <w:rFonts w:cs="Times New Roman"/>
          <w:sz w:val="28"/>
          <w:szCs w:val="28"/>
        </w:rPr>
      </w:pPr>
      <w:r>
        <w:rPr>
          <w:rFonts w:cs="Times New Roman"/>
          <w:sz w:val="28"/>
          <w:szCs w:val="28"/>
        </w:rPr>
        <w:t>Khi có yêu cầu xóa giáo viên từ ban giám hiệu của nhà trường, bộ phận admin của trường sẽ kiểm tra trên hệ thống bằng mã giáo viên xem giáo viên đã tồn tại trên hệ thống chưa:</w:t>
      </w:r>
    </w:p>
    <w:p w14:paraId="101C4BEF" w14:textId="77777777" w:rsidR="001F6E4B" w:rsidRDefault="001F6E4B" w:rsidP="005E48E0">
      <w:pPr>
        <w:pStyle w:val="ListParagraph"/>
        <w:numPr>
          <w:ilvl w:val="0"/>
          <w:numId w:val="9"/>
        </w:numPr>
        <w:rPr>
          <w:rFonts w:cs="Times New Roman"/>
          <w:sz w:val="28"/>
          <w:szCs w:val="28"/>
        </w:rPr>
      </w:pPr>
      <w:r>
        <w:rPr>
          <w:rFonts w:cs="Times New Roman"/>
          <w:sz w:val="28"/>
          <w:szCs w:val="28"/>
        </w:rPr>
        <w:t xml:space="preserve">Nếu đã tồn tại trên hệ thống thì xóa thông tin giáo viên đó </w:t>
      </w:r>
    </w:p>
    <w:p w14:paraId="2899BF55" w14:textId="77777777" w:rsidR="001F6E4B" w:rsidRDefault="001F6E4B" w:rsidP="005E48E0">
      <w:pPr>
        <w:pStyle w:val="ListParagraph"/>
        <w:numPr>
          <w:ilvl w:val="0"/>
          <w:numId w:val="9"/>
        </w:numPr>
        <w:rPr>
          <w:rFonts w:cs="Times New Roman"/>
          <w:sz w:val="28"/>
          <w:szCs w:val="28"/>
        </w:rPr>
      </w:pPr>
      <w:r>
        <w:rPr>
          <w:rFonts w:cs="Times New Roman"/>
          <w:sz w:val="28"/>
          <w:szCs w:val="28"/>
        </w:rPr>
        <w:t>Nếu chưa tồn tại thì gửi email báo khóa mã giáo viên.</w:t>
      </w:r>
    </w:p>
    <w:p w14:paraId="3BFC825A" w14:textId="77777777" w:rsidR="00ED7AAE" w:rsidRDefault="00ED7AAE" w:rsidP="00ED7AAE">
      <w:pPr>
        <w:pStyle w:val="ListParagraph"/>
        <w:ind w:left="2160"/>
        <w:rPr>
          <w:rFonts w:cs="Times New Roman"/>
          <w:sz w:val="28"/>
          <w:szCs w:val="28"/>
        </w:rPr>
      </w:pPr>
    </w:p>
    <w:p w14:paraId="61219ACC" w14:textId="77777777" w:rsidR="00ED7AAE" w:rsidRPr="00491244" w:rsidRDefault="00ED7AAE" w:rsidP="00ED7AAE">
      <w:pPr>
        <w:pStyle w:val="Heading3"/>
      </w:pPr>
      <w:r w:rsidRPr="00491244">
        <w:t>Quy trình xử lí “Xem lịch giảng dạy”</w:t>
      </w:r>
    </w:p>
    <w:p w14:paraId="381C3625" w14:textId="77777777" w:rsidR="001F6E4B" w:rsidRDefault="001F6E4B" w:rsidP="005E48E0">
      <w:pPr>
        <w:pStyle w:val="ListParagraph"/>
        <w:numPr>
          <w:ilvl w:val="0"/>
          <w:numId w:val="8"/>
        </w:numPr>
        <w:rPr>
          <w:rFonts w:cs="Times New Roman"/>
          <w:sz w:val="28"/>
          <w:szCs w:val="28"/>
        </w:rPr>
      </w:pPr>
      <w:r>
        <w:rPr>
          <w:rFonts w:cs="Times New Roman"/>
          <w:sz w:val="28"/>
          <w:szCs w:val="28"/>
        </w:rPr>
        <w:t xml:space="preserve">Ban giám hiệu hàng tuần sẽ họp và xếp lịch kì tới cho giáo viên. Sau đó sẽ gửi lại danh sách cho bộ phận admin của trường . </w:t>
      </w:r>
    </w:p>
    <w:p w14:paraId="2D55F425" w14:textId="77777777" w:rsidR="001F6E4B" w:rsidRDefault="001F6E4B" w:rsidP="005E48E0">
      <w:pPr>
        <w:pStyle w:val="ListParagraph"/>
        <w:numPr>
          <w:ilvl w:val="0"/>
          <w:numId w:val="8"/>
        </w:numPr>
        <w:rPr>
          <w:rFonts w:cs="Times New Roman"/>
          <w:sz w:val="28"/>
          <w:szCs w:val="28"/>
        </w:rPr>
      </w:pPr>
      <w:r>
        <w:rPr>
          <w:rFonts w:cs="Times New Roman"/>
          <w:sz w:val="28"/>
          <w:szCs w:val="28"/>
        </w:rPr>
        <w:t>bộ phận admin sẽ đưa lên hệ thống để giáo viên xem lịch giảng dạy.</w:t>
      </w:r>
    </w:p>
    <w:p w14:paraId="2795AF1A" w14:textId="77777777" w:rsidR="00ED7AAE" w:rsidRPr="00491244" w:rsidRDefault="00ED7AAE" w:rsidP="00ED7AAE">
      <w:pPr>
        <w:pStyle w:val="Heading3"/>
      </w:pPr>
      <w:r w:rsidRPr="00491244">
        <w:t>Quy tắc quản lí</w:t>
      </w:r>
    </w:p>
    <w:p w14:paraId="38F8B667" w14:textId="77777777" w:rsidR="001F6E4B" w:rsidRDefault="001F6E4B" w:rsidP="005E48E0">
      <w:pPr>
        <w:pStyle w:val="ListParagraph"/>
        <w:numPr>
          <w:ilvl w:val="0"/>
          <w:numId w:val="8"/>
        </w:numPr>
        <w:rPr>
          <w:rFonts w:cs="Times New Roman"/>
          <w:sz w:val="28"/>
          <w:szCs w:val="28"/>
        </w:rPr>
      </w:pPr>
      <w:r>
        <w:rPr>
          <w:rFonts w:cs="Times New Roman"/>
          <w:sz w:val="28"/>
          <w:szCs w:val="28"/>
        </w:rPr>
        <w:t>Quy tắc tạo mã giáo viên mới : Tên giáo viên + Chữ cái đầu viết hoa của họ + Chữ cái đầu viết hoa của đệm ( nếu có) + số x ( số x là số mã giáo viên có cách viết giống +1 ).</w:t>
      </w:r>
    </w:p>
    <w:p w14:paraId="387A54FA" w14:textId="77777777" w:rsidR="001F6E4B" w:rsidRDefault="001F6E4B" w:rsidP="001F6E4B">
      <w:pPr>
        <w:pStyle w:val="ListParagraph"/>
        <w:ind w:left="1800"/>
        <w:rPr>
          <w:rFonts w:cs="Times New Roman"/>
          <w:sz w:val="28"/>
          <w:szCs w:val="28"/>
        </w:rPr>
      </w:pPr>
    </w:p>
    <w:p w14:paraId="481AC034" w14:textId="77777777" w:rsidR="001F6E4B" w:rsidRDefault="001F6E4B" w:rsidP="005E48E0">
      <w:pPr>
        <w:pStyle w:val="ListParagraph"/>
        <w:numPr>
          <w:ilvl w:val="0"/>
          <w:numId w:val="9"/>
        </w:numPr>
        <w:rPr>
          <w:rFonts w:cs="Times New Roman"/>
          <w:sz w:val="28"/>
          <w:szCs w:val="28"/>
        </w:rPr>
      </w:pPr>
      <w:r>
        <w:rPr>
          <w:rFonts w:cs="Times New Roman"/>
          <w:sz w:val="28"/>
          <w:szCs w:val="28"/>
        </w:rPr>
        <w:t>VD: 2 giáo viên : giáo viên đã làm từ lâu Nguyễn Thị Bình, giáo viên mới Nguyễn Thảo Bình thì mã giáo viên trước là BinhNT1, mã giáo viên mới là BinhNT2.</w:t>
      </w:r>
    </w:p>
    <w:p w14:paraId="454C6C5F" w14:textId="77777777" w:rsidR="001F6E4B" w:rsidRDefault="001F6E4B" w:rsidP="001F6E4B">
      <w:pPr>
        <w:pStyle w:val="ListParagraph"/>
        <w:ind w:left="2160"/>
        <w:rPr>
          <w:rFonts w:cs="Times New Roman"/>
          <w:sz w:val="28"/>
          <w:szCs w:val="28"/>
        </w:rPr>
      </w:pPr>
    </w:p>
    <w:p w14:paraId="1FE65E6B" w14:textId="77777777" w:rsidR="001F6E4B" w:rsidRDefault="001F6E4B" w:rsidP="005E48E0">
      <w:pPr>
        <w:pStyle w:val="ListParagraph"/>
        <w:numPr>
          <w:ilvl w:val="0"/>
          <w:numId w:val="8"/>
        </w:numPr>
        <w:rPr>
          <w:rFonts w:cs="Times New Roman"/>
          <w:sz w:val="28"/>
          <w:szCs w:val="28"/>
        </w:rPr>
      </w:pPr>
      <w:r>
        <w:rPr>
          <w:rFonts w:cs="Times New Roman"/>
          <w:sz w:val="28"/>
          <w:szCs w:val="28"/>
        </w:rPr>
        <w:lastRenderedPageBreak/>
        <w:t>Khi gặp sự cố thông tin cá nhân xác nhận từ email do bộ phận admin gửi không chính xác cần báo lại với bộ phận admin trong vòng 2 ngày sau khi nhận được mail. (Nếu thông tin giáo viên bị sai không phải là do lỗi nhập của bộ phận admin thì bộ phận admin phải báo lại với ban giám hiệu ).</w:t>
      </w:r>
    </w:p>
    <w:p w14:paraId="35DB169E" w14:textId="77777777" w:rsidR="00ED7AAE" w:rsidRDefault="00ED7AAE" w:rsidP="00ED7AAE">
      <w:pPr>
        <w:pStyle w:val="ListParagraph"/>
        <w:ind w:left="1440"/>
        <w:rPr>
          <w:rFonts w:cs="Times New Roman"/>
          <w:sz w:val="28"/>
          <w:szCs w:val="28"/>
        </w:rPr>
      </w:pPr>
    </w:p>
    <w:p w14:paraId="30FF859D" w14:textId="054DD36F" w:rsidR="00ED7AAE" w:rsidRDefault="001F6E4B" w:rsidP="001F6E4B">
      <w:pPr>
        <w:pStyle w:val="Heading2"/>
      </w:pPr>
      <w:r>
        <w:t>Mẫu biểu:</w:t>
      </w:r>
    </w:p>
    <w:p w14:paraId="15B4FDB4" w14:textId="5B759497" w:rsidR="00BA392F" w:rsidRDefault="00BA392F" w:rsidP="00BA392F"/>
    <w:p w14:paraId="48D25985" w14:textId="4C036092" w:rsidR="00BA392F" w:rsidRDefault="00BA392F" w:rsidP="005E48E0">
      <w:pPr>
        <w:pStyle w:val="ListParagraph"/>
        <w:numPr>
          <w:ilvl w:val="0"/>
          <w:numId w:val="8"/>
        </w:numPr>
      </w:pPr>
      <w:r>
        <w:t>Mẫu biểu 1: Danh sách giáo viên.</w:t>
      </w:r>
    </w:p>
    <w:p w14:paraId="389C94F6" w14:textId="77777777" w:rsidR="00196430" w:rsidRDefault="00196430" w:rsidP="00196430"/>
    <w:p w14:paraId="35B3AF6E" w14:textId="3872AC04" w:rsidR="00196430" w:rsidRDefault="00196430" w:rsidP="00196430">
      <w:r>
        <w:rPr>
          <w:noProof/>
        </w:rPr>
        <w:drawing>
          <wp:inline distT="0" distB="0" distL="0" distR="0" wp14:anchorId="450E899C" wp14:editId="59C1ED87">
            <wp:extent cx="5943600" cy="507238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stretch>
                      <a:fillRect/>
                    </a:stretch>
                  </pic:blipFill>
                  <pic:spPr>
                    <a:xfrm>
                      <a:off x="0" y="0"/>
                      <a:ext cx="5943600" cy="5072380"/>
                    </a:xfrm>
                    <a:prstGeom prst="rect">
                      <a:avLst/>
                    </a:prstGeom>
                  </pic:spPr>
                </pic:pic>
              </a:graphicData>
            </a:graphic>
          </wp:inline>
        </w:drawing>
      </w:r>
    </w:p>
    <w:p w14:paraId="223DF3F1" w14:textId="320000CF" w:rsidR="00196430" w:rsidRDefault="00196430" w:rsidP="00196430"/>
    <w:p w14:paraId="452BC5B6" w14:textId="3B4CC004" w:rsidR="00196430" w:rsidRDefault="00196430" w:rsidP="00196430"/>
    <w:p w14:paraId="0A6F3EAF" w14:textId="68C48242" w:rsidR="00196430" w:rsidRDefault="00196430" w:rsidP="00196430"/>
    <w:p w14:paraId="55C61124" w14:textId="2A8C72E3" w:rsidR="00196430" w:rsidRDefault="00196430" w:rsidP="00196430"/>
    <w:p w14:paraId="69203C03" w14:textId="14AB3F38" w:rsidR="00196430" w:rsidRDefault="00196430" w:rsidP="00196430"/>
    <w:p w14:paraId="08A5120D" w14:textId="00DD3321" w:rsidR="00196430" w:rsidRDefault="00196430" w:rsidP="005E48E0">
      <w:pPr>
        <w:pStyle w:val="ListParagraph"/>
        <w:numPr>
          <w:ilvl w:val="0"/>
          <w:numId w:val="8"/>
        </w:numPr>
      </w:pPr>
      <w:r>
        <w:lastRenderedPageBreak/>
        <w:t>Mẫu biểu 2: Lịch giảng dạy.</w:t>
      </w:r>
    </w:p>
    <w:p w14:paraId="40FF2832" w14:textId="5536DE63" w:rsidR="00196430" w:rsidRPr="00BA392F" w:rsidRDefault="00196430" w:rsidP="00196430">
      <w:r>
        <w:rPr>
          <w:noProof/>
        </w:rPr>
        <w:drawing>
          <wp:inline distT="0" distB="0" distL="0" distR="0" wp14:anchorId="34FE7221" wp14:editId="206D20A0">
            <wp:extent cx="5943600" cy="3992245"/>
            <wp:effectExtent l="0" t="0" r="0"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9"/>
                    <a:stretch>
                      <a:fillRect/>
                    </a:stretch>
                  </pic:blipFill>
                  <pic:spPr>
                    <a:xfrm>
                      <a:off x="0" y="0"/>
                      <a:ext cx="5943600" cy="3992245"/>
                    </a:xfrm>
                    <a:prstGeom prst="rect">
                      <a:avLst/>
                    </a:prstGeom>
                  </pic:spPr>
                </pic:pic>
              </a:graphicData>
            </a:graphic>
          </wp:inline>
        </w:drawing>
      </w:r>
    </w:p>
    <w:p w14:paraId="55B5A62F" w14:textId="77777777" w:rsidR="00ED7AAE" w:rsidRPr="00037454" w:rsidRDefault="00ED7AAE" w:rsidP="006F1FA1">
      <w:pPr>
        <w:pStyle w:val="Heading2"/>
      </w:pPr>
      <w:r w:rsidRPr="00037454">
        <w:t>Biểu đồ hoạt động</w:t>
      </w:r>
    </w:p>
    <w:p w14:paraId="34B54439" w14:textId="4B13F330" w:rsidR="00ED7AAE" w:rsidRPr="00037454" w:rsidRDefault="00ED7AAE" w:rsidP="00ED7AAE">
      <w:pPr>
        <w:pStyle w:val="Heading3"/>
      </w:pPr>
      <w:r w:rsidRPr="00037454">
        <w:t>Quản lí giáo viên</w:t>
      </w:r>
      <w:r w:rsidR="00196430">
        <w:t>.</w:t>
      </w:r>
    </w:p>
    <w:p w14:paraId="29070ECF" w14:textId="6C2C35B5" w:rsidR="00ED7AAE" w:rsidRPr="007B03AB" w:rsidRDefault="00ED7AAE" w:rsidP="00ED7AAE">
      <w:pPr>
        <w:ind w:left="180"/>
        <w:rPr>
          <w:rFonts w:cs="Times New Roman"/>
          <w:sz w:val="28"/>
          <w:szCs w:val="28"/>
        </w:rPr>
      </w:pPr>
      <w:r w:rsidRPr="007B03AB">
        <w:rPr>
          <w:rFonts w:cs="Times New Roman"/>
          <w:sz w:val="28"/>
          <w:szCs w:val="28"/>
        </w:rPr>
        <w:t xml:space="preserve"> </w:t>
      </w:r>
      <w:r w:rsidR="00196430">
        <w:rPr>
          <w:noProof/>
        </w:rPr>
        <w:drawing>
          <wp:inline distT="0" distB="0" distL="0" distR="0" wp14:anchorId="7715466E" wp14:editId="063BD689">
            <wp:extent cx="5943600" cy="432117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3600" cy="4321175"/>
                    </a:xfrm>
                    <a:prstGeom prst="rect">
                      <a:avLst/>
                    </a:prstGeom>
                  </pic:spPr>
                </pic:pic>
              </a:graphicData>
            </a:graphic>
          </wp:inline>
        </w:drawing>
      </w:r>
    </w:p>
    <w:p w14:paraId="0ECFD559" w14:textId="77777777" w:rsidR="00ED7AAE" w:rsidRPr="00037454" w:rsidRDefault="00ED7AAE" w:rsidP="00FB4ACF">
      <w:pPr>
        <w:pStyle w:val="Heading3"/>
      </w:pPr>
      <w:r w:rsidRPr="00037454">
        <w:lastRenderedPageBreak/>
        <w:t>Xem lịch giảng dạy</w:t>
      </w:r>
    </w:p>
    <w:p w14:paraId="56386902" w14:textId="77777777" w:rsidR="00ED7AAE" w:rsidRPr="009F3D57" w:rsidRDefault="00ED7AAE" w:rsidP="00ED7AAE">
      <w:pPr>
        <w:pStyle w:val="ListParagraph"/>
        <w:rPr>
          <w:rFonts w:cs="Times New Roman"/>
          <w:sz w:val="28"/>
          <w:szCs w:val="28"/>
        </w:rPr>
      </w:pPr>
    </w:p>
    <w:p w14:paraId="4D215BF9" w14:textId="764F751B" w:rsidR="00ED7AAE" w:rsidRDefault="00C12C5D" w:rsidP="00ED7AAE">
      <w:pPr>
        <w:pStyle w:val="ListParagraph"/>
        <w:ind w:left="270"/>
        <w:rPr>
          <w:rFonts w:cs="Times New Roman"/>
          <w:sz w:val="28"/>
          <w:szCs w:val="28"/>
        </w:rPr>
      </w:pPr>
      <w:r>
        <w:rPr>
          <w:noProof/>
        </w:rPr>
        <w:drawing>
          <wp:inline distT="0" distB="0" distL="0" distR="0" wp14:anchorId="614C7316" wp14:editId="4CE7EA95">
            <wp:extent cx="5943600" cy="46278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5943600" cy="4627880"/>
                    </a:xfrm>
                    <a:prstGeom prst="rect">
                      <a:avLst/>
                    </a:prstGeom>
                  </pic:spPr>
                </pic:pic>
              </a:graphicData>
            </a:graphic>
          </wp:inline>
        </w:drawing>
      </w:r>
    </w:p>
    <w:p w14:paraId="13D24F07" w14:textId="6CF65C0D" w:rsidR="00ED7AAE" w:rsidRDefault="00ED7AAE" w:rsidP="00ED7AAE">
      <w:pPr>
        <w:pStyle w:val="ListParagraph"/>
        <w:ind w:left="1080"/>
        <w:rPr>
          <w:rFonts w:cs="Times New Roman"/>
          <w:b/>
          <w:sz w:val="28"/>
          <w:szCs w:val="28"/>
        </w:rPr>
      </w:pPr>
    </w:p>
    <w:p w14:paraId="423650C4" w14:textId="61F2DBB0" w:rsidR="00841B33" w:rsidRDefault="00841B33" w:rsidP="00ED7AAE">
      <w:pPr>
        <w:pStyle w:val="ListParagraph"/>
        <w:ind w:left="1080"/>
        <w:rPr>
          <w:rFonts w:cs="Times New Roman"/>
          <w:b/>
          <w:sz w:val="28"/>
          <w:szCs w:val="28"/>
        </w:rPr>
      </w:pPr>
    </w:p>
    <w:p w14:paraId="3CE2C8DA" w14:textId="6340374C" w:rsidR="00841B33" w:rsidRDefault="00841B33" w:rsidP="00ED7AAE">
      <w:pPr>
        <w:pStyle w:val="ListParagraph"/>
        <w:ind w:left="1080"/>
        <w:rPr>
          <w:rFonts w:cs="Times New Roman"/>
          <w:b/>
          <w:sz w:val="28"/>
          <w:szCs w:val="28"/>
        </w:rPr>
      </w:pPr>
    </w:p>
    <w:p w14:paraId="3196523A" w14:textId="6EDD38F5" w:rsidR="00841B33" w:rsidRDefault="00841B33" w:rsidP="00ED7AAE">
      <w:pPr>
        <w:pStyle w:val="ListParagraph"/>
        <w:ind w:left="1080"/>
        <w:rPr>
          <w:rFonts w:cs="Times New Roman"/>
          <w:b/>
          <w:sz w:val="28"/>
          <w:szCs w:val="28"/>
        </w:rPr>
      </w:pPr>
    </w:p>
    <w:p w14:paraId="37DF108E" w14:textId="038AF3AD" w:rsidR="00841B33" w:rsidRDefault="00841B33" w:rsidP="00ED7AAE">
      <w:pPr>
        <w:pStyle w:val="ListParagraph"/>
        <w:ind w:left="1080"/>
        <w:rPr>
          <w:rFonts w:cs="Times New Roman"/>
          <w:b/>
          <w:sz w:val="28"/>
          <w:szCs w:val="28"/>
        </w:rPr>
      </w:pPr>
    </w:p>
    <w:p w14:paraId="04B2F065" w14:textId="5FBCFD2D" w:rsidR="00841B33" w:rsidRDefault="00841B33" w:rsidP="00ED7AAE">
      <w:pPr>
        <w:pStyle w:val="ListParagraph"/>
        <w:ind w:left="1080"/>
        <w:rPr>
          <w:rFonts w:cs="Times New Roman"/>
          <w:b/>
          <w:sz w:val="28"/>
          <w:szCs w:val="28"/>
        </w:rPr>
      </w:pPr>
    </w:p>
    <w:p w14:paraId="704980CF" w14:textId="4EDF80C1" w:rsidR="00841B33" w:rsidRDefault="00841B33" w:rsidP="00ED7AAE">
      <w:pPr>
        <w:pStyle w:val="ListParagraph"/>
        <w:ind w:left="1080"/>
        <w:rPr>
          <w:rFonts w:cs="Times New Roman"/>
          <w:b/>
          <w:sz w:val="28"/>
          <w:szCs w:val="28"/>
        </w:rPr>
      </w:pPr>
    </w:p>
    <w:p w14:paraId="6F5B5A2E" w14:textId="1E9F9066" w:rsidR="00841B33" w:rsidRDefault="00841B33" w:rsidP="00ED7AAE">
      <w:pPr>
        <w:pStyle w:val="ListParagraph"/>
        <w:ind w:left="1080"/>
        <w:rPr>
          <w:rFonts w:cs="Times New Roman"/>
          <w:b/>
          <w:sz w:val="28"/>
          <w:szCs w:val="28"/>
        </w:rPr>
      </w:pPr>
    </w:p>
    <w:p w14:paraId="6A734BEE" w14:textId="6434D01C" w:rsidR="00841B33" w:rsidRDefault="00841B33" w:rsidP="00ED7AAE">
      <w:pPr>
        <w:pStyle w:val="ListParagraph"/>
        <w:ind w:left="1080"/>
        <w:rPr>
          <w:rFonts w:cs="Times New Roman"/>
          <w:b/>
          <w:sz w:val="28"/>
          <w:szCs w:val="28"/>
        </w:rPr>
      </w:pPr>
    </w:p>
    <w:p w14:paraId="5920BC87" w14:textId="57ED78A2" w:rsidR="00841B33" w:rsidRDefault="00841B33" w:rsidP="00ED7AAE">
      <w:pPr>
        <w:pStyle w:val="ListParagraph"/>
        <w:ind w:left="1080"/>
        <w:rPr>
          <w:rFonts w:cs="Times New Roman"/>
          <w:b/>
          <w:sz w:val="28"/>
          <w:szCs w:val="28"/>
        </w:rPr>
      </w:pPr>
    </w:p>
    <w:p w14:paraId="4C39C6C7" w14:textId="5F8B97A8" w:rsidR="00841B33" w:rsidRDefault="00841B33" w:rsidP="00ED7AAE">
      <w:pPr>
        <w:pStyle w:val="ListParagraph"/>
        <w:ind w:left="1080"/>
        <w:rPr>
          <w:rFonts w:cs="Times New Roman"/>
          <w:b/>
          <w:sz w:val="28"/>
          <w:szCs w:val="28"/>
        </w:rPr>
      </w:pPr>
    </w:p>
    <w:p w14:paraId="0946004B" w14:textId="5D86052D" w:rsidR="00841B33" w:rsidRDefault="00841B33" w:rsidP="00ED7AAE">
      <w:pPr>
        <w:pStyle w:val="ListParagraph"/>
        <w:ind w:left="1080"/>
        <w:rPr>
          <w:rFonts w:cs="Times New Roman"/>
          <w:b/>
          <w:sz w:val="28"/>
          <w:szCs w:val="28"/>
        </w:rPr>
      </w:pPr>
    </w:p>
    <w:p w14:paraId="79817792" w14:textId="76D50F47" w:rsidR="00841B33" w:rsidRDefault="00841B33" w:rsidP="00ED7AAE">
      <w:pPr>
        <w:pStyle w:val="ListParagraph"/>
        <w:ind w:left="1080"/>
        <w:rPr>
          <w:rFonts w:cs="Times New Roman"/>
          <w:b/>
          <w:sz w:val="28"/>
          <w:szCs w:val="28"/>
        </w:rPr>
      </w:pPr>
    </w:p>
    <w:p w14:paraId="66B7FEB7" w14:textId="3BB3B049" w:rsidR="00841B33" w:rsidRDefault="00841B33" w:rsidP="00ED7AAE">
      <w:pPr>
        <w:pStyle w:val="ListParagraph"/>
        <w:ind w:left="1080"/>
        <w:rPr>
          <w:rFonts w:cs="Times New Roman"/>
          <w:b/>
          <w:sz w:val="28"/>
          <w:szCs w:val="28"/>
        </w:rPr>
      </w:pPr>
    </w:p>
    <w:p w14:paraId="777EB962" w14:textId="539ACEC6" w:rsidR="00841B33" w:rsidRDefault="00841B33" w:rsidP="00ED7AAE">
      <w:pPr>
        <w:pStyle w:val="ListParagraph"/>
        <w:ind w:left="1080"/>
        <w:rPr>
          <w:rFonts w:cs="Times New Roman"/>
          <w:b/>
          <w:sz w:val="28"/>
          <w:szCs w:val="28"/>
        </w:rPr>
      </w:pPr>
    </w:p>
    <w:p w14:paraId="74FB6A9A" w14:textId="6C358CA1" w:rsidR="00841B33" w:rsidRDefault="00841B33" w:rsidP="00ED7AAE">
      <w:pPr>
        <w:pStyle w:val="ListParagraph"/>
        <w:ind w:left="1080"/>
        <w:rPr>
          <w:rFonts w:cs="Times New Roman"/>
          <w:b/>
          <w:sz w:val="28"/>
          <w:szCs w:val="28"/>
        </w:rPr>
      </w:pPr>
    </w:p>
    <w:p w14:paraId="5D60F1E6" w14:textId="77777777" w:rsidR="00841B33" w:rsidRPr="00037454" w:rsidRDefault="00841B33" w:rsidP="00ED7AAE">
      <w:pPr>
        <w:pStyle w:val="ListParagraph"/>
        <w:ind w:left="1080"/>
        <w:rPr>
          <w:rFonts w:cs="Times New Roman"/>
          <w:b/>
          <w:sz w:val="28"/>
          <w:szCs w:val="28"/>
        </w:rPr>
      </w:pPr>
    </w:p>
    <w:p w14:paraId="41A899D7" w14:textId="245BD5E4" w:rsidR="00ED7AAE" w:rsidRPr="006F1FA1" w:rsidRDefault="00ED7AAE" w:rsidP="006F1FA1">
      <w:pPr>
        <w:pStyle w:val="Heading1"/>
      </w:pPr>
      <w:r w:rsidRPr="00037454">
        <w:lastRenderedPageBreak/>
        <w:t>Phân tích nghiệp vụ (Kịch bản UC)</w:t>
      </w:r>
    </w:p>
    <w:p w14:paraId="7C2294E2" w14:textId="77777777" w:rsidR="00ED7AAE" w:rsidRPr="006F1FA1" w:rsidRDefault="00ED7AAE" w:rsidP="006F1FA1">
      <w:pPr>
        <w:pStyle w:val="Heading2"/>
      </w:pPr>
      <w:r w:rsidRPr="006F1FA1">
        <w:t>Quản lí giáo viên</w:t>
      </w:r>
    </w:p>
    <w:p w14:paraId="458E9BAE" w14:textId="77777777" w:rsidR="003E350B" w:rsidRPr="003E350B" w:rsidRDefault="003E350B" w:rsidP="003E350B"/>
    <w:tbl>
      <w:tblPr>
        <w:tblStyle w:val="TableGrid"/>
        <w:tblW w:w="0" w:type="auto"/>
        <w:tblLook w:val="04A0" w:firstRow="1" w:lastRow="0" w:firstColumn="1" w:lastColumn="0" w:noHBand="0" w:noVBand="1"/>
      </w:tblPr>
      <w:tblGrid>
        <w:gridCol w:w="2122"/>
        <w:gridCol w:w="2268"/>
        <w:gridCol w:w="65"/>
        <w:gridCol w:w="4895"/>
      </w:tblGrid>
      <w:tr w:rsidR="00841B33" w:rsidRPr="00FA3AF0" w14:paraId="099CBA9F" w14:textId="77777777" w:rsidTr="00977780">
        <w:tc>
          <w:tcPr>
            <w:tcW w:w="4390" w:type="dxa"/>
            <w:gridSpan w:val="2"/>
          </w:tcPr>
          <w:p w14:paraId="1214B91F" w14:textId="77777777" w:rsidR="00841B33" w:rsidRPr="00FA3AF0" w:rsidRDefault="00841B33" w:rsidP="00977780">
            <w:pPr>
              <w:rPr>
                <w:rFonts w:cs="Times New Roman"/>
                <w:sz w:val="28"/>
                <w:szCs w:val="28"/>
              </w:rPr>
            </w:pPr>
            <w:bookmarkStart w:id="0" w:name="_Hlk77750979"/>
            <w:r w:rsidRPr="00FA3AF0">
              <w:rPr>
                <w:rFonts w:cs="Times New Roman"/>
                <w:sz w:val="28"/>
                <w:szCs w:val="28"/>
              </w:rPr>
              <w:t>Tên tiến trình</w:t>
            </w:r>
          </w:p>
        </w:tc>
        <w:tc>
          <w:tcPr>
            <w:tcW w:w="4960" w:type="dxa"/>
            <w:gridSpan w:val="2"/>
          </w:tcPr>
          <w:p w14:paraId="400E8F50" w14:textId="77777777" w:rsidR="00841B33" w:rsidRPr="00FA3AF0" w:rsidRDefault="00841B33" w:rsidP="00977780">
            <w:pPr>
              <w:rPr>
                <w:rFonts w:cs="Times New Roman"/>
                <w:sz w:val="28"/>
                <w:szCs w:val="28"/>
              </w:rPr>
            </w:pPr>
            <w:r w:rsidRPr="00FA3AF0">
              <w:rPr>
                <w:rFonts w:cs="Times New Roman"/>
                <w:sz w:val="28"/>
                <w:szCs w:val="28"/>
              </w:rPr>
              <w:t xml:space="preserve">Quản lý </w:t>
            </w:r>
            <w:r>
              <w:rPr>
                <w:rFonts w:cs="Times New Roman"/>
                <w:sz w:val="28"/>
                <w:szCs w:val="28"/>
              </w:rPr>
              <w:t>giáo viên</w:t>
            </w:r>
          </w:p>
        </w:tc>
      </w:tr>
      <w:tr w:rsidR="00841B33" w:rsidRPr="00FA3AF0" w14:paraId="208EBBC0" w14:textId="77777777" w:rsidTr="00977780">
        <w:tc>
          <w:tcPr>
            <w:tcW w:w="4390" w:type="dxa"/>
            <w:gridSpan w:val="2"/>
          </w:tcPr>
          <w:p w14:paraId="5CB00EF9" w14:textId="77777777" w:rsidR="00841B33" w:rsidRPr="00FA3AF0" w:rsidRDefault="00841B33" w:rsidP="00977780">
            <w:pPr>
              <w:rPr>
                <w:rFonts w:cs="Times New Roman"/>
                <w:sz w:val="28"/>
                <w:szCs w:val="28"/>
              </w:rPr>
            </w:pPr>
            <w:r w:rsidRPr="00FA3AF0">
              <w:rPr>
                <w:rFonts w:cs="Times New Roman"/>
                <w:sz w:val="28"/>
                <w:szCs w:val="28"/>
              </w:rPr>
              <w:t>Mô tả</w:t>
            </w:r>
          </w:p>
        </w:tc>
        <w:tc>
          <w:tcPr>
            <w:tcW w:w="4960" w:type="dxa"/>
            <w:gridSpan w:val="2"/>
          </w:tcPr>
          <w:p w14:paraId="693B3C8C" w14:textId="77777777" w:rsidR="00841B33" w:rsidRPr="00FA3AF0" w:rsidRDefault="00841B33" w:rsidP="00977780">
            <w:pPr>
              <w:rPr>
                <w:rFonts w:cs="Times New Roman"/>
                <w:sz w:val="28"/>
                <w:szCs w:val="28"/>
              </w:rPr>
            </w:pPr>
            <w:r>
              <w:rPr>
                <w:rFonts w:cs="Times New Roman"/>
                <w:sz w:val="28"/>
                <w:szCs w:val="28"/>
              </w:rPr>
              <w:t>Quản lý thông tin giáo viên ( Thêm, Sửa, Xóa) thực hiện trên giao diện và lưu vào CSDL</w:t>
            </w:r>
          </w:p>
        </w:tc>
      </w:tr>
      <w:tr w:rsidR="00841B33" w:rsidRPr="00FA3AF0" w14:paraId="281D3A0B" w14:textId="77777777" w:rsidTr="00977780">
        <w:tc>
          <w:tcPr>
            <w:tcW w:w="2122" w:type="dxa"/>
            <w:vMerge w:val="restart"/>
          </w:tcPr>
          <w:p w14:paraId="1EC57604" w14:textId="77777777" w:rsidR="00841B33" w:rsidRPr="00FA3AF0" w:rsidRDefault="00841B33" w:rsidP="00977780">
            <w:pPr>
              <w:rPr>
                <w:rFonts w:cs="Times New Roman"/>
                <w:sz w:val="28"/>
                <w:szCs w:val="28"/>
              </w:rPr>
            </w:pPr>
            <w:r w:rsidRPr="00FA3AF0">
              <w:rPr>
                <w:rFonts w:cs="Times New Roman"/>
                <w:sz w:val="28"/>
                <w:szCs w:val="28"/>
              </w:rPr>
              <w:t xml:space="preserve">Tác  nhân </w:t>
            </w:r>
          </w:p>
        </w:tc>
        <w:tc>
          <w:tcPr>
            <w:tcW w:w="2268" w:type="dxa"/>
          </w:tcPr>
          <w:p w14:paraId="184D32F3" w14:textId="77777777" w:rsidR="00841B33" w:rsidRPr="00FA3AF0" w:rsidRDefault="00841B33" w:rsidP="00977780">
            <w:pPr>
              <w:rPr>
                <w:rFonts w:cs="Times New Roman"/>
                <w:sz w:val="28"/>
                <w:szCs w:val="28"/>
              </w:rPr>
            </w:pPr>
            <w:r w:rsidRPr="00FA3AF0">
              <w:rPr>
                <w:rFonts w:cs="Times New Roman"/>
                <w:sz w:val="28"/>
                <w:szCs w:val="28"/>
              </w:rPr>
              <w:t>Chính</w:t>
            </w:r>
          </w:p>
        </w:tc>
        <w:tc>
          <w:tcPr>
            <w:tcW w:w="4960" w:type="dxa"/>
            <w:gridSpan w:val="2"/>
          </w:tcPr>
          <w:p w14:paraId="64A8504B" w14:textId="77777777" w:rsidR="00841B33" w:rsidRPr="00FA3AF0" w:rsidRDefault="00841B33" w:rsidP="00977780">
            <w:pPr>
              <w:rPr>
                <w:rFonts w:cs="Times New Roman"/>
                <w:sz w:val="28"/>
                <w:szCs w:val="28"/>
              </w:rPr>
            </w:pPr>
            <w:r>
              <w:rPr>
                <w:rFonts w:cs="Times New Roman"/>
                <w:sz w:val="28"/>
                <w:szCs w:val="28"/>
              </w:rPr>
              <w:t>Admin</w:t>
            </w:r>
            <w:r w:rsidRPr="00FA3AF0">
              <w:rPr>
                <w:rFonts w:cs="Times New Roman"/>
                <w:sz w:val="28"/>
                <w:szCs w:val="28"/>
              </w:rPr>
              <w:t xml:space="preserve"> quản lý thông tin </w:t>
            </w:r>
            <w:r>
              <w:rPr>
                <w:rFonts w:cs="Times New Roman"/>
                <w:sz w:val="28"/>
                <w:szCs w:val="28"/>
              </w:rPr>
              <w:t>giáo viên</w:t>
            </w:r>
          </w:p>
        </w:tc>
      </w:tr>
      <w:tr w:rsidR="00841B33" w:rsidRPr="00FA3AF0" w14:paraId="258FEA17" w14:textId="77777777" w:rsidTr="00977780">
        <w:tc>
          <w:tcPr>
            <w:tcW w:w="2122" w:type="dxa"/>
            <w:vMerge/>
          </w:tcPr>
          <w:p w14:paraId="044887F3" w14:textId="77777777" w:rsidR="00841B33" w:rsidRPr="00FA3AF0" w:rsidRDefault="00841B33" w:rsidP="00977780">
            <w:pPr>
              <w:rPr>
                <w:rFonts w:cs="Times New Roman"/>
                <w:sz w:val="28"/>
                <w:szCs w:val="28"/>
              </w:rPr>
            </w:pPr>
          </w:p>
        </w:tc>
        <w:tc>
          <w:tcPr>
            <w:tcW w:w="2268" w:type="dxa"/>
          </w:tcPr>
          <w:p w14:paraId="6D94217C" w14:textId="77777777" w:rsidR="00841B33" w:rsidRPr="00FA3AF0" w:rsidRDefault="00841B33" w:rsidP="00977780">
            <w:pPr>
              <w:rPr>
                <w:rFonts w:cs="Times New Roman"/>
                <w:sz w:val="28"/>
                <w:szCs w:val="28"/>
              </w:rPr>
            </w:pPr>
            <w:r w:rsidRPr="00FA3AF0">
              <w:rPr>
                <w:rFonts w:cs="Times New Roman"/>
                <w:sz w:val="28"/>
                <w:szCs w:val="28"/>
              </w:rPr>
              <w:t>Phụ</w:t>
            </w:r>
          </w:p>
        </w:tc>
        <w:tc>
          <w:tcPr>
            <w:tcW w:w="4960" w:type="dxa"/>
            <w:gridSpan w:val="2"/>
          </w:tcPr>
          <w:p w14:paraId="66D57254" w14:textId="77777777" w:rsidR="00841B33" w:rsidRPr="00FA3AF0" w:rsidRDefault="00841B33" w:rsidP="00977780">
            <w:pPr>
              <w:rPr>
                <w:rFonts w:cs="Times New Roman"/>
                <w:sz w:val="28"/>
                <w:szCs w:val="28"/>
              </w:rPr>
            </w:pPr>
            <w:r w:rsidRPr="00FA3AF0">
              <w:rPr>
                <w:rFonts w:cs="Times New Roman"/>
                <w:sz w:val="28"/>
                <w:szCs w:val="28"/>
              </w:rPr>
              <w:t>Không</w:t>
            </w:r>
          </w:p>
        </w:tc>
      </w:tr>
      <w:tr w:rsidR="00841B33" w:rsidRPr="00FA3AF0" w14:paraId="662E61F5" w14:textId="77777777" w:rsidTr="00977780">
        <w:tc>
          <w:tcPr>
            <w:tcW w:w="4390" w:type="dxa"/>
            <w:gridSpan w:val="2"/>
          </w:tcPr>
          <w:p w14:paraId="1D144B93" w14:textId="77777777" w:rsidR="00841B33" w:rsidRPr="00FA3AF0" w:rsidRDefault="00841B33" w:rsidP="00977780">
            <w:pPr>
              <w:rPr>
                <w:rFonts w:cs="Times New Roman"/>
                <w:sz w:val="28"/>
                <w:szCs w:val="28"/>
              </w:rPr>
            </w:pPr>
            <w:r w:rsidRPr="00FA3AF0">
              <w:rPr>
                <w:rFonts w:cs="Times New Roman"/>
                <w:sz w:val="28"/>
                <w:szCs w:val="28"/>
              </w:rPr>
              <w:t>Tiền điều kiện</w:t>
            </w:r>
          </w:p>
        </w:tc>
        <w:tc>
          <w:tcPr>
            <w:tcW w:w="4960" w:type="dxa"/>
            <w:gridSpan w:val="2"/>
          </w:tcPr>
          <w:p w14:paraId="2EA40A5D" w14:textId="77777777" w:rsidR="00841B33" w:rsidRPr="00FA3AF0" w:rsidRDefault="00841B33" w:rsidP="00977780">
            <w:pPr>
              <w:rPr>
                <w:rFonts w:cs="Times New Roman"/>
                <w:sz w:val="28"/>
                <w:szCs w:val="28"/>
              </w:rPr>
            </w:pPr>
            <w:r>
              <w:rPr>
                <w:rFonts w:cs="Times New Roman"/>
                <w:sz w:val="28"/>
                <w:szCs w:val="28"/>
              </w:rPr>
              <w:t>Admin đăng nhập thành công,</w:t>
            </w:r>
            <w:r w:rsidRPr="00FA3AF0">
              <w:rPr>
                <w:rFonts w:cs="Times New Roman"/>
                <w:sz w:val="28"/>
                <w:szCs w:val="28"/>
              </w:rPr>
              <w:t xml:space="preserve"> yêu cầu chức năng quả</w:t>
            </w:r>
            <w:r>
              <w:rPr>
                <w:rFonts w:cs="Times New Roman"/>
                <w:sz w:val="28"/>
                <w:szCs w:val="28"/>
              </w:rPr>
              <w:t>n lý giáo viên</w:t>
            </w:r>
          </w:p>
        </w:tc>
      </w:tr>
      <w:tr w:rsidR="00841B33" w:rsidRPr="00FA3AF0" w14:paraId="267B05B9" w14:textId="77777777" w:rsidTr="00977780">
        <w:tc>
          <w:tcPr>
            <w:tcW w:w="2122" w:type="dxa"/>
            <w:vMerge w:val="restart"/>
          </w:tcPr>
          <w:p w14:paraId="1C70DB7B" w14:textId="77777777" w:rsidR="00841B33" w:rsidRPr="00FA3AF0" w:rsidRDefault="00841B33" w:rsidP="00977780">
            <w:pPr>
              <w:rPr>
                <w:rFonts w:cs="Times New Roman"/>
                <w:sz w:val="28"/>
                <w:szCs w:val="28"/>
              </w:rPr>
            </w:pPr>
            <w:r w:rsidRPr="00FA3AF0">
              <w:rPr>
                <w:rFonts w:cs="Times New Roman"/>
                <w:sz w:val="28"/>
                <w:szCs w:val="28"/>
              </w:rPr>
              <w:t>Hậu điều kiện</w:t>
            </w:r>
          </w:p>
        </w:tc>
        <w:tc>
          <w:tcPr>
            <w:tcW w:w="2268" w:type="dxa"/>
          </w:tcPr>
          <w:p w14:paraId="30A0D19B" w14:textId="77777777" w:rsidR="00841B33" w:rsidRPr="00FA3AF0" w:rsidRDefault="00841B33" w:rsidP="00977780">
            <w:pPr>
              <w:rPr>
                <w:rFonts w:cs="Times New Roman"/>
                <w:sz w:val="28"/>
                <w:szCs w:val="28"/>
              </w:rPr>
            </w:pPr>
            <w:r w:rsidRPr="00FA3AF0">
              <w:rPr>
                <w:rFonts w:cs="Times New Roman"/>
                <w:sz w:val="28"/>
                <w:szCs w:val="28"/>
              </w:rPr>
              <w:t>Thành công</w:t>
            </w:r>
          </w:p>
        </w:tc>
        <w:tc>
          <w:tcPr>
            <w:tcW w:w="4960" w:type="dxa"/>
            <w:gridSpan w:val="2"/>
          </w:tcPr>
          <w:p w14:paraId="2495EB92" w14:textId="77777777" w:rsidR="00841B33" w:rsidRPr="00FA3AF0" w:rsidRDefault="00841B33" w:rsidP="00977780">
            <w:pPr>
              <w:rPr>
                <w:rFonts w:cs="Times New Roman"/>
                <w:sz w:val="28"/>
                <w:szCs w:val="28"/>
              </w:rPr>
            </w:pPr>
            <w:r w:rsidRPr="00FA3AF0">
              <w:rPr>
                <w:rFonts w:cs="Times New Roman"/>
                <w:sz w:val="28"/>
                <w:szCs w:val="28"/>
              </w:rPr>
              <w:t>Hiển thị thông báo lưu dữ liệu thành công</w:t>
            </w:r>
          </w:p>
        </w:tc>
      </w:tr>
      <w:tr w:rsidR="00841B33" w:rsidRPr="00FA3AF0" w14:paraId="5FDBA821" w14:textId="77777777" w:rsidTr="00977780">
        <w:tc>
          <w:tcPr>
            <w:tcW w:w="2122" w:type="dxa"/>
            <w:vMerge/>
          </w:tcPr>
          <w:p w14:paraId="58976133" w14:textId="77777777" w:rsidR="00841B33" w:rsidRPr="00FA3AF0" w:rsidRDefault="00841B33" w:rsidP="00977780">
            <w:pPr>
              <w:rPr>
                <w:rFonts w:cs="Times New Roman"/>
                <w:sz w:val="28"/>
                <w:szCs w:val="28"/>
              </w:rPr>
            </w:pPr>
          </w:p>
        </w:tc>
        <w:tc>
          <w:tcPr>
            <w:tcW w:w="2268" w:type="dxa"/>
          </w:tcPr>
          <w:p w14:paraId="4278B6F2" w14:textId="77777777" w:rsidR="00841B33" w:rsidRPr="00FA3AF0" w:rsidRDefault="00841B33" w:rsidP="00977780">
            <w:pPr>
              <w:rPr>
                <w:rFonts w:cs="Times New Roman"/>
                <w:sz w:val="28"/>
                <w:szCs w:val="28"/>
              </w:rPr>
            </w:pPr>
            <w:r w:rsidRPr="00FA3AF0">
              <w:rPr>
                <w:rFonts w:cs="Times New Roman"/>
                <w:sz w:val="28"/>
                <w:szCs w:val="28"/>
              </w:rPr>
              <w:t>Lỗi</w:t>
            </w:r>
          </w:p>
        </w:tc>
        <w:tc>
          <w:tcPr>
            <w:tcW w:w="4960" w:type="dxa"/>
            <w:gridSpan w:val="2"/>
          </w:tcPr>
          <w:p w14:paraId="2C0F3E74" w14:textId="77777777" w:rsidR="00841B33" w:rsidRPr="00FA3AF0" w:rsidRDefault="00841B33" w:rsidP="00977780">
            <w:pPr>
              <w:rPr>
                <w:rFonts w:cs="Times New Roman"/>
                <w:sz w:val="28"/>
                <w:szCs w:val="28"/>
              </w:rPr>
            </w:pPr>
            <w:r w:rsidRPr="00FA3AF0">
              <w:rPr>
                <w:rFonts w:cs="Times New Roman"/>
                <w:sz w:val="28"/>
                <w:szCs w:val="28"/>
              </w:rPr>
              <w:t>Hiển thị thông báo lỗi “dữ liệu nhập chưa đầy đủ”, “</w:t>
            </w:r>
            <w:r>
              <w:rPr>
                <w:rFonts w:cs="Times New Roman"/>
                <w:sz w:val="28"/>
                <w:szCs w:val="28"/>
              </w:rPr>
              <w:t>giáo viên đã tồn tại</w:t>
            </w:r>
            <w:r w:rsidRPr="00FA3AF0">
              <w:rPr>
                <w:rFonts w:cs="Times New Roman"/>
                <w:sz w:val="28"/>
                <w:szCs w:val="28"/>
              </w:rPr>
              <w:t xml:space="preserve">”,”thông tin nhập chưa </w:t>
            </w:r>
            <w:r>
              <w:rPr>
                <w:rFonts w:cs="Times New Roman"/>
                <w:sz w:val="28"/>
                <w:szCs w:val="28"/>
              </w:rPr>
              <w:t>đúng định dạng</w:t>
            </w:r>
            <w:r w:rsidRPr="00FA3AF0">
              <w:rPr>
                <w:rFonts w:cs="Times New Roman"/>
                <w:sz w:val="28"/>
                <w:szCs w:val="28"/>
              </w:rPr>
              <w:t>”</w:t>
            </w:r>
          </w:p>
        </w:tc>
      </w:tr>
      <w:tr w:rsidR="00841B33" w:rsidRPr="00FA3AF0" w14:paraId="5BF675AB" w14:textId="77777777" w:rsidTr="00977780">
        <w:tc>
          <w:tcPr>
            <w:tcW w:w="9350" w:type="dxa"/>
            <w:gridSpan w:val="4"/>
          </w:tcPr>
          <w:p w14:paraId="08CDD87A" w14:textId="77777777" w:rsidR="00841B33" w:rsidRPr="00FA3AF0" w:rsidRDefault="00841B33" w:rsidP="00977780">
            <w:pPr>
              <w:rPr>
                <w:rFonts w:cs="Times New Roman"/>
                <w:b/>
                <w:sz w:val="28"/>
                <w:szCs w:val="28"/>
              </w:rPr>
            </w:pPr>
            <w:r w:rsidRPr="00FA3AF0">
              <w:rPr>
                <w:rFonts w:cs="Times New Roman"/>
                <w:b/>
                <w:sz w:val="28"/>
                <w:szCs w:val="28"/>
              </w:rPr>
              <w:t>ĐẶC TẢ TIẾN TRÌNH</w:t>
            </w:r>
          </w:p>
        </w:tc>
      </w:tr>
      <w:tr w:rsidR="00841B33" w:rsidRPr="00FA3AF0" w14:paraId="23E76B50" w14:textId="77777777" w:rsidTr="00977780">
        <w:tc>
          <w:tcPr>
            <w:tcW w:w="9350" w:type="dxa"/>
            <w:gridSpan w:val="4"/>
            <w:tcBorders>
              <w:bottom w:val="single" w:sz="4" w:space="0" w:color="auto"/>
            </w:tcBorders>
          </w:tcPr>
          <w:p w14:paraId="190D078D" w14:textId="77777777" w:rsidR="00841B33" w:rsidRPr="00FA3AF0" w:rsidRDefault="00841B33" w:rsidP="00977780">
            <w:pPr>
              <w:rPr>
                <w:rFonts w:cs="Times New Roman"/>
                <w:b/>
                <w:sz w:val="28"/>
                <w:szCs w:val="28"/>
              </w:rPr>
            </w:pPr>
            <w:r w:rsidRPr="00FA3AF0">
              <w:rPr>
                <w:rFonts w:cs="Times New Roman"/>
                <w:b/>
                <w:sz w:val="28"/>
                <w:szCs w:val="28"/>
              </w:rPr>
              <w:t>Luồng sự kiện chính/ kịch bản chính</w:t>
            </w:r>
          </w:p>
        </w:tc>
      </w:tr>
      <w:tr w:rsidR="00841B33" w:rsidRPr="00FA3AF0" w14:paraId="10338188" w14:textId="77777777" w:rsidTr="00977780">
        <w:tc>
          <w:tcPr>
            <w:tcW w:w="4455" w:type="dxa"/>
            <w:gridSpan w:val="3"/>
            <w:tcBorders>
              <w:bottom w:val="single" w:sz="4" w:space="0" w:color="auto"/>
            </w:tcBorders>
          </w:tcPr>
          <w:p w14:paraId="000CB3A8" w14:textId="77777777" w:rsidR="00841B33" w:rsidRPr="00FA3AF0" w:rsidRDefault="00841B33" w:rsidP="00977780">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0254F479" w14:textId="77777777" w:rsidR="00841B33" w:rsidRPr="00FA3AF0" w:rsidRDefault="00841B33" w:rsidP="00977780">
            <w:pPr>
              <w:rPr>
                <w:rFonts w:cs="Times New Roman"/>
                <w:b/>
                <w:sz w:val="28"/>
                <w:szCs w:val="28"/>
              </w:rPr>
            </w:pPr>
            <w:r w:rsidRPr="00FA3AF0">
              <w:rPr>
                <w:rFonts w:cs="Times New Roman"/>
                <w:b/>
                <w:sz w:val="28"/>
                <w:szCs w:val="28"/>
              </w:rPr>
              <w:t>Phản hồi hệ thống</w:t>
            </w:r>
          </w:p>
        </w:tc>
      </w:tr>
      <w:tr w:rsidR="00841B33" w:rsidRPr="00FA3AF0" w14:paraId="34EA326A" w14:textId="77777777" w:rsidTr="00977780">
        <w:tc>
          <w:tcPr>
            <w:tcW w:w="4455" w:type="dxa"/>
            <w:gridSpan w:val="3"/>
            <w:tcBorders>
              <w:bottom w:val="single" w:sz="4" w:space="0" w:color="auto"/>
            </w:tcBorders>
          </w:tcPr>
          <w:p w14:paraId="22FCE8B0" w14:textId="77777777" w:rsidR="00841B33" w:rsidRPr="00FA3AF0" w:rsidRDefault="00841B33" w:rsidP="00977780">
            <w:pPr>
              <w:rPr>
                <w:rFonts w:cs="Times New Roman"/>
                <w:b/>
                <w:sz w:val="28"/>
                <w:szCs w:val="28"/>
              </w:rPr>
            </w:pPr>
            <w:r>
              <w:rPr>
                <w:rFonts w:cs="Times New Roman"/>
                <w:sz w:val="28"/>
                <w:szCs w:val="28"/>
              </w:rPr>
              <w:t>1.  Click button c</w:t>
            </w:r>
            <w:r w:rsidRPr="00FA3AF0">
              <w:rPr>
                <w:rFonts w:cs="Times New Roman"/>
                <w:sz w:val="28"/>
                <w:szCs w:val="28"/>
              </w:rPr>
              <w:t xml:space="preserve">họn chức năng quản lý </w:t>
            </w:r>
            <w:r>
              <w:rPr>
                <w:rFonts w:cs="Times New Roman"/>
                <w:sz w:val="28"/>
                <w:szCs w:val="28"/>
              </w:rPr>
              <w:t>giáo viên</w:t>
            </w:r>
          </w:p>
        </w:tc>
        <w:tc>
          <w:tcPr>
            <w:tcW w:w="4895" w:type="dxa"/>
            <w:tcBorders>
              <w:bottom w:val="single" w:sz="4" w:space="0" w:color="auto"/>
            </w:tcBorders>
          </w:tcPr>
          <w:p w14:paraId="5B7764A6" w14:textId="77777777" w:rsidR="00841B33" w:rsidRPr="00FA3AF0" w:rsidRDefault="00841B33" w:rsidP="005E48E0">
            <w:pPr>
              <w:pStyle w:val="ListParagraph"/>
              <w:numPr>
                <w:ilvl w:val="1"/>
                <w:numId w:val="3"/>
              </w:numPr>
              <w:spacing w:line="254" w:lineRule="auto"/>
              <w:rPr>
                <w:rFonts w:cs="Times New Roman"/>
                <w:sz w:val="28"/>
                <w:szCs w:val="28"/>
              </w:rPr>
            </w:pPr>
            <w:r w:rsidRPr="00FA3AF0">
              <w:rPr>
                <w:rFonts w:cs="Times New Roman"/>
                <w:sz w:val="28"/>
                <w:szCs w:val="28"/>
              </w:rPr>
              <w:t>Hiển thị các lựa chọn:</w:t>
            </w:r>
          </w:p>
          <w:p w14:paraId="0E5D0B3A" w14:textId="77777777" w:rsidR="00841B33" w:rsidRPr="00FA3AF0" w:rsidRDefault="00841B33" w:rsidP="005E48E0">
            <w:pPr>
              <w:pStyle w:val="ListParagraph"/>
              <w:numPr>
                <w:ilvl w:val="0"/>
                <w:numId w:val="4"/>
              </w:numPr>
              <w:spacing w:line="254" w:lineRule="auto"/>
              <w:rPr>
                <w:rFonts w:cs="Times New Roman"/>
                <w:sz w:val="28"/>
                <w:szCs w:val="28"/>
              </w:rPr>
            </w:pPr>
            <w:r w:rsidRPr="00FA3AF0">
              <w:rPr>
                <w:rFonts w:cs="Times New Roman"/>
                <w:sz w:val="28"/>
                <w:szCs w:val="28"/>
              </w:rPr>
              <w:t xml:space="preserve">thêm </w:t>
            </w:r>
            <w:r>
              <w:rPr>
                <w:rFonts w:cs="Times New Roman"/>
                <w:sz w:val="28"/>
                <w:szCs w:val="28"/>
              </w:rPr>
              <w:t>giáo viên</w:t>
            </w:r>
          </w:p>
          <w:p w14:paraId="22845829" w14:textId="77777777" w:rsidR="00841B33" w:rsidRPr="00FA3AF0" w:rsidRDefault="00841B33" w:rsidP="005E48E0">
            <w:pPr>
              <w:pStyle w:val="ListParagraph"/>
              <w:numPr>
                <w:ilvl w:val="0"/>
                <w:numId w:val="4"/>
              </w:numPr>
              <w:spacing w:line="254" w:lineRule="auto"/>
              <w:rPr>
                <w:rFonts w:cs="Times New Roman"/>
                <w:sz w:val="28"/>
                <w:szCs w:val="28"/>
              </w:rPr>
            </w:pPr>
            <w:r w:rsidRPr="00FA3AF0">
              <w:rPr>
                <w:rFonts w:cs="Times New Roman"/>
                <w:sz w:val="28"/>
                <w:szCs w:val="28"/>
              </w:rPr>
              <w:t xml:space="preserve">sửa </w:t>
            </w:r>
            <w:r>
              <w:rPr>
                <w:rFonts w:cs="Times New Roman"/>
                <w:sz w:val="28"/>
                <w:szCs w:val="28"/>
              </w:rPr>
              <w:t>thông tin giáo viên</w:t>
            </w:r>
          </w:p>
          <w:p w14:paraId="4A36D730" w14:textId="77777777" w:rsidR="00841B33" w:rsidRPr="00FA3AF0" w:rsidRDefault="00841B33" w:rsidP="005E48E0">
            <w:pPr>
              <w:pStyle w:val="ListParagraph"/>
              <w:numPr>
                <w:ilvl w:val="0"/>
                <w:numId w:val="4"/>
              </w:numPr>
              <w:rPr>
                <w:rFonts w:cs="Times New Roman"/>
                <w:b/>
                <w:sz w:val="28"/>
                <w:szCs w:val="28"/>
              </w:rPr>
            </w:pPr>
            <w:r w:rsidRPr="00FA3AF0">
              <w:rPr>
                <w:rFonts w:cs="Times New Roman"/>
                <w:sz w:val="28"/>
                <w:szCs w:val="28"/>
              </w:rPr>
              <w:t xml:space="preserve">xóa </w:t>
            </w:r>
            <w:r>
              <w:rPr>
                <w:rFonts w:cs="Times New Roman"/>
                <w:sz w:val="28"/>
                <w:szCs w:val="28"/>
              </w:rPr>
              <w:t>giáo viên</w:t>
            </w:r>
          </w:p>
        </w:tc>
      </w:tr>
      <w:tr w:rsidR="00841B33" w:rsidRPr="00FA3AF0" w14:paraId="4F0C6997" w14:textId="77777777" w:rsidTr="00977780">
        <w:tc>
          <w:tcPr>
            <w:tcW w:w="4455" w:type="dxa"/>
            <w:gridSpan w:val="3"/>
            <w:tcBorders>
              <w:bottom w:val="single" w:sz="4" w:space="0" w:color="auto"/>
            </w:tcBorders>
          </w:tcPr>
          <w:p w14:paraId="179CEE84" w14:textId="77777777" w:rsidR="00841B33" w:rsidRPr="00FA3AF0" w:rsidRDefault="00841B33" w:rsidP="00977780">
            <w:pPr>
              <w:rPr>
                <w:rFonts w:cs="Times New Roman"/>
                <w:b/>
                <w:sz w:val="28"/>
                <w:szCs w:val="28"/>
              </w:rPr>
            </w:pPr>
            <w:r w:rsidRPr="00FA3AF0">
              <w:rPr>
                <w:rFonts w:cs="Times New Roman"/>
                <w:sz w:val="28"/>
                <w:szCs w:val="28"/>
              </w:rPr>
              <w:t xml:space="preserve">2. </w:t>
            </w:r>
            <w:r>
              <w:rPr>
                <w:rFonts w:cs="Times New Roman"/>
                <w:sz w:val="28"/>
                <w:szCs w:val="28"/>
              </w:rPr>
              <w:t>Click button c</w:t>
            </w:r>
            <w:r w:rsidRPr="00FA3AF0">
              <w:rPr>
                <w:rFonts w:cs="Times New Roman"/>
                <w:sz w:val="28"/>
                <w:szCs w:val="28"/>
              </w:rPr>
              <w:t xml:space="preserve">họn chức năng thêm </w:t>
            </w:r>
            <w:r>
              <w:rPr>
                <w:rFonts w:cs="Times New Roman"/>
                <w:sz w:val="28"/>
                <w:szCs w:val="28"/>
              </w:rPr>
              <w:t>giáo viên</w:t>
            </w:r>
            <w:r>
              <w:rPr>
                <w:rFonts w:cs="Times New Roman"/>
                <w:sz w:val="28"/>
                <w:szCs w:val="28"/>
              </w:rPr>
              <w:br/>
              <w:t>2.2</w:t>
            </w:r>
            <w:r w:rsidRPr="00FA3AF0">
              <w:rPr>
                <w:rFonts w:cs="Times New Roman"/>
                <w:sz w:val="28"/>
                <w:szCs w:val="28"/>
              </w:rPr>
              <w:t xml:space="preserve"> </w:t>
            </w:r>
            <w:r>
              <w:rPr>
                <w:rFonts w:cs="Times New Roman"/>
                <w:sz w:val="28"/>
                <w:szCs w:val="28"/>
              </w:rPr>
              <w:t>Nhập thông tin giáo viên vào các ô text tương ứng</w:t>
            </w:r>
            <w:r>
              <w:rPr>
                <w:rFonts w:cs="Times New Roman"/>
                <w:sz w:val="28"/>
                <w:szCs w:val="28"/>
              </w:rPr>
              <w:br/>
              <w:t>2.3</w:t>
            </w:r>
            <w:r w:rsidRPr="00FA3AF0">
              <w:rPr>
                <w:rFonts w:cs="Times New Roman"/>
                <w:sz w:val="28"/>
                <w:szCs w:val="28"/>
              </w:rPr>
              <w:t>. Nhấn nút “Lưu”</w:t>
            </w:r>
          </w:p>
        </w:tc>
        <w:tc>
          <w:tcPr>
            <w:tcW w:w="4895" w:type="dxa"/>
            <w:tcBorders>
              <w:bottom w:val="single" w:sz="4" w:space="0" w:color="auto"/>
            </w:tcBorders>
          </w:tcPr>
          <w:p w14:paraId="7A7707E7" w14:textId="77777777" w:rsidR="00841B33" w:rsidRPr="00F7332D" w:rsidRDefault="00841B33" w:rsidP="00977780">
            <w:pPr>
              <w:rPr>
                <w:rFonts w:cs="Times New Roman"/>
                <w:sz w:val="28"/>
                <w:szCs w:val="28"/>
              </w:rPr>
            </w:pPr>
            <w:r>
              <w:rPr>
                <w:rFonts w:cs="Times New Roman"/>
                <w:sz w:val="28"/>
                <w:szCs w:val="28"/>
              </w:rPr>
              <w:t xml:space="preserve">2.1. </w:t>
            </w:r>
            <w:r w:rsidRPr="00F7332D">
              <w:rPr>
                <w:rFonts w:cs="Times New Roman"/>
                <w:sz w:val="28"/>
                <w:szCs w:val="28"/>
              </w:rPr>
              <w:t xml:space="preserve"> Hiển thị các thuộc tính cần điền lên màn hình</w:t>
            </w:r>
            <w:r w:rsidRPr="00F7332D">
              <w:rPr>
                <w:rFonts w:cs="Times New Roman"/>
                <w:sz w:val="28"/>
                <w:szCs w:val="28"/>
              </w:rPr>
              <w:br/>
            </w:r>
            <w:r>
              <w:rPr>
                <w:rFonts w:cs="Times New Roman"/>
                <w:sz w:val="28"/>
                <w:szCs w:val="28"/>
              </w:rPr>
              <w:t xml:space="preserve">2.4  </w:t>
            </w:r>
            <w:r w:rsidRPr="00F7332D">
              <w:rPr>
                <w:rFonts w:cs="Times New Roman"/>
                <w:sz w:val="28"/>
                <w:szCs w:val="28"/>
              </w:rPr>
              <w:t>Kiểm tra định dạng dữ liệu nhập vào và đầy đủ các trường</w:t>
            </w:r>
          </w:p>
          <w:p w14:paraId="437733D6" w14:textId="77777777" w:rsidR="00841B33" w:rsidRPr="00FA3AF0" w:rsidRDefault="00841B33" w:rsidP="00977780">
            <w:pPr>
              <w:rPr>
                <w:rFonts w:cs="Times New Roman"/>
                <w:b/>
                <w:sz w:val="28"/>
                <w:szCs w:val="28"/>
              </w:rPr>
            </w:pPr>
            <w:r>
              <w:rPr>
                <w:rFonts w:cs="Times New Roman"/>
                <w:sz w:val="28"/>
                <w:szCs w:val="28"/>
              </w:rPr>
              <w:t>2.5. thêm thành công,  hiển thị danh sách giáo viên lên màn hình.</w:t>
            </w:r>
          </w:p>
        </w:tc>
      </w:tr>
      <w:tr w:rsidR="00841B33" w:rsidRPr="00FA3AF0" w14:paraId="48879188" w14:textId="77777777" w:rsidTr="00977780">
        <w:tc>
          <w:tcPr>
            <w:tcW w:w="4455" w:type="dxa"/>
            <w:gridSpan w:val="3"/>
            <w:tcBorders>
              <w:bottom w:val="single" w:sz="4" w:space="0" w:color="auto"/>
            </w:tcBorders>
          </w:tcPr>
          <w:p w14:paraId="2A3B9F52" w14:textId="77777777" w:rsidR="00841B33" w:rsidRPr="00FA3AF0" w:rsidRDefault="00841B33" w:rsidP="00977780">
            <w:pPr>
              <w:spacing w:line="254" w:lineRule="auto"/>
              <w:rPr>
                <w:rFonts w:cs="Times New Roman"/>
                <w:sz w:val="28"/>
                <w:szCs w:val="28"/>
              </w:rPr>
            </w:pPr>
            <w:r w:rsidRPr="00FA3AF0">
              <w:rPr>
                <w:rFonts w:cs="Times New Roman"/>
                <w:sz w:val="28"/>
                <w:szCs w:val="28"/>
              </w:rPr>
              <w:t xml:space="preserve">3. </w:t>
            </w:r>
            <w:r>
              <w:rPr>
                <w:rFonts w:cs="Times New Roman"/>
                <w:sz w:val="28"/>
                <w:szCs w:val="28"/>
              </w:rPr>
              <w:t>Click button c</w:t>
            </w:r>
            <w:r w:rsidRPr="00FA3AF0">
              <w:rPr>
                <w:rFonts w:cs="Times New Roman"/>
                <w:sz w:val="28"/>
                <w:szCs w:val="28"/>
              </w:rPr>
              <w:t xml:space="preserve">họn chức năng sửa </w:t>
            </w:r>
            <w:r>
              <w:rPr>
                <w:rFonts w:cs="Times New Roman"/>
                <w:sz w:val="28"/>
                <w:szCs w:val="28"/>
              </w:rPr>
              <w:t>thông tin giáo viên</w:t>
            </w:r>
            <w:r>
              <w:rPr>
                <w:rFonts w:cs="Times New Roman"/>
                <w:sz w:val="28"/>
                <w:szCs w:val="28"/>
              </w:rPr>
              <w:br/>
              <w:t xml:space="preserve">         3.2.</w:t>
            </w:r>
            <w:r w:rsidRPr="00FA3AF0">
              <w:rPr>
                <w:rFonts w:cs="Times New Roman"/>
                <w:sz w:val="28"/>
                <w:szCs w:val="28"/>
              </w:rPr>
              <w:t xml:space="preserve"> </w:t>
            </w:r>
            <w:r>
              <w:rPr>
                <w:rFonts w:cs="Times New Roman"/>
                <w:sz w:val="28"/>
                <w:szCs w:val="28"/>
              </w:rPr>
              <w:t>Click chọn giáo viên cần sửa</w:t>
            </w:r>
            <w:r>
              <w:rPr>
                <w:rFonts w:cs="Times New Roman"/>
                <w:sz w:val="28"/>
                <w:szCs w:val="28"/>
              </w:rPr>
              <w:br/>
              <w:t xml:space="preserve">         3.4 N</w:t>
            </w:r>
            <w:r w:rsidRPr="00FA3AF0">
              <w:rPr>
                <w:rFonts w:cs="Times New Roman"/>
                <w:sz w:val="28"/>
                <w:szCs w:val="28"/>
              </w:rPr>
              <w:t xml:space="preserve">hập thông tin cần thay đổi </w:t>
            </w:r>
            <w:r>
              <w:rPr>
                <w:rFonts w:cs="Times New Roman"/>
                <w:sz w:val="28"/>
                <w:szCs w:val="28"/>
              </w:rPr>
              <w:t>vào các ô text của</w:t>
            </w:r>
            <w:r w:rsidRPr="00FA3AF0">
              <w:rPr>
                <w:rFonts w:cs="Times New Roman"/>
                <w:sz w:val="28"/>
                <w:szCs w:val="28"/>
              </w:rPr>
              <w:t xml:space="preserve"> hệ thống</w:t>
            </w:r>
          </w:p>
          <w:p w14:paraId="4C5BE1FB" w14:textId="77777777" w:rsidR="00841B33" w:rsidRPr="00FA3AF0" w:rsidRDefault="00841B33" w:rsidP="00977780">
            <w:pPr>
              <w:rPr>
                <w:rFonts w:cs="Times New Roman"/>
                <w:b/>
                <w:sz w:val="28"/>
                <w:szCs w:val="28"/>
              </w:rPr>
            </w:pPr>
            <w:r>
              <w:rPr>
                <w:rFonts w:cs="Times New Roman"/>
                <w:sz w:val="28"/>
                <w:szCs w:val="28"/>
              </w:rPr>
              <w:t xml:space="preserve">         3.5</w:t>
            </w:r>
            <w:r w:rsidRPr="00FA3AF0">
              <w:rPr>
                <w:rFonts w:cs="Times New Roman"/>
                <w:sz w:val="28"/>
                <w:szCs w:val="28"/>
              </w:rPr>
              <w:t xml:space="preserve"> Ấn nút “lưu”</w:t>
            </w:r>
          </w:p>
        </w:tc>
        <w:tc>
          <w:tcPr>
            <w:tcW w:w="4895" w:type="dxa"/>
            <w:tcBorders>
              <w:bottom w:val="single" w:sz="4" w:space="0" w:color="auto"/>
            </w:tcBorders>
          </w:tcPr>
          <w:p w14:paraId="7BF9482D" w14:textId="77777777" w:rsidR="00841B33" w:rsidRDefault="00841B33" w:rsidP="00977780">
            <w:pPr>
              <w:rPr>
                <w:rFonts w:cs="Times New Roman"/>
                <w:sz w:val="28"/>
                <w:szCs w:val="28"/>
              </w:rPr>
            </w:pPr>
            <w:r>
              <w:rPr>
                <w:rFonts w:cs="Times New Roman"/>
                <w:sz w:val="28"/>
                <w:szCs w:val="28"/>
              </w:rPr>
              <w:t>3.1.  Đưa ra danh sách giáo viên</w:t>
            </w:r>
          </w:p>
          <w:p w14:paraId="2552D911" w14:textId="77777777" w:rsidR="00841B33" w:rsidRDefault="00841B33" w:rsidP="00977780">
            <w:pPr>
              <w:rPr>
                <w:rFonts w:cs="Times New Roman"/>
                <w:sz w:val="28"/>
                <w:szCs w:val="28"/>
              </w:rPr>
            </w:pPr>
            <w:r>
              <w:rPr>
                <w:rFonts w:cs="Times New Roman"/>
                <w:sz w:val="28"/>
                <w:szCs w:val="28"/>
              </w:rPr>
              <w:t>3.3. Hiển thị thông tin cụ thể giáo viên cần sửa</w:t>
            </w:r>
          </w:p>
          <w:p w14:paraId="765E183F" w14:textId="77777777" w:rsidR="00841B33" w:rsidRPr="00F7332D" w:rsidRDefault="00841B33" w:rsidP="00977780">
            <w:pPr>
              <w:rPr>
                <w:rFonts w:cs="Times New Roman"/>
                <w:sz w:val="28"/>
                <w:szCs w:val="28"/>
              </w:rPr>
            </w:pPr>
            <w:r w:rsidRPr="00F7332D">
              <w:rPr>
                <w:rFonts w:cs="Times New Roman"/>
                <w:sz w:val="28"/>
                <w:szCs w:val="28"/>
              </w:rPr>
              <w:t>Trường mã giáo viên sẽ bị ẩn đi không click vào để sửa được</w:t>
            </w:r>
          </w:p>
          <w:p w14:paraId="12D51623" w14:textId="77777777" w:rsidR="00841B33" w:rsidRPr="00FA3AF0" w:rsidRDefault="00841B33" w:rsidP="00977780">
            <w:pPr>
              <w:rPr>
                <w:rFonts w:cs="Times New Roman"/>
                <w:sz w:val="28"/>
                <w:szCs w:val="28"/>
              </w:rPr>
            </w:pPr>
            <w:r>
              <w:rPr>
                <w:rFonts w:cs="Times New Roman"/>
                <w:sz w:val="28"/>
                <w:szCs w:val="28"/>
              </w:rPr>
              <w:t>Các trường còn lại được sửa bình thường</w:t>
            </w:r>
          </w:p>
          <w:p w14:paraId="13BEE9E6" w14:textId="77777777" w:rsidR="00841B33" w:rsidRPr="00FA3AF0" w:rsidRDefault="00841B33" w:rsidP="00977780">
            <w:pPr>
              <w:rPr>
                <w:rFonts w:cs="Times New Roman"/>
                <w:sz w:val="28"/>
                <w:szCs w:val="28"/>
              </w:rPr>
            </w:pPr>
            <w:r>
              <w:rPr>
                <w:rFonts w:cs="Times New Roman"/>
                <w:sz w:val="28"/>
                <w:szCs w:val="28"/>
              </w:rPr>
              <w:t>3.6.</w:t>
            </w:r>
            <w:r w:rsidRPr="00FA3AF0">
              <w:rPr>
                <w:rFonts w:cs="Times New Roman"/>
                <w:sz w:val="28"/>
                <w:szCs w:val="28"/>
              </w:rPr>
              <w:t xml:space="preserve"> </w:t>
            </w:r>
            <w:r w:rsidRPr="00F7332D">
              <w:rPr>
                <w:rFonts w:cs="Times New Roman"/>
                <w:sz w:val="28"/>
                <w:szCs w:val="28"/>
              </w:rPr>
              <w:t>Kiểm tra định dạng dữ liệu nhập vào và đầy đủ các trường</w:t>
            </w:r>
          </w:p>
          <w:p w14:paraId="1E1FE457" w14:textId="77777777" w:rsidR="00841B33" w:rsidRPr="00FA3AF0" w:rsidRDefault="00841B33" w:rsidP="00977780">
            <w:pPr>
              <w:rPr>
                <w:rFonts w:cs="Times New Roman"/>
                <w:b/>
                <w:sz w:val="28"/>
                <w:szCs w:val="28"/>
              </w:rPr>
            </w:pPr>
            <w:r>
              <w:rPr>
                <w:rFonts w:cs="Times New Roman"/>
                <w:sz w:val="28"/>
                <w:szCs w:val="28"/>
              </w:rPr>
              <w:br/>
              <w:t>3.7. Sửa thành công,  hiển thị danh sách giáo viên lên màn hình.</w:t>
            </w:r>
          </w:p>
        </w:tc>
      </w:tr>
      <w:tr w:rsidR="00841B33" w:rsidRPr="00FA3AF0" w14:paraId="4CB29CAB" w14:textId="77777777" w:rsidTr="00977780">
        <w:tc>
          <w:tcPr>
            <w:tcW w:w="4455" w:type="dxa"/>
            <w:gridSpan w:val="3"/>
            <w:tcBorders>
              <w:bottom w:val="single" w:sz="4" w:space="0" w:color="auto"/>
            </w:tcBorders>
          </w:tcPr>
          <w:p w14:paraId="13E6E387" w14:textId="77777777" w:rsidR="00841B33" w:rsidRPr="00FA3AF0" w:rsidRDefault="00841B33" w:rsidP="00977780">
            <w:pPr>
              <w:spacing w:line="254" w:lineRule="auto"/>
              <w:rPr>
                <w:rFonts w:cs="Times New Roman"/>
                <w:sz w:val="28"/>
                <w:szCs w:val="28"/>
              </w:rPr>
            </w:pPr>
            <w:r w:rsidRPr="00FA3AF0">
              <w:rPr>
                <w:rFonts w:cs="Times New Roman"/>
                <w:sz w:val="28"/>
                <w:szCs w:val="28"/>
              </w:rPr>
              <w:t xml:space="preserve">4. </w:t>
            </w:r>
            <w:r>
              <w:rPr>
                <w:rFonts w:cs="Times New Roman"/>
                <w:sz w:val="28"/>
                <w:szCs w:val="28"/>
              </w:rPr>
              <w:t>Click button c</w:t>
            </w:r>
            <w:r w:rsidRPr="00FA3AF0">
              <w:rPr>
                <w:rFonts w:cs="Times New Roman"/>
                <w:sz w:val="28"/>
                <w:szCs w:val="28"/>
              </w:rPr>
              <w:t xml:space="preserve">họn chức năng xóa </w:t>
            </w:r>
            <w:r>
              <w:rPr>
                <w:rFonts w:cs="Times New Roman"/>
                <w:sz w:val="28"/>
                <w:szCs w:val="28"/>
              </w:rPr>
              <w:t>giáo viên</w:t>
            </w:r>
          </w:p>
          <w:p w14:paraId="1BB372B5" w14:textId="77777777" w:rsidR="00841B33" w:rsidRPr="00FA3AF0" w:rsidRDefault="00841B33" w:rsidP="00977780">
            <w:pPr>
              <w:spacing w:line="254" w:lineRule="auto"/>
              <w:rPr>
                <w:rFonts w:cs="Times New Roman"/>
                <w:sz w:val="28"/>
                <w:szCs w:val="28"/>
              </w:rPr>
            </w:pPr>
            <w:r>
              <w:rPr>
                <w:rFonts w:cs="Times New Roman"/>
                <w:sz w:val="28"/>
                <w:szCs w:val="28"/>
              </w:rPr>
              <w:t xml:space="preserve">         4.2</w:t>
            </w:r>
            <w:r w:rsidRPr="00FA3AF0">
              <w:rPr>
                <w:rFonts w:cs="Times New Roman"/>
                <w:sz w:val="28"/>
                <w:szCs w:val="28"/>
              </w:rPr>
              <w:t xml:space="preserve"> </w:t>
            </w:r>
            <w:r>
              <w:rPr>
                <w:rFonts w:cs="Times New Roman"/>
                <w:sz w:val="28"/>
                <w:szCs w:val="28"/>
              </w:rPr>
              <w:t>Click c</w:t>
            </w:r>
            <w:r w:rsidRPr="00FA3AF0">
              <w:rPr>
                <w:rFonts w:cs="Times New Roman"/>
                <w:sz w:val="28"/>
                <w:szCs w:val="28"/>
              </w:rPr>
              <w:t xml:space="preserve">họn </w:t>
            </w:r>
            <w:r>
              <w:rPr>
                <w:rFonts w:cs="Times New Roman"/>
                <w:sz w:val="28"/>
                <w:szCs w:val="28"/>
              </w:rPr>
              <w:t>giáo viên</w:t>
            </w:r>
            <w:r w:rsidRPr="00FA3AF0">
              <w:rPr>
                <w:rFonts w:cs="Times New Roman"/>
                <w:sz w:val="28"/>
                <w:szCs w:val="28"/>
              </w:rPr>
              <w:t xml:space="preserve"> cần xóa</w:t>
            </w:r>
          </w:p>
          <w:p w14:paraId="4E445A3A" w14:textId="77777777" w:rsidR="00841B33" w:rsidRPr="00FA3AF0" w:rsidRDefault="00841B33" w:rsidP="00977780">
            <w:pPr>
              <w:rPr>
                <w:rFonts w:cs="Times New Roman"/>
                <w:b/>
                <w:sz w:val="28"/>
                <w:szCs w:val="28"/>
              </w:rPr>
            </w:pPr>
            <w:r>
              <w:rPr>
                <w:rFonts w:cs="Times New Roman"/>
                <w:sz w:val="28"/>
                <w:szCs w:val="28"/>
              </w:rPr>
              <w:lastRenderedPageBreak/>
              <w:t xml:space="preserve">         4.4 Ấn nút “X</w:t>
            </w:r>
            <w:r w:rsidRPr="00FA3AF0">
              <w:rPr>
                <w:rFonts w:cs="Times New Roman"/>
                <w:sz w:val="28"/>
                <w:szCs w:val="28"/>
              </w:rPr>
              <w:t>ác nhận xóa</w:t>
            </w:r>
            <w:r>
              <w:rPr>
                <w:rFonts w:cs="Times New Roman"/>
                <w:sz w:val="28"/>
                <w:szCs w:val="28"/>
              </w:rPr>
              <w:t>”</w:t>
            </w:r>
          </w:p>
        </w:tc>
        <w:tc>
          <w:tcPr>
            <w:tcW w:w="4895" w:type="dxa"/>
            <w:tcBorders>
              <w:bottom w:val="single" w:sz="4" w:space="0" w:color="auto"/>
            </w:tcBorders>
          </w:tcPr>
          <w:p w14:paraId="2F46400F" w14:textId="77777777" w:rsidR="00841B33" w:rsidRDefault="00841B33" w:rsidP="00977780">
            <w:pPr>
              <w:rPr>
                <w:rFonts w:cs="Times New Roman"/>
                <w:sz w:val="28"/>
                <w:szCs w:val="28"/>
              </w:rPr>
            </w:pPr>
            <w:r>
              <w:rPr>
                <w:rFonts w:cs="Times New Roman"/>
                <w:sz w:val="28"/>
                <w:szCs w:val="28"/>
              </w:rPr>
              <w:lastRenderedPageBreak/>
              <w:t>4.1. Đưa ra danh sách giáo viên</w:t>
            </w:r>
          </w:p>
          <w:p w14:paraId="351442E3" w14:textId="77777777" w:rsidR="00841B33" w:rsidRPr="005E631B" w:rsidRDefault="00841B33" w:rsidP="00977780">
            <w:pPr>
              <w:rPr>
                <w:rFonts w:cs="Times New Roman"/>
                <w:sz w:val="28"/>
                <w:szCs w:val="28"/>
              </w:rPr>
            </w:pPr>
            <w:r w:rsidRPr="005E631B">
              <w:rPr>
                <w:rFonts w:cs="Times New Roman"/>
                <w:sz w:val="28"/>
                <w:szCs w:val="28"/>
              </w:rPr>
              <w:t>4</w:t>
            </w:r>
            <w:r>
              <w:rPr>
                <w:rFonts w:cs="Times New Roman"/>
                <w:sz w:val="28"/>
                <w:szCs w:val="28"/>
              </w:rPr>
              <w:t xml:space="preserve">.3. </w:t>
            </w:r>
            <w:r w:rsidRPr="005E631B">
              <w:rPr>
                <w:rFonts w:cs="Times New Roman"/>
                <w:sz w:val="28"/>
                <w:szCs w:val="28"/>
              </w:rPr>
              <w:t xml:space="preserve"> Hệ thống hiển thị thông báo hỏi “Bạn có chắc chắn muốn xóa”.</w:t>
            </w:r>
          </w:p>
          <w:p w14:paraId="6556C439" w14:textId="77777777" w:rsidR="00841B33" w:rsidRPr="00FA3AF0" w:rsidRDefault="00841B33" w:rsidP="00977780">
            <w:pPr>
              <w:rPr>
                <w:rFonts w:cs="Times New Roman"/>
                <w:b/>
                <w:sz w:val="28"/>
                <w:szCs w:val="28"/>
              </w:rPr>
            </w:pPr>
            <w:r>
              <w:rPr>
                <w:rFonts w:cs="Times New Roman"/>
                <w:sz w:val="28"/>
                <w:szCs w:val="28"/>
              </w:rPr>
              <w:lastRenderedPageBreak/>
              <w:t>4.5. Xóa thành công,  hiển thị danh sách giáo viên lên màn hình.</w:t>
            </w:r>
          </w:p>
        </w:tc>
      </w:tr>
      <w:tr w:rsidR="00841B33" w:rsidRPr="00FA3AF0" w14:paraId="26426EC9" w14:textId="77777777" w:rsidTr="00977780">
        <w:tc>
          <w:tcPr>
            <w:tcW w:w="9350" w:type="dxa"/>
            <w:gridSpan w:val="4"/>
            <w:tcBorders>
              <w:top w:val="single" w:sz="4" w:space="0" w:color="auto"/>
            </w:tcBorders>
          </w:tcPr>
          <w:p w14:paraId="7B311D6A" w14:textId="77777777" w:rsidR="00841B33" w:rsidRPr="00FA3AF0" w:rsidRDefault="00841B33" w:rsidP="00977780">
            <w:pPr>
              <w:rPr>
                <w:rFonts w:cs="Times New Roman"/>
                <w:b/>
                <w:sz w:val="28"/>
                <w:szCs w:val="28"/>
              </w:rPr>
            </w:pPr>
            <w:r w:rsidRPr="00FA3AF0">
              <w:rPr>
                <w:rFonts w:cs="Times New Roman"/>
                <w:b/>
                <w:sz w:val="28"/>
                <w:szCs w:val="28"/>
              </w:rPr>
              <w:lastRenderedPageBreak/>
              <w:t>Luồng sự kiện phát sinh/ kịch bản phụ</w:t>
            </w:r>
          </w:p>
        </w:tc>
      </w:tr>
      <w:tr w:rsidR="00841B33" w:rsidRPr="00FA3AF0" w14:paraId="140AEB89" w14:textId="77777777" w:rsidTr="00977780">
        <w:tc>
          <w:tcPr>
            <w:tcW w:w="4455" w:type="dxa"/>
            <w:gridSpan w:val="3"/>
          </w:tcPr>
          <w:p w14:paraId="5DA0D17C" w14:textId="77777777" w:rsidR="00841B33" w:rsidRPr="00FA3AF0" w:rsidRDefault="00841B33" w:rsidP="00977780">
            <w:pPr>
              <w:rPr>
                <w:rFonts w:cs="Times New Roman"/>
                <w:sz w:val="28"/>
                <w:szCs w:val="28"/>
              </w:rPr>
            </w:pPr>
            <w:r w:rsidRPr="00FA3AF0">
              <w:rPr>
                <w:rFonts w:cs="Times New Roman"/>
                <w:sz w:val="28"/>
                <w:szCs w:val="28"/>
              </w:rPr>
              <w:t>Luồ</w:t>
            </w:r>
            <w:r>
              <w:rPr>
                <w:rFonts w:cs="Times New Roman"/>
                <w:sz w:val="28"/>
                <w:szCs w:val="28"/>
              </w:rPr>
              <w:t>ng 2.3</w:t>
            </w:r>
            <w:r w:rsidRPr="00FA3AF0">
              <w:rPr>
                <w:rFonts w:cs="Times New Roman"/>
                <w:sz w:val="28"/>
                <w:szCs w:val="28"/>
              </w:rPr>
              <w:t xml:space="preserve">: - </w:t>
            </w:r>
            <w:r>
              <w:rPr>
                <w:rFonts w:cs="Times New Roman"/>
                <w:sz w:val="28"/>
                <w:szCs w:val="28"/>
              </w:rPr>
              <w:t>Admin</w:t>
            </w:r>
            <w:r w:rsidRPr="00FA3AF0">
              <w:rPr>
                <w:rFonts w:cs="Times New Roman"/>
                <w:sz w:val="28"/>
                <w:szCs w:val="28"/>
              </w:rPr>
              <w:t xml:space="preserve"> không muốn thêm </w:t>
            </w:r>
            <w:r>
              <w:rPr>
                <w:rFonts w:cs="Times New Roman"/>
                <w:sz w:val="28"/>
                <w:szCs w:val="28"/>
              </w:rPr>
              <w:t>giáo viên</w:t>
            </w:r>
            <w:r w:rsidRPr="00FA3AF0">
              <w:rPr>
                <w:rFonts w:cs="Times New Roman"/>
                <w:sz w:val="28"/>
                <w:szCs w:val="28"/>
              </w:rPr>
              <w:t xml:space="preserve"> mới, Nhấn nút “Hủy” </w:t>
            </w:r>
          </w:p>
          <w:p w14:paraId="7D917249" w14:textId="77777777" w:rsidR="00841B33" w:rsidRDefault="00841B33" w:rsidP="005E48E0">
            <w:pPr>
              <w:pStyle w:val="ListParagraph"/>
              <w:numPr>
                <w:ilvl w:val="0"/>
                <w:numId w:val="4"/>
              </w:numPr>
              <w:rPr>
                <w:rFonts w:cs="Times New Roman"/>
                <w:sz w:val="28"/>
                <w:szCs w:val="28"/>
              </w:rPr>
            </w:pPr>
            <w:r>
              <w:rPr>
                <w:rFonts w:cs="Times New Roman"/>
                <w:sz w:val="28"/>
                <w:szCs w:val="28"/>
              </w:rPr>
              <w:t>Giáo viên</w:t>
            </w:r>
            <w:r w:rsidRPr="00FA3AF0">
              <w:rPr>
                <w:rFonts w:cs="Times New Roman"/>
                <w:sz w:val="28"/>
                <w:szCs w:val="28"/>
              </w:rPr>
              <w:t xml:space="preserve"> mới thêm trùng với </w:t>
            </w:r>
            <w:r>
              <w:rPr>
                <w:rFonts w:cs="Times New Roman"/>
                <w:sz w:val="28"/>
                <w:szCs w:val="28"/>
              </w:rPr>
              <w:t>giáo viên</w:t>
            </w:r>
            <w:r w:rsidRPr="00FA3AF0">
              <w:rPr>
                <w:rFonts w:cs="Times New Roman"/>
                <w:sz w:val="28"/>
                <w:szCs w:val="28"/>
              </w:rPr>
              <w:t xml:space="preserve"> cũ</w:t>
            </w:r>
          </w:p>
          <w:p w14:paraId="4FDA5E78" w14:textId="77777777" w:rsidR="00841B33" w:rsidRPr="00FA3AF0" w:rsidRDefault="00841B33" w:rsidP="005E48E0">
            <w:pPr>
              <w:pStyle w:val="ListParagraph"/>
              <w:numPr>
                <w:ilvl w:val="0"/>
                <w:numId w:val="4"/>
              </w:numPr>
              <w:rPr>
                <w:rFonts w:cs="Times New Roman"/>
                <w:sz w:val="28"/>
                <w:szCs w:val="28"/>
              </w:rPr>
            </w:pPr>
            <w:r>
              <w:rPr>
                <w:rFonts w:cs="Times New Roman"/>
                <w:sz w:val="28"/>
                <w:szCs w:val="28"/>
              </w:rPr>
              <w:t>Thông tin nhập vào sai chính tả, lỗi..</w:t>
            </w:r>
          </w:p>
        </w:tc>
        <w:tc>
          <w:tcPr>
            <w:tcW w:w="4895" w:type="dxa"/>
          </w:tcPr>
          <w:p w14:paraId="0766F67E" w14:textId="77777777" w:rsidR="00841B33" w:rsidRPr="00FA3AF0" w:rsidRDefault="00841B33" w:rsidP="00977780">
            <w:pPr>
              <w:rPr>
                <w:rFonts w:cs="Times New Roman"/>
                <w:sz w:val="28"/>
                <w:szCs w:val="28"/>
              </w:rPr>
            </w:pPr>
            <w:r w:rsidRPr="00FA3AF0">
              <w:rPr>
                <w:rFonts w:cs="Times New Roman"/>
                <w:sz w:val="28"/>
                <w:szCs w:val="28"/>
              </w:rPr>
              <w:t>Thêm không thành công, kết thúc usecase</w:t>
            </w:r>
          </w:p>
        </w:tc>
      </w:tr>
      <w:tr w:rsidR="00841B33" w:rsidRPr="00FA3AF0" w14:paraId="7279B6F7" w14:textId="77777777" w:rsidTr="00977780">
        <w:tc>
          <w:tcPr>
            <w:tcW w:w="4455" w:type="dxa"/>
            <w:gridSpan w:val="3"/>
          </w:tcPr>
          <w:p w14:paraId="01FA9D3F" w14:textId="77777777" w:rsidR="00841B33" w:rsidRPr="00FA3AF0" w:rsidRDefault="00841B33" w:rsidP="00977780">
            <w:pPr>
              <w:rPr>
                <w:rFonts w:cs="Times New Roman"/>
                <w:sz w:val="28"/>
                <w:szCs w:val="28"/>
              </w:rPr>
            </w:pPr>
            <w:r w:rsidRPr="00FA3AF0">
              <w:rPr>
                <w:rFonts w:cs="Times New Roman"/>
                <w:sz w:val="28"/>
                <w:szCs w:val="28"/>
              </w:rPr>
              <w:t>Luồ</w:t>
            </w:r>
            <w:r>
              <w:rPr>
                <w:rFonts w:cs="Times New Roman"/>
                <w:sz w:val="28"/>
                <w:szCs w:val="28"/>
              </w:rPr>
              <w:t>ng 3.5</w:t>
            </w:r>
            <w:r w:rsidRPr="00FA3AF0">
              <w:rPr>
                <w:rFonts w:cs="Times New Roman"/>
                <w:sz w:val="28"/>
                <w:szCs w:val="28"/>
              </w:rPr>
              <w:t xml:space="preserve">: </w:t>
            </w:r>
            <w:r>
              <w:rPr>
                <w:rFonts w:cs="Times New Roman"/>
                <w:sz w:val="28"/>
                <w:szCs w:val="28"/>
              </w:rPr>
              <w:t>Admin</w:t>
            </w:r>
            <w:r w:rsidRPr="00FA3AF0">
              <w:rPr>
                <w:rFonts w:cs="Times New Roman"/>
                <w:sz w:val="28"/>
                <w:szCs w:val="28"/>
              </w:rPr>
              <w:t xml:space="preserve"> không muốn sửa nữa, chọn nút “Hủy”</w:t>
            </w:r>
          </w:p>
        </w:tc>
        <w:tc>
          <w:tcPr>
            <w:tcW w:w="4895" w:type="dxa"/>
          </w:tcPr>
          <w:p w14:paraId="066F2F64" w14:textId="77777777" w:rsidR="00841B33" w:rsidRPr="00FA3AF0" w:rsidRDefault="00841B33" w:rsidP="00977780">
            <w:pPr>
              <w:rPr>
                <w:rFonts w:cs="Times New Roman"/>
                <w:sz w:val="28"/>
                <w:szCs w:val="28"/>
              </w:rPr>
            </w:pPr>
            <w:r w:rsidRPr="00FA3AF0">
              <w:rPr>
                <w:rFonts w:cs="Times New Roman"/>
                <w:sz w:val="28"/>
                <w:szCs w:val="28"/>
              </w:rPr>
              <w:t>Sửa thông tin không thành công, kết thúc usecase</w:t>
            </w:r>
          </w:p>
        </w:tc>
      </w:tr>
      <w:tr w:rsidR="00841B33" w:rsidRPr="00FA3AF0" w14:paraId="121974B5" w14:textId="77777777" w:rsidTr="00977780">
        <w:tc>
          <w:tcPr>
            <w:tcW w:w="4455" w:type="dxa"/>
            <w:gridSpan w:val="3"/>
          </w:tcPr>
          <w:p w14:paraId="426D15EF" w14:textId="77777777" w:rsidR="00841B33" w:rsidRPr="00FA3AF0" w:rsidRDefault="00841B33" w:rsidP="00977780">
            <w:pPr>
              <w:rPr>
                <w:rFonts w:cs="Times New Roman"/>
                <w:sz w:val="28"/>
                <w:szCs w:val="28"/>
              </w:rPr>
            </w:pPr>
            <w:r w:rsidRPr="00FA3AF0">
              <w:rPr>
                <w:rFonts w:cs="Times New Roman"/>
                <w:sz w:val="28"/>
                <w:szCs w:val="28"/>
              </w:rPr>
              <w:t>Luồ</w:t>
            </w:r>
            <w:r>
              <w:rPr>
                <w:rFonts w:cs="Times New Roman"/>
                <w:sz w:val="28"/>
                <w:szCs w:val="28"/>
              </w:rPr>
              <w:t>ng 4.4</w:t>
            </w:r>
            <w:r w:rsidRPr="00FA3AF0">
              <w:rPr>
                <w:rFonts w:cs="Times New Roman"/>
                <w:sz w:val="28"/>
                <w:szCs w:val="28"/>
              </w:rPr>
              <w:t xml:space="preserve">:  </w:t>
            </w:r>
            <w:r>
              <w:rPr>
                <w:rFonts w:cs="Times New Roman"/>
                <w:sz w:val="28"/>
                <w:szCs w:val="28"/>
              </w:rPr>
              <w:t>Admin</w:t>
            </w:r>
            <w:r w:rsidRPr="00FA3AF0">
              <w:rPr>
                <w:rFonts w:cs="Times New Roman"/>
                <w:sz w:val="28"/>
                <w:szCs w:val="28"/>
              </w:rPr>
              <w:t xml:space="preserve"> không xác nhận xóa, chọn nút ‘Hủy’</w:t>
            </w:r>
          </w:p>
        </w:tc>
        <w:tc>
          <w:tcPr>
            <w:tcW w:w="4895" w:type="dxa"/>
          </w:tcPr>
          <w:p w14:paraId="6DEF5840" w14:textId="77777777" w:rsidR="00841B33" w:rsidRPr="00FA3AF0" w:rsidRDefault="00841B33" w:rsidP="00977780">
            <w:pPr>
              <w:rPr>
                <w:rFonts w:cs="Times New Roman"/>
                <w:sz w:val="28"/>
                <w:szCs w:val="28"/>
              </w:rPr>
            </w:pPr>
            <w:r w:rsidRPr="00FA3AF0">
              <w:rPr>
                <w:rFonts w:cs="Times New Roman"/>
                <w:sz w:val="28"/>
                <w:szCs w:val="28"/>
              </w:rPr>
              <w:t>Xóa thông tin không thành công, kết thúc usecase</w:t>
            </w:r>
          </w:p>
        </w:tc>
      </w:tr>
      <w:tr w:rsidR="00841B33" w:rsidRPr="00FA3AF0" w14:paraId="187CA469" w14:textId="77777777" w:rsidTr="00977780">
        <w:tc>
          <w:tcPr>
            <w:tcW w:w="4455" w:type="dxa"/>
            <w:gridSpan w:val="3"/>
          </w:tcPr>
          <w:p w14:paraId="759EF521" w14:textId="77777777" w:rsidR="00841B33" w:rsidRPr="00FA3AF0" w:rsidRDefault="00841B33" w:rsidP="00977780">
            <w:pPr>
              <w:rPr>
                <w:rFonts w:cs="Times New Roman"/>
                <w:sz w:val="28"/>
                <w:szCs w:val="28"/>
              </w:rPr>
            </w:pPr>
            <w:r w:rsidRPr="00FA3AF0">
              <w:rPr>
                <w:rFonts w:cs="Times New Roman"/>
                <w:sz w:val="28"/>
                <w:szCs w:val="28"/>
              </w:rPr>
              <w:t>Luồ</w:t>
            </w:r>
            <w:r>
              <w:rPr>
                <w:rFonts w:cs="Times New Roman"/>
                <w:sz w:val="28"/>
                <w:szCs w:val="28"/>
              </w:rPr>
              <w:t>ng 2.4, 3.6, 4.4</w:t>
            </w:r>
            <w:r w:rsidRPr="00FA3AF0">
              <w:rPr>
                <w:rFonts w:cs="Times New Roman"/>
                <w:sz w:val="28"/>
                <w:szCs w:val="28"/>
              </w:rPr>
              <w:t>: Hệ thống kiểm tra dữ liệu có sai xót</w:t>
            </w:r>
          </w:p>
        </w:tc>
        <w:tc>
          <w:tcPr>
            <w:tcW w:w="4895" w:type="dxa"/>
          </w:tcPr>
          <w:p w14:paraId="6E2EE7B9" w14:textId="77777777" w:rsidR="00841B33" w:rsidRPr="00FA3AF0" w:rsidRDefault="00841B33" w:rsidP="00977780">
            <w:pPr>
              <w:rPr>
                <w:rFonts w:cs="Times New Roman"/>
                <w:sz w:val="28"/>
                <w:szCs w:val="28"/>
              </w:rPr>
            </w:pPr>
            <w:r w:rsidRPr="00FA3AF0">
              <w:rPr>
                <w:rFonts w:cs="Times New Roman"/>
                <w:sz w:val="28"/>
                <w:szCs w:val="28"/>
              </w:rPr>
              <w:t>Hiển thị lỗi và yêu  cầu thao tác lại</w:t>
            </w:r>
          </w:p>
        </w:tc>
      </w:tr>
      <w:bookmarkEnd w:id="0"/>
    </w:tbl>
    <w:p w14:paraId="0F202234" w14:textId="77777777" w:rsidR="003E350B" w:rsidRPr="003E350B" w:rsidRDefault="003E350B" w:rsidP="003E350B"/>
    <w:p w14:paraId="6B5DFE5F" w14:textId="77777777" w:rsidR="00144B2B" w:rsidRPr="00144B2B" w:rsidRDefault="00144B2B" w:rsidP="00144B2B"/>
    <w:p w14:paraId="5A8E9B4E" w14:textId="6B2CF6AB" w:rsidR="00ED7AAE" w:rsidRDefault="00ED7AAE" w:rsidP="00ED7AAE">
      <w:pPr>
        <w:pStyle w:val="ListParagraph"/>
        <w:ind w:left="1800"/>
        <w:rPr>
          <w:rFonts w:cs="Times New Roman"/>
          <w:sz w:val="28"/>
          <w:szCs w:val="28"/>
        </w:rPr>
      </w:pPr>
    </w:p>
    <w:p w14:paraId="36FFF076" w14:textId="13B8BFE7" w:rsidR="00841B33" w:rsidRDefault="00841B33" w:rsidP="00ED7AAE">
      <w:pPr>
        <w:pStyle w:val="ListParagraph"/>
        <w:ind w:left="1800"/>
        <w:rPr>
          <w:rFonts w:cs="Times New Roman"/>
          <w:sz w:val="28"/>
          <w:szCs w:val="28"/>
        </w:rPr>
      </w:pPr>
    </w:p>
    <w:p w14:paraId="31A6BD03" w14:textId="64ADE97D" w:rsidR="00841B33" w:rsidRDefault="00841B33" w:rsidP="00ED7AAE">
      <w:pPr>
        <w:pStyle w:val="ListParagraph"/>
        <w:ind w:left="1800"/>
        <w:rPr>
          <w:rFonts w:cs="Times New Roman"/>
          <w:sz w:val="28"/>
          <w:szCs w:val="28"/>
        </w:rPr>
      </w:pPr>
    </w:p>
    <w:p w14:paraId="7EE35299" w14:textId="71E4B0E3" w:rsidR="00841B33" w:rsidRDefault="00841B33" w:rsidP="00ED7AAE">
      <w:pPr>
        <w:pStyle w:val="ListParagraph"/>
        <w:ind w:left="1800"/>
        <w:rPr>
          <w:rFonts w:cs="Times New Roman"/>
          <w:sz w:val="28"/>
          <w:szCs w:val="28"/>
        </w:rPr>
      </w:pPr>
    </w:p>
    <w:p w14:paraId="6D62F7A9" w14:textId="08C410B3" w:rsidR="00841B33" w:rsidRDefault="00841B33" w:rsidP="00ED7AAE">
      <w:pPr>
        <w:pStyle w:val="ListParagraph"/>
        <w:ind w:left="1800"/>
        <w:rPr>
          <w:rFonts w:cs="Times New Roman"/>
          <w:sz w:val="28"/>
          <w:szCs w:val="28"/>
        </w:rPr>
      </w:pPr>
    </w:p>
    <w:p w14:paraId="64C151B5" w14:textId="67686CCF" w:rsidR="00841B33" w:rsidRDefault="00841B33" w:rsidP="00ED7AAE">
      <w:pPr>
        <w:pStyle w:val="ListParagraph"/>
        <w:ind w:left="1800"/>
        <w:rPr>
          <w:rFonts w:cs="Times New Roman"/>
          <w:sz w:val="28"/>
          <w:szCs w:val="28"/>
        </w:rPr>
      </w:pPr>
    </w:p>
    <w:p w14:paraId="2C233C28" w14:textId="5EC7A724" w:rsidR="00841B33" w:rsidRDefault="00841B33" w:rsidP="00ED7AAE">
      <w:pPr>
        <w:pStyle w:val="ListParagraph"/>
        <w:ind w:left="1800"/>
        <w:rPr>
          <w:rFonts w:cs="Times New Roman"/>
          <w:sz w:val="28"/>
          <w:szCs w:val="28"/>
        </w:rPr>
      </w:pPr>
    </w:p>
    <w:p w14:paraId="2C63FD66" w14:textId="12FD0C6C" w:rsidR="00841B33" w:rsidRDefault="00841B33" w:rsidP="00ED7AAE">
      <w:pPr>
        <w:pStyle w:val="ListParagraph"/>
        <w:ind w:left="1800"/>
        <w:rPr>
          <w:rFonts w:cs="Times New Roman"/>
          <w:sz w:val="28"/>
          <w:szCs w:val="28"/>
        </w:rPr>
      </w:pPr>
    </w:p>
    <w:p w14:paraId="10D240F6" w14:textId="6CA2B36A" w:rsidR="00841B33" w:rsidRDefault="00841B33" w:rsidP="00ED7AAE">
      <w:pPr>
        <w:pStyle w:val="ListParagraph"/>
        <w:ind w:left="1800"/>
        <w:rPr>
          <w:rFonts w:cs="Times New Roman"/>
          <w:sz w:val="28"/>
          <w:szCs w:val="28"/>
        </w:rPr>
      </w:pPr>
    </w:p>
    <w:p w14:paraId="38C9ECDC" w14:textId="52828E90" w:rsidR="00B2660E" w:rsidRDefault="00B2660E" w:rsidP="00ED7AAE">
      <w:pPr>
        <w:pStyle w:val="ListParagraph"/>
        <w:ind w:left="1800"/>
        <w:rPr>
          <w:rFonts w:cs="Times New Roman"/>
          <w:sz w:val="28"/>
          <w:szCs w:val="28"/>
        </w:rPr>
      </w:pPr>
    </w:p>
    <w:p w14:paraId="75A3FBFC" w14:textId="2F06E2F1" w:rsidR="00B2660E" w:rsidRDefault="00B2660E" w:rsidP="00ED7AAE">
      <w:pPr>
        <w:pStyle w:val="ListParagraph"/>
        <w:ind w:left="1800"/>
        <w:rPr>
          <w:rFonts w:cs="Times New Roman"/>
          <w:sz w:val="28"/>
          <w:szCs w:val="28"/>
        </w:rPr>
      </w:pPr>
    </w:p>
    <w:p w14:paraId="363CFCB6" w14:textId="5CB79EB1" w:rsidR="00B2660E" w:rsidRDefault="00B2660E" w:rsidP="00ED7AAE">
      <w:pPr>
        <w:pStyle w:val="ListParagraph"/>
        <w:ind w:left="1800"/>
        <w:rPr>
          <w:rFonts w:cs="Times New Roman"/>
          <w:sz w:val="28"/>
          <w:szCs w:val="28"/>
        </w:rPr>
      </w:pPr>
    </w:p>
    <w:p w14:paraId="0B4FDE92" w14:textId="121A3A98" w:rsidR="00B2660E" w:rsidRDefault="00B2660E" w:rsidP="00ED7AAE">
      <w:pPr>
        <w:pStyle w:val="ListParagraph"/>
        <w:ind w:left="1800"/>
        <w:rPr>
          <w:rFonts w:cs="Times New Roman"/>
          <w:sz w:val="28"/>
          <w:szCs w:val="28"/>
        </w:rPr>
      </w:pPr>
    </w:p>
    <w:p w14:paraId="13468B80" w14:textId="14625C68" w:rsidR="00B2660E" w:rsidRDefault="00B2660E" w:rsidP="00ED7AAE">
      <w:pPr>
        <w:pStyle w:val="ListParagraph"/>
        <w:ind w:left="1800"/>
        <w:rPr>
          <w:rFonts w:cs="Times New Roman"/>
          <w:sz w:val="28"/>
          <w:szCs w:val="28"/>
        </w:rPr>
      </w:pPr>
    </w:p>
    <w:p w14:paraId="1C7FD062" w14:textId="6E6A07D4" w:rsidR="00B2660E" w:rsidRDefault="00B2660E" w:rsidP="00ED7AAE">
      <w:pPr>
        <w:pStyle w:val="ListParagraph"/>
        <w:ind w:left="1800"/>
        <w:rPr>
          <w:rFonts w:cs="Times New Roman"/>
          <w:sz w:val="28"/>
          <w:szCs w:val="28"/>
        </w:rPr>
      </w:pPr>
    </w:p>
    <w:p w14:paraId="74BB541C" w14:textId="5196BF5D" w:rsidR="00B2660E" w:rsidRDefault="00B2660E" w:rsidP="00ED7AAE">
      <w:pPr>
        <w:pStyle w:val="ListParagraph"/>
        <w:ind w:left="1800"/>
        <w:rPr>
          <w:rFonts w:cs="Times New Roman"/>
          <w:sz w:val="28"/>
          <w:szCs w:val="28"/>
        </w:rPr>
      </w:pPr>
    </w:p>
    <w:p w14:paraId="1F38431B" w14:textId="4C732100" w:rsidR="00B2660E" w:rsidRDefault="00B2660E" w:rsidP="00ED7AAE">
      <w:pPr>
        <w:pStyle w:val="ListParagraph"/>
        <w:ind w:left="1800"/>
        <w:rPr>
          <w:rFonts w:cs="Times New Roman"/>
          <w:sz w:val="28"/>
          <w:szCs w:val="28"/>
        </w:rPr>
      </w:pPr>
    </w:p>
    <w:p w14:paraId="77C5CDB2" w14:textId="7A71178D" w:rsidR="00B2660E" w:rsidRDefault="00B2660E" w:rsidP="00ED7AAE">
      <w:pPr>
        <w:pStyle w:val="ListParagraph"/>
        <w:ind w:left="1800"/>
        <w:rPr>
          <w:rFonts w:cs="Times New Roman"/>
          <w:sz w:val="28"/>
          <w:szCs w:val="28"/>
        </w:rPr>
      </w:pPr>
    </w:p>
    <w:p w14:paraId="5FA18005" w14:textId="51B92D23" w:rsidR="00B2660E" w:rsidRDefault="00B2660E" w:rsidP="00ED7AAE">
      <w:pPr>
        <w:pStyle w:val="ListParagraph"/>
        <w:ind w:left="1800"/>
        <w:rPr>
          <w:rFonts w:cs="Times New Roman"/>
          <w:sz w:val="28"/>
          <w:szCs w:val="28"/>
        </w:rPr>
      </w:pPr>
    </w:p>
    <w:p w14:paraId="48057214" w14:textId="13F6455B" w:rsidR="00B2660E" w:rsidRDefault="00B2660E" w:rsidP="00ED7AAE">
      <w:pPr>
        <w:pStyle w:val="ListParagraph"/>
        <w:ind w:left="1800"/>
        <w:rPr>
          <w:rFonts w:cs="Times New Roman"/>
          <w:sz w:val="28"/>
          <w:szCs w:val="28"/>
        </w:rPr>
      </w:pPr>
    </w:p>
    <w:p w14:paraId="69CF7099" w14:textId="561F94CB" w:rsidR="00B2660E" w:rsidRDefault="00B2660E" w:rsidP="00ED7AAE">
      <w:pPr>
        <w:pStyle w:val="ListParagraph"/>
        <w:ind w:left="1800"/>
        <w:rPr>
          <w:rFonts w:cs="Times New Roman"/>
          <w:sz w:val="28"/>
          <w:szCs w:val="28"/>
        </w:rPr>
      </w:pPr>
    </w:p>
    <w:p w14:paraId="149C0937" w14:textId="77777777" w:rsidR="00B2660E" w:rsidRDefault="00B2660E" w:rsidP="00ED7AAE">
      <w:pPr>
        <w:pStyle w:val="ListParagraph"/>
        <w:ind w:left="1800"/>
        <w:rPr>
          <w:rFonts w:cs="Times New Roman"/>
          <w:sz w:val="28"/>
          <w:szCs w:val="28"/>
        </w:rPr>
      </w:pPr>
    </w:p>
    <w:p w14:paraId="073E907F" w14:textId="77777777" w:rsidR="00841B33" w:rsidRDefault="00841B33" w:rsidP="00ED7AAE">
      <w:pPr>
        <w:pStyle w:val="ListParagraph"/>
        <w:ind w:left="1800"/>
        <w:rPr>
          <w:rFonts w:cs="Times New Roman"/>
          <w:sz w:val="28"/>
          <w:szCs w:val="28"/>
        </w:rPr>
      </w:pPr>
    </w:p>
    <w:p w14:paraId="725C8E9E" w14:textId="296C8B0A" w:rsidR="00ED7AAE" w:rsidRDefault="00841B33" w:rsidP="00841B33">
      <w:pPr>
        <w:pStyle w:val="Heading2"/>
      </w:pPr>
      <w:r>
        <w:lastRenderedPageBreak/>
        <w:t>Xem lịch giảng dạy:</w:t>
      </w:r>
    </w:p>
    <w:p w14:paraId="441ECEF5" w14:textId="77777777" w:rsidR="00841B33" w:rsidRPr="00841B33" w:rsidRDefault="00841B33" w:rsidP="00841B33"/>
    <w:tbl>
      <w:tblPr>
        <w:tblStyle w:val="TableGrid"/>
        <w:tblW w:w="0" w:type="auto"/>
        <w:tblLook w:val="04A0" w:firstRow="1" w:lastRow="0" w:firstColumn="1" w:lastColumn="0" w:noHBand="0" w:noVBand="1"/>
      </w:tblPr>
      <w:tblGrid>
        <w:gridCol w:w="2122"/>
        <w:gridCol w:w="2268"/>
        <w:gridCol w:w="65"/>
        <w:gridCol w:w="4895"/>
      </w:tblGrid>
      <w:tr w:rsidR="00841B33" w:rsidRPr="00FA3AF0" w14:paraId="38CCCB2C" w14:textId="77777777" w:rsidTr="00977780">
        <w:tc>
          <w:tcPr>
            <w:tcW w:w="4390" w:type="dxa"/>
            <w:gridSpan w:val="2"/>
          </w:tcPr>
          <w:p w14:paraId="4434DB55" w14:textId="77777777" w:rsidR="00841B33" w:rsidRPr="00FA3AF0" w:rsidRDefault="00841B33" w:rsidP="00977780">
            <w:pPr>
              <w:rPr>
                <w:rFonts w:cs="Times New Roman"/>
                <w:sz w:val="28"/>
                <w:szCs w:val="28"/>
              </w:rPr>
            </w:pPr>
            <w:bookmarkStart w:id="1" w:name="_Hlk77751002"/>
            <w:r w:rsidRPr="00FA3AF0">
              <w:rPr>
                <w:rFonts w:cs="Times New Roman"/>
                <w:sz w:val="28"/>
                <w:szCs w:val="28"/>
              </w:rPr>
              <w:t>Tên tiến trình</w:t>
            </w:r>
          </w:p>
        </w:tc>
        <w:tc>
          <w:tcPr>
            <w:tcW w:w="4960" w:type="dxa"/>
            <w:gridSpan w:val="2"/>
          </w:tcPr>
          <w:p w14:paraId="3ACF2BB6" w14:textId="77777777" w:rsidR="00841B33" w:rsidRPr="00FA3AF0" w:rsidRDefault="00841B33" w:rsidP="00977780">
            <w:pPr>
              <w:rPr>
                <w:rFonts w:cs="Times New Roman"/>
                <w:sz w:val="28"/>
                <w:szCs w:val="28"/>
              </w:rPr>
            </w:pPr>
            <w:r>
              <w:rPr>
                <w:rFonts w:cs="Times New Roman"/>
                <w:sz w:val="28"/>
                <w:szCs w:val="28"/>
              </w:rPr>
              <w:t>Xem lịch giảng dạy</w:t>
            </w:r>
          </w:p>
        </w:tc>
      </w:tr>
      <w:tr w:rsidR="00841B33" w:rsidRPr="00FA3AF0" w14:paraId="60E26F6F" w14:textId="77777777" w:rsidTr="00977780">
        <w:tc>
          <w:tcPr>
            <w:tcW w:w="4390" w:type="dxa"/>
            <w:gridSpan w:val="2"/>
          </w:tcPr>
          <w:p w14:paraId="239B1999" w14:textId="77777777" w:rsidR="00841B33" w:rsidRPr="00FA3AF0" w:rsidRDefault="00841B33" w:rsidP="00977780">
            <w:pPr>
              <w:rPr>
                <w:rFonts w:cs="Times New Roman"/>
                <w:sz w:val="28"/>
                <w:szCs w:val="28"/>
              </w:rPr>
            </w:pPr>
            <w:r w:rsidRPr="00FA3AF0">
              <w:rPr>
                <w:rFonts w:cs="Times New Roman"/>
                <w:sz w:val="28"/>
                <w:szCs w:val="28"/>
              </w:rPr>
              <w:t>Mô tả</w:t>
            </w:r>
          </w:p>
        </w:tc>
        <w:tc>
          <w:tcPr>
            <w:tcW w:w="4960" w:type="dxa"/>
            <w:gridSpan w:val="2"/>
          </w:tcPr>
          <w:p w14:paraId="1031C86B" w14:textId="77777777" w:rsidR="00841B33" w:rsidRPr="00FA3AF0" w:rsidRDefault="00841B33" w:rsidP="00977780">
            <w:pPr>
              <w:rPr>
                <w:rFonts w:cs="Times New Roman"/>
                <w:sz w:val="28"/>
                <w:szCs w:val="28"/>
              </w:rPr>
            </w:pPr>
            <w:r>
              <w:rPr>
                <w:rFonts w:cs="Times New Roman"/>
                <w:sz w:val="28"/>
                <w:szCs w:val="28"/>
              </w:rPr>
              <w:t>Giáo viên xem lịch giảng dạy của mình</w:t>
            </w:r>
          </w:p>
        </w:tc>
      </w:tr>
      <w:tr w:rsidR="00841B33" w:rsidRPr="00FA3AF0" w14:paraId="34248CF8" w14:textId="77777777" w:rsidTr="00977780">
        <w:tc>
          <w:tcPr>
            <w:tcW w:w="2122" w:type="dxa"/>
            <w:vMerge w:val="restart"/>
          </w:tcPr>
          <w:p w14:paraId="69D9E8DD" w14:textId="77777777" w:rsidR="00841B33" w:rsidRPr="00FA3AF0" w:rsidRDefault="00841B33" w:rsidP="00977780">
            <w:pPr>
              <w:rPr>
                <w:rFonts w:cs="Times New Roman"/>
                <w:sz w:val="28"/>
                <w:szCs w:val="28"/>
              </w:rPr>
            </w:pPr>
            <w:r w:rsidRPr="00FA3AF0">
              <w:rPr>
                <w:rFonts w:cs="Times New Roman"/>
                <w:sz w:val="28"/>
                <w:szCs w:val="28"/>
              </w:rPr>
              <w:t xml:space="preserve">Tác  nhân </w:t>
            </w:r>
          </w:p>
        </w:tc>
        <w:tc>
          <w:tcPr>
            <w:tcW w:w="2268" w:type="dxa"/>
          </w:tcPr>
          <w:p w14:paraId="67C74392" w14:textId="77777777" w:rsidR="00841B33" w:rsidRPr="00FA3AF0" w:rsidRDefault="00841B33" w:rsidP="00977780">
            <w:pPr>
              <w:rPr>
                <w:rFonts w:cs="Times New Roman"/>
                <w:sz w:val="28"/>
                <w:szCs w:val="28"/>
              </w:rPr>
            </w:pPr>
            <w:r w:rsidRPr="00FA3AF0">
              <w:rPr>
                <w:rFonts w:cs="Times New Roman"/>
                <w:sz w:val="28"/>
                <w:szCs w:val="28"/>
              </w:rPr>
              <w:t>Chính</w:t>
            </w:r>
          </w:p>
        </w:tc>
        <w:tc>
          <w:tcPr>
            <w:tcW w:w="4960" w:type="dxa"/>
            <w:gridSpan w:val="2"/>
          </w:tcPr>
          <w:p w14:paraId="62781759" w14:textId="77777777" w:rsidR="00841B33" w:rsidRPr="00FA3AF0" w:rsidRDefault="00841B33" w:rsidP="00977780">
            <w:pPr>
              <w:rPr>
                <w:rFonts w:cs="Times New Roman"/>
                <w:sz w:val="28"/>
                <w:szCs w:val="28"/>
              </w:rPr>
            </w:pPr>
            <w:r>
              <w:rPr>
                <w:rFonts w:cs="Times New Roman"/>
                <w:sz w:val="28"/>
                <w:szCs w:val="28"/>
              </w:rPr>
              <w:t>Giáo viên</w:t>
            </w:r>
          </w:p>
        </w:tc>
      </w:tr>
      <w:tr w:rsidR="00841B33" w:rsidRPr="00FA3AF0" w14:paraId="20BFB259" w14:textId="77777777" w:rsidTr="00977780">
        <w:tc>
          <w:tcPr>
            <w:tcW w:w="2122" w:type="dxa"/>
            <w:vMerge/>
          </w:tcPr>
          <w:p w14:paraId="7940E58D" w14:textId="77777777" w:rsidR="00841B33" w:rsidRPr="00FA3AF0" w:rsidRDefault="00841B33" w:rsidP="00977780">
            <w:pPr>
              <w:rPr>
                <w:rFonts w:cs="Times New Roman"/>
                <w:sz w:val="28"/>
                <w:szCs w:val="28"/>
              </w:rPr>
            </w:pPr>
          </w:p>
        </w:tc>
        <w:tc>
          <w:tcPr>
            <w:tcW w:w="2268" w:type="dxa"/>
          </w:tcPr>
          <w:p w14:paraId="49B33BCC" w14:textId="77777777" w:rsidR="00841B33" w:rsidRPr="00FA3AF0" w:rsidRDefault="00841B33" w:rsidP="00977780">
            <w:pPr>
              <w:rPr>
                <w:rFonts w:cs="Times New Roman"/>
                <w:sz w:val="28"/>
                <w:szCs w:val="28"/>
              </w:rPr>
            </w:pPr>
            <w:r w:rsidRPr="00FA3AF0">
              <w:rPr>
                <w:rFonts w:cs="Times New Roman"/>
                <w:sz w:val="28"/>
                <w:szCs w:val="28"/>
              </w:rPr>
              <w:t>Phụ</w:t>
            </w:r>
          </w:p>
        </w:tc>
        <w:tc>
          <w:tcPr>
            <w:tcW w:w="4960" w:type="dxa"/>
            <w:gridSpan w:val="2"/>
          </w:tcPr>
          <w:p w14:paraId="7C09D866" w14:textId="77777777" w:rsidR="00841B33" w:rsidRPr="00FA3AF0" w:rsidRDefault="00841B33" w:rsidP="00977780">
            <w:pPr>
              <w:rPr>
                <w:rFonts w:cs="Times New Roman"/>
                <w:sz w:val="28"/>
                <w:szCs w:val="28"/>
              </w:rPr>
            </w:pPr>
            <w:r w:rsidRPr="00FA3AF0">
              <w:rPr>
                <w:rFonts w:cs="Times New Roman"/>
                <w:sz w:val="28"/>
                <w:szCs w:val="28"/>
              </w:rPr>
              <w:t>Không</w:t>
            </w:r>
          </w:p>
        </w:tc>
      </w:tr>
      <w:tr w:rsidR="00841B33" w:rsidRPr="00FA3AF0" w14:paraId="19FB39B1" w14:textId="77777777" w:rsidTr="00977780">
        <w:tc>
          <w:tcPr>
            <w:tcW w:w="4390" w:type="dxa"/>
            <w:gridSpan w:val="2"/>
          </w:tcPr>
          <w:p w14:paraId="7529CC62" w14:textId="77777777" w:rsidR="00841B33" w:rsidRPr="00FA3AF0" w:rsidRDefault="00841B33" w:rsidP="00977780">
            <w:pPr>
              <w:rPr>
                <w:rFonts w:cs="Times New Roman"/>
                <w:sz w:val="28"/>
                <w:szCs w:val="28"/>
              </w:rPr>
            </w:pPr>
            <w:r w:rsidRPr="00FA3AF0">
              <w:rPr>
                <w:rFonts w:cs="Times New Roman"/>
                <w:sz w:val="28"/>
                <w:szCs w:val="28"/>
              </w:rPr>
              <w:t>Tiền điều kiện</w:t>
            </w:r>
          </w:p>
        </w:tc>
        <w:tc>
          <w:tcPr>
            <w:tcW w:w="4960" w:type="dxa"/>
            <w:gridSpan w:val="2"/>
          </w:tcPr>
          <w:p w14:paraId="5F92B373" w14:textId="77777777" w:rsidR="00841B33" w:rsidRPr="00FA3AF0" w:rsidRDefault="00841B33" w:rsidP="00977780">
            <w:pPr>
              <w:rPr>
                <w:rFonts w:cs="Times New Roman"/>
                <w:sz w:val="28"/>
                <w:szCs w:val="28"/>
              </w:rPr>
            </w:pPr>
            <w:r>
              <w:rPr>
                <w:rFonts w:cs="Times New Roman"/>
                <w:sz w:val="28"/>
                <w:szCs w:val="28"/>
              </w:rPr>
              <w:t>Giáo viên đăng nhập thành công,</w:t>
            </w:r>
            <w:r w:rsidRPr="00FA3AF0">
              <w:rPr>
                <w:rFonts w:cs="Times New Roman"/>
                <w:sz w:val="28"/>
                <w:szCs w:val="28"/>
              </w:rPr>
              <w:t xml:space="preserve"> yêu cầu chức năng </w:t>
            </w:r>
            <w:r>
              <w:rPr>
                <w:rFonts w:cs="Times New Roman"/>
                <w:sz w:val="28"/>
                <w:szCs w:val="28"/>
              </w:rPr>
              <w:t>xem lịch giảng dạy</w:t>
            </w:r>
          </w:p>
        </w:tc>
      </w:tr>
      <w:tr w:rsidR="00841B33" w:rsidRPr="00FA3AF0" w14:paraId="1D60A8DD" w14:textId="77777777" w:rsidTr="00977780">
        <w:tc>
          <w:tcPr>
            <w:tcW w:w="2122" w:type="dxa"/>
            <w:vMerge w:val="restart"/>
          </w:tcPr>
          <w:p w14:paraId="55E0F8E4" w14:textId="77777777" w:rsidR="00841B33" w:rsidRPr="00FA3AF0" w:rsidRDefault="00841B33" w:rsidP="00977780">
            <w:pPr>
              <w:rPr>
                <w:rFonts w:cs="Times New Roman"/>
                <w:sz w:val="28"/>
                <w:szCs w:val="28"/>
              </w:rPr>
            </w:pPr>
            <w:r w:rsidRPr="00FA3AF0">
              <w:rPr>
                <w:rFonts w:cs="Times New Roman"/>
                <w:sz w:val="28"/>
                <w:szCs w:val="28"/>
              </w:rPr>
              <w:t>Hậu điều kiện</w:t>
            </w:r>
          </w:p>
        </w:tc>
        <w:tc>
          <w:tcPr>
            <w:tcW w:w="2268" w:type="dxa"/>
          </w:tcPr>
          <w:p w14:paraId="32B92882" w14:textId="77777777" w:rsidR="00841B33" w:rsidRPr="00FA3AF0" w:rsidRDefault="00841B33" w:rsidP="00977780">
            <w:pPr>
              <w:rPr>
                <w:rFonts w:cs="Times New Roman"/>
                <w:sz w:val="28"/>
                <w:szCs w:val="28"/>
              </w:rPr>
            </w:pPr>
            <w:r w:rsidRPr="00FA3AF0">
              <w:rPr>
                <w:rFonts w:cs="Times New Roman"/>
                <w:sz w:val="28"/>
                <w:szCs w:val="28"/>
              </w:rPr>
              <w:t>Thành công</w:t>
            </w:r>
          </w:p>
        </w:tc>
        <w:tc>
          <w:tcPr>
            <w:tcW w:w="4960" w:type="dxa"/>
            <w:gridSpan w:val="2"/>
          </w:tcPr>
          <w:p w14:paraId="0453C95D" w14:textId="77777777" w:rsidR="00841B33" w:rsidRPr="00FA3AF0" w:rsidRDefault="00841B33" w:rsidP="00977780">
            <w:pPr>
              <w:rPr>
                <w:rFonts w:cs="Times New Roman"/>
                <w:sz w:val="28"/>
                <w:szCs w:val="28"/>
              </w:rPr>
            </w:pPr>
            <w:r w:rsidRPr="00FA3AF0">
              <w:rPr>
                <w:rFonts w:cs="Times New Roman"/>
                <w:sz w:val="28"/>
                <w:szCs w:val="28"/>
              </w:rPr>
              <w:t xml:space="preserve">Hiển thị </w:t>
            </w:r>
            <w:r>
              <w:rPr>
                <w:rFonts w:cs="Times New Roman"/>
                <w:sz w:val="28"/>
                <w:szCs w:val="28"/>
              </w:rPr>
              <w:t>lịch giảng dạy</w:t>
            </w:r>
          </w:p>
        </w:tc>
      </w:tr>
      <w:tr w:rsidR="00841B33" w:rsidRPr="00FA3AF0" w14:paraId="26D75D5A" w14:textId="77777777" w:rsidTr="00977780">
        <w:tc>
          <w:tcPr>
            <w:tcW w:w="2122" w:type="dxa"/>
            <w:vMerge/>
          </w:tcPr>
          <w:p w14:paraId="203AE2FB" w14:textId="77777777" w:rsidR="00841B33" w:rsidRPr="00FA3AF0" w:rsidRDefault="00841B33" w:rsidP="00977780">
            <w:pPr>
              <w:rPr>
                <w:rFonts w:cs="Times New Roman"/>
                <w:sz w:val="28"/>
                <w:szCs w:val="28"/>
              </w:rPr>
            </w:pPr>
          </w:p>
        </w:tc>
        <w:tc>
          <w:tcPr>
            <w:tcW w:w="2268" w:type="dxa"/>
          </w:tcPr>
          <w:p w14:paraId="0E226F9C" w14:textId="77777777" w:rsidR="00841B33" w:rsidRPr="00FA3AF0" w:rsidRDefault="00841B33" w:rsidP="00977780">
            <w:pPr>
              <w:rPr>
                <w:rFonts w:cs="Times New Roman"/>
                <w:sz w:val="28"/>
                <w:szCs w:val="28"/>
              </w:rPr>
            </w:pPr>
            <w:r w:rsidRPr="00FA3AF0">
              <w:rPr>
                <w:rFonts w:cs="Times New Roman"/>
                <w:sz w:val="28"/>
                <w:szCs w:val="28"/>
              </w:rPr>
              <w:t>Lỗi</w:t>
            </w:r>
          </w:p>
        </w:tc>
        <w:tc>
          <w:tcPr>
            <w:tcW w:w="4960" w:type="dxa"/>
            <w:gridSpan w:val="2"/>
          </w:tcPr>
          <w:p w14:paraId="5A205E88" w14:textId="77777777" w:rsidR="00841B33" w:rsidRPr="00FA3AF0" w:rsidRDefault="00841B33" w:rsidP="00977780">
            <w:pPr>
              <w:rPr>
                <w:rFonts w:cs="Times New Roman"/>
                <w:sz w:val="28"/>
                <w:szCs w:val="28"/>
              </w:rPr>
            </w:pPr>
            <w:r w:rsidRPr="00FA3AF0">
              <w:rPr>
                <w:rFonts w:cs="Times New Roman"/>
                <w:sz w:val="28"/>
                <w:szCs w:val="28"/>
              </w:rPr>
              <w:t xml:space="preserve">Hiển thị thông báo lỗi “dữ liệu nhập chưa đầy đủ”, </w:t>
            </w:r>
            <w:r>
              <w:rPr>
                <w:rFonts w:cs="Times New Roman"/>
                <w:sz w:val="28"/>
                <w:szCs w:val="28"/>
              </w:rPr>
              <w:t>“</w:t>
            </w:r>
            <w:r w:rsidRPr="00FA3AF0">
              <w:rPr>
                <w:rFonts w:cs="Times New Roman"/>
                <w:sz w:val="28"/>
                <w:szCs w:val="28"/>
              </w:rPr>
              <w:t xml:space="preserve">thông tin nhập chưa </w:t>
            </w:r>
            <w:r>
              <w:rPr>
                <w:rFonts w:cs="Times New Roman"/>
                <w:sz w:val="28"/>
                <w:szCs w:val="28"/>
              </w:rPr>
              <w:t>đúng định dạng</w:t>
            </w:r>
            <w:r w:rsidRPr="00FA3AF0">
              <w:rPr>
                <w:rFonts w:cs="Times New Roman"/>
                <w:sz w:val="28"/>
                <w:szCs w:val="28"/>
              </w:rPr>
              <w:t>”</w:t>
            </w:r>
          </w:p>
        </w:tc>
      </w:tr>
      <w:tr w:rsidR="00841B33" w:rsidRPr="00FA3AF0" w14:paraId="3A6EE806" w14:textId="77777777" w:rsidTr="00977780">
        <w:tc>
          <w:tcPr>
            <w:tcW w:w="9350" w:type="dxa"/>
            <w:gridSpan w:val="4"/>
          </w:tcPr>
          <w:p w14:paraId="2F250649" w14:textId="77777777" w:rsidR="00841B33" w:rsidRPr="00FA3AF0" w:rsidRDefault="00841B33" w:rsidP="00977780">
            <w:pPr>
              <w:rPr>
                <w:rFonts w:cs="Times New Roman"/>
                <w:b/>
                <w:sz w:val="28"/>
                <w:szCs w:val="28"/>
              </w:rPr>
            </w:pPr>
            <w:r w:rsidRPr="00FA3AF0">
              <w:rPr>
                <w:rFonts w:cs="Times New Roman"/>
                <w:b/>
                <w:sz w:val="28"/>
                <w:szCs w:val="28"/>
              </w:rPr>
              <w:t>ĐẶC TẢ TIẾN TRÌNH</w:t>
            </w:r>
          </w:p>
        </w:tc>
      </w:tr>
      <w:tr w:rsidR="00841B33" w:rsidRPr="00FA3AF0" w14:paraId="54FF4CF1" w14:textId="77777777" w:rsidTr="00977780">
        <w:tc>
          <w:tcPr>
            <w:tcW w:w="9350" w:type="dxa"/>
            <w:gridSpan w:val="4"/>
            <w:tcBorders>
              <w:bottom w:val="single" w:sz="4" w:space="0" w:color="auto"/>
            </w:tcBorders>
          </w:tcPr>
          <w:p w14:paraId="4BC80F49" w14:textId="77777777" w:rsidR="00841B33" w:rsidRPr="00FA3AF0" w:rsidRDefault="00841B33" w:rsidP="00977780">
            <w:pPr>
              <w:rPr>
                <w:rFonts w:cs="Times New Roman"/>
                <w:b/>
                <w:sz w:val="28"/>
                <w:szCs w:val="28"/>
              </w:rPr>
            </w:pPr>
            <w:r w:rsidRPr="00FA3AF0">
              <w:rPr>
                <w:rFonts w:cs="Times New Roman"/>
                <w:b/>
                <w:sz w:val="28"/>
                <w:szCs w:val="28"/>
              </w:rPr>
              <w:t>Luồng sự kiện chính/ kịch bản chính</w:t>
            </w:r>
          </w:p>
        </w:tc>
      </w:tr>
      <w:tr w:rsidR="00841B33" w:rsidRPr="00FA3AF0" w14:paraId="77EE7892" w14:textId="77777777" w:rsidTr="00977780">
        <w:tc>
          <w:tcPr>
            <w:tcW w:w="4455" w:type="dxa"/>
            <w:gridSpan w:val="3"/>
            <w:tcBorders>
              <w:bottom w:val="single" w:sz="4" w:space="0" w:color="auto"/>
            </w:tcBorders>
          </w:tcPr>
          <w:p w14:paraId="6137A931" w14:textId="77777777" w:rsidR="00841B33" w:rsidRPr="00FA3AF0" w:rsidRDefault="00841B33" w:rsidP="00977780">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2F62AF5E" w14:textId="77777777" w:rsidR="00841B33" w:rsidRPr="00FA3AF0" w:rsidRDefault="00841B33" w:rsidP="00977780">
            <w:pPr>
              <w:rPr>
                <w:rFonts w:cs="Times New Roman"/>
                <w:b/>
                <w:sz w:val="28"/>
                <w:szCs w:val="28"/>
              </w:rPr>
            </w:pPr>
            <w:r w:rsidRPr="00FA3AF0">
              <w:rPr>
                <w:rFonts w:cs="Times New Roman"/>
                <w:b/>
                <w:sz w:val="28"/>
                <w:szCs w:val="28"/>
              </w:rPr>
              <w:t>Phản hồi hệ thống</w:t>
            </w:r>
          </w:p>
        </w:tc>
      </w:tr>
      <w:tr w:rsidR="00841B33" w:rsidRPr="00FA3AF0" w14:paraId="61B1290D" w14:textId="77777777" w:rsidTr="00977780">
        <w:tc>
          <w:tcPr>
            <w:tcW w:w="4455" w:type="dxa"/>
            <w:gridSpan w:val="3"/>
            <w:tcBorders>
              <w:bottom w:val="single" w:sz="4" w:space="0" w:color="auto"/>
            </w:tcBorders>
          </w:tcPr>
          <w:p w14:paraId="12946790" w14:textId="77777777" w:rsidR="00841B33" w:rsidRPr="007E75FF" w:rsidRDefault="00841B33" w:rsidP="00944775">
            <w:pPr>
              <w:pStyle w:val="ListParagraph"/>
              <w:numPr>
                <w:ilvl w:val="0"/>
                <w:numId w:val="14"/>
              </w:numPr>
              <w:rPr>
                <w:rFonts w:cs="Times New Roman"/>
                <w:sz w:val="28"/>
                <w:szCs w:val="28"/>
              </w:rPr>
            </w:pPr>
            <w:r>
              <w:rPr>
                <w:rFonts w:cs="Times New Roman"/>
                <w:sz w:val="28"/>
                <w:szCs w:val="28"/>
              </w:rPr>
              <w:t>Click button c</w:t>
            </w:r>
            <w:r w:rsidRPr="007E75FF">
              <w:rPr>
                <w:rFonts w:cs="Times New Roman"/>
                <w:sz w:val="28"/>
                <w:szCs w:val="28"/>
              </w:rPr>
              <w:t>họn chức năng xem lịch giảng dạy.</w:t>
            </w:r>
          </w:p>
          <w:p w14:paraId="6255AFCA" w14:textId="77777777" w:rsidR="00841B33" w:rsidRDefault="00841B33" w:rsidP="005E48E0">
            <w:pPr>
              <w:pStyle w:val="ListParagraph"/>
              <w:numPr>
                <w:ilvl w:val="1"/>
                <w:numId w:val="3"/>
              </w:numPr>
              <w:rPr>
                <w:rFonts w:cs="Times New Roman"/>
                <w:sz w:val="28"/>
                <w:szCs w:val="28"/>
              </w:rPr>
            </w:pPr>
            <w:r>
              <w:rPr>
                <w:rFonts w:cs="Times New Roman"/>
                <w:sz w:val="28"/>
                <w:szCs w:val="28"/>
              </w:rPr>
              <w:t>Click button chọn lọc theo nhu cầu</w:t>
            </w:r>
          </w:p>
          <w:p w14:paraId="0C45C63B" w14:textId="77777777" w:rsidR="00841B33" w:rsidRPr="007E75FF" w:rsidRDefault="00841B33" w:rsidP="00977780">
            <w:pPr>
              <w:rPr>
                <w:rFonts w:cs="Times New Roman"/>
                <w:sz w:val="28"/>
                <w:szCs w:val="28"/>
              </w:rPr>
            </w:pPr>
            <w:r>
              <w:rPr>
                <w:rFonts w:cs="Times New Roman"/>
                <w:sz w:val="28"/>
                <w:szCs w:val="28"/>
              </w:rPr>
              <w:t xml:space="preserve">1.5. Click button “In lịch giảng dạy” </w:t>
            </w:r>
          </w:p>
        </w:tc>
        <w:tc>
          <w:tcPr>
            <w:tcW w:w="4895" w:type="dxa"/>
            <w:tcBorders>
              <w:bottom w:val="single" w:sz="4" w:space="0" w:color="auto"/>
            </w:tcBorders>
          </w:tcPr>
          <w:p w14:paraId="6BD283D9" w14:textId="77777777" w:rsidR="00841B33" w:rsidRDefault="00841B33" w:rsidP="00977780">
            <w:pPr>
              <w:spacing w:line="254" w:lineRule="auto"/>
              <w:rPr>
                <w:rFonts w:cs="Times New Roman"/>
                <w:sz w:val="28"/>
                <w:szCs w:val="28"/>
              </w:rPr>
            </w:pPr>
            <w:r>
              <w:rPr>
                <w:rFonts w:cs="Times New Roman"/>
                <w:sz w:val="28"/>
                <w:szCs w:val="28"/>
              </w:rPr>
              <w:t>1.1.</w:t>
            </w:r>
            <w:r w:rsidRPr="007E75FF">
              <w:rPr>
                <w:rFonts w:cs="Times New Roman"/>
                <w:sz w:val="28"/>
                <w:szCs w:val="28"/>
              </w:rPr>
              <w:t>Hiển thị các bộ lọc theo tuần, theo tiết học</w:t>
            </w:r>
          </w:p>
          <w:p w14:paraId="06190170" w14:textId="77777777" w:rsidR="00841B33" w:rsidRDefault="00841B33" w:rsidP="00977780">
            <w:pPr>
              <w:spacing w:line="254" w:lineRule="auto"/>
              <w:rPr>
                <w:rFonts w:cs="Times New Roman"/>
                <w:sz w:val="28"/>
                <w:szCs w:val="28"/>
              </w:rPr>
            </w:pPr>
            <w:r>
              <w:rPr>
                <w:rFonts w:cs="Times New Roman"/>
                <w:sz w:val="28"/>
                <w:szCs w:val="28"/>
              </w:rPr>
              <w:t>Hiển thị mặc định là lịch giảng dạy của tuần gần đây nhất.</w:t>
            </w:r>
          </w:p>
          <w:p w14:paraId="0858E4DB" w14:textId="77777777" w:rsidR="00841B33" w:rsidRPr="007E75FF" w:rsidRDefault="00841B33" w:rsidP="00977780">
            <w:pPr>
              <w:spacing w:line="254" w:lineRule="auto"/>
              <w:rPr>
                <w:rFonts w:cs="Times New Roman"/>
                <w:sz w:val="28"/>
                <w:szCs w:val="28"/>
              </w:rPr>
            </w:pPr>
            <w:r>
              <w:rPr>
                <w:rFonts w:cs="Times New Roman"/>
                <w:sz w:val="28"/>
                <w:szCs w:val="28"/>
              </w:rPr>
              <w:t>1.3. Nhập thông tin vào bộ lọc</w:t>
            </w:r>
          </w:p>
          <w:p w14:paraId="55505DC1" w14:textId="77777777" w:rsidR="00841B33" w:rsidRPr="007E75FF" w:rsidRDefault="00841B33" w:rsidP="00977780">
            <w:pPr>
              <w:spacing w:line="254" w:lineRule="auto"/>
              <w:rPr>
                <w:rFonts w:cs="Times New Roman"/>
                <w:sz w:val="28"/>
                <w:szCs w:val="28"/>
              </w:rPr>
            </w:pPr>
            <w:r>
              <w:rPr>
                <w:rFonts w:cs="Times New Roman"/>
                <w:sz w:val="28"/>
                <w:szCs w:val="28"/>
              </w:rPr>
              <w:t>1.4.Hiển thị lịch giảng dạy theo bộ lọc đã chọn</w:t>
            </w:r>
          </w:p>
          <w:p w14:paraId="072997CC" w14:textId="77777777" w:rsidR="00841B33" w:rsidRPr="00FA3AF0" w:rsidRDefault="00841B33" w:rsidP="00977780">
            <w:pPr>
              <w:pStyle w:val="ListParagraph"/>
              <w:rPr>
                <w:rFonts w:cs="Times New Roman"/>
                <w:b/>
                <w:sz w:val="28"/>
                <w:szCs w:val="28"/>
              </w:rPr>
            </w:pPr>
          </w:p>
        </w:tc>
      </w:tr>
      <w:tr w:rsidR="00841B33" w:rsidRPr="00FA3AF0" w14:paraId="39F49E4B" w14:textId="77777777" w:rsidTr="00977780">
        <w:tc>
          <w:tcPr>
            <w:tcW w:w="9350" w:type="dxa"/>
            <w:gridSpan w:val="4"/>
            <w:tcBorders>
              <w:top w:val="single" w:sz="4" w:space="0" w:color="auto"/>
            </w:tcBorders>
          </w:tcPr>
          <w:p w14:paraId="6480BD8C" w14:textId="77777777" w:rsidR="00841B33" w:rsidRPr="00FA3AF0" w:rsidRDefault="00841B33" w:rsidP="00977780">
            <w:pPr>
              <w:rPr>
                <w:rFonts w:cs="Times New Roman"/>
                <w:b/>
                <w:sz w:val="28"/>
                <w:szCs w:val="28"/>
              </w:rPr>
            </w:pPr>
            <w:r w:rsidRPr="00FA3AF0">
              <w:rPr>
                <w:rFonts w:cs="Times New Roman"/>
                <w:b/>
                <w:sz w:val="28"/>
                <w:szCs w:val="28"/>
              </w:rPr>
              <w:t>Luồng sự kiện phát sinh/ kịch bản phụ</w:t>
            </w:r>
          </w:p>
        </w:tc>
      </w:tr>
      <w:tr w:rsidR="00841B33" w:rsidRPr="00FA3AF0" w14:paraId="6AAFE859" w14:textId="77777777" w:rsidTr="00977780">
        <w:tc>
          <w:tcPr>
            <w:tcW w:w="4455" w:type="dxa"/>
            <w:gridSpan w:val="3"/>
          </w:tcPr>
          <w:p w14:paraId="78697570" w14:textId="77777777" w:rsidR="00841B33" w:rsidRPr="00FA3AF0" w:rsidRDefault="00841B33" w:rsidP="00977780">
            <w:pPr>
              <w:rPr>
                <w:rFonts w:cs="Times New Roman"/>
                <w:sz w:val="28"/>
                <w:szCs w:val="28"/>
              </w:rPr>
            </w:pPr>
            <w:r w:rsidRPr="00FA3AF0">
              <w:rPr>
                <w:rFonts w:cs="Times New Roman"/>
                <w:sz w:val="28"/>
                <w:szCs w:val="28"/>
              </w:rPr>
              <w:t>Luồ</w:t>
            </w:r>
            <w:r>
              <w:rPr>
                <w:rFonts w:cs="Times New Roman"/>
                <w:sz w:val="28"/>
                <w:szCs w:val="28"/>
              </w:rPr>
              <w:t>ng 1.5</w:t>
            </w:r>
            <w:r w:rsidRPr="00FA3AF0">
              <w:rPr>
                <w:rFonts w:cs="Times New Roman"/>
                <w:sz w:val="28"/>
                <w:szCs w:val="28"/>
              </w:rPr>
              <w:t xml:space="preserve">: - </w:t>
            </w:r>
            <w:r>
              <w:rPr>
                <w:rFonts w:cs="Times New Roman"/>
                <w:sz w:val="28"/>
                <w:szCs w:val="28"/>
              </w:rPr>
              <w:t>Giáo viên</w:t>
            </w:r>
            <w:r w:rsidRPr="00FA3AF0">
              <w:rPr>
                <w:rFonts w:cs="Times New Roman"/>
                <w:sz w:val="28"/>
                <w:szCs w:val="28"/>
              </w:rPr>
              <w:t xml:space="preserve"> không muốn </w:t>
            </w:r>
            <w:r>
              <w:rPr>
                <w:rFonts w:cs="Times New Roman"/>
                <w:sz w:val="28"/>
                <w:szCs w:val="28"/>
              </w:rPr>
              <w:t>in lịch giảng dạy</w:t>
            </w:r>
            <w:r w:rsidRPr="00FA3AF0">
              <w:rPr>
                <w:rFonts w:cs="Times New Roman"/>
                <w:sz w:val="28"/>
                <w:szCs w:val="28"/>
              </w:rPr>
              <w:t xml:space="preserve">, Nhấn nút “Hủy” </w:t>
            </w:r>
          </w:p>
          <w:p w14:paraId="00CB53DC" w14:textId="77777777" w:rsidR="00841B33" w:rsidRPr="00FA3AF0" w:rsidRDefault="00841B33" w:rsidP="00977780">
            <w:pPr>
              <w:pStyle w:val="ListParagraph"/>
              <w:rPr>
                <w:rFonts w:cs="Times New Roman"/>
                <w:sz w:val="28"/>
                <w:szCs w:val="28"/>
              </w:rPr>
            </w:pPr>
          </w:p>
        </w:tc>
        <w:tc>
          <w:tcPr>
            <w:tcW w:w="4895" w:type="dxa"/>
          </w:tcPr>
          <w:p w14:paraId="135CD04D" w14:textId="77777777" w:rsidR="00841B33" w:rsidRPr="00FA3AF0" w:rsidRDefault="00841B33" w:rsidP="00977780">
            <w:pPr>
              <w:rPr>
                <w:rFonts w:cs="Times New Roman"/>
                <w:sz w:val="28"/>
                <w:szCs w:val="28"/>
              </w:rPr>
            </w:pPr>
            <w:r>
              <w:rPr>
                <w:rFonts w:cs="Times New Roman"/>
                <w:sz w:val="28"/>
                <w:szCs w:val="28"/>
              </w:rPr>
              <w:t xml:space="preserve">In lịch </w:t>
            </w:r>
            <w:r w:rsidRPr="00FA3AF0">
              <w:rPr>
                <w:rFonts w:cs="Times New Roman"/>
                <w:sz w:val="28"/>
                <w:szCs w:val="28"/>
              </w:rPr>
              <w:t>không thành công, kết thúc usecase</w:t>
            </w:r>
          </w:p>
        </w:tc>
      </w:tr>
      <w:bookmarkEnd w:id="1"/>
    </w:tbl>
    <w:p w14:paraId="47093E81" w14:textId="77777777" w:rsidR="00ED7AAE" w:rsidRDefault="00ED7AAE" w:rsidP="00ED7AAE">
      <w:pPr>
        <w:pStyle w:val="ListParagraph"/>
        <w:ind w:left="1800"/>
        <w:rPr>
          <w:rFonts w:cs="Times New Roman"/>
          <w:sz w:val="28"/>
          <w:szCs w:val="28"/>
        </w:rPr>
      </w:pPr>
    </w:p>
    <w:p w14:paraId="5D759F18" w14:textId="77777777" w:rsidR="000D500D" w:rsidRDefault="000D500D" w:rsidP="00391EB9">
      <w:pPr>
        <w:sectPr w:rsidR="000D500D"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5A27246D" w14:textId="0F96CA9B" w:rsidR="000D500D" w:rsidRPr="00141CCB" w:rsidRDefault="000D500D" w:rsidP="000D500D">
      <w:pPr>
        <w:pStyle w:val="Subtitle"/>
        <w:jc w:val="center"/>
        <w:rPr>
          <w:rStyle w:val="SubtleEmphasis"/>
          <w:bCs/>
          <w:i w:val="0"/>
          <w:iCs w:val="0"/>
        </w:rPr>
      </w:pPr>
      <w:r w:rsidRPr="00141CCB">
        <w:rPr>
          <w:rStyle w:val="SubtleEmphasis"/>
          <w:bCs/>
          <w:i w:val="0"/>
          <w:iCs w:val="0"/>
        </w:rPr>
        <w:lastRenderedPageBreak/>
        <w:t>HỌC VIỆN KỸ THUẬT QUÂN SỰ</w:t>
      </w:r>
    </w:p>
    <w:p w14:paraId="26E75F5F" w14:textId="77777777" w:rsidR="00137926" w:rsidRPr="00137926" w:rsidRDefault="00137926" w:rsidP="00137926"/>
    <w:p w14:paraId="2AAD599E" w14:textId="77777777" w:rsidR="000D500D" w:rsidRPr="00CF06C0" w:rsidRDefault="000D500D" w:rsidP="000D500D">
      <w:pPr>
        <w:pStyle w:val="Subtitle"/>
      </w:pPr>
    </w:p>
    <w:p w14:paraId="5753CB14" w14:textId="77777777" w:rsidR="000D500D" w:rsidRDefault="000D500D" w:rsidP="000D500D">
      <w:pPr>
        <w:spacing w:line="360" w:lineRule="auto"/>
        <w:jc w:val="center"/>
      </w:pPr>
    </w:p>
    <w:p w14:paraId="44A29F73" w14:textId="77777777" w:rsidR="000D500D" w:rsidRDefault="000D500D" w:rsidP="000D500D">
      <w:pPr>
        <w:spacing w:line="360" w:lineRule="auto"/>
        <w:jc w:val="center"/>
      </w:pPr>
    </w:p>
    <w:p w14:paraId="2DCBC8CF" w14:textId="77777777" w:rsidR="000D500D" w:rsidRDefault="000D500D" w:rsidP="000D500D">
      <w:pPr>
        <w:spacing w:line="360" w:lineRule="auto"/>
        <w:jc w:val="center"/>
      </w:pPr>
    </w:p>
    <w:p w14:paraId="7DE3725B" w14:textId="2DE8AEF5" w:rsidR="000D500D" w:rsidRDefault="000D500D" w:rsidP="000D500D">
      <w:pPr>
        <w:spacing w:line="360" w:lineRule="auto"/>
        <w:jc w:val="center"/>
      </w:pPr>
    </w:p>
    <w:p w14:paraId="528CCAF7" w14:textId="7E533706" w:rsidR="000D500D" w:rsidRDefault="000D500D" w:rsidP="000D500D">
      <w:pPr>
        <w:spacing w:line="360" w:lineRule="auto"/>
        <w:jc w:val="center"/>
      </w:pPr>
    </w:p>
    <w:p w14:paraId="5972E474" w14:textId="353D4760" w:rsidR="000D500D" w:rsidRDefault="000D500D" w:rsidP="000D500D">
      <w:pPr>
        <w:spacing w:line="360" w:lineRule="auto"/>
        <w:jc w:val="center"/>
      </w:pPr>
    </w:p>
    <w:p w14:paraId="0AE7F968" w14:textId="0057C1DC" w:rsidR="007E7CCE" w:rsidRDefault="007E7CCE" w:rsidP="000D500D">
      <w:pPr>
        <w:spacing w:line="360" w:lineRule="auto"/>
        <w:jc w:val="center"/>
      </w:pPr>
    </w:p>
    <w:p w14:paraId="41B4B571" w14:textId="77777777" w:rsidR="007E7CCE" w:rsidRDefault="007E7CCE" w:rsidP="000D500D">
      <w:pPr>
        <w:spacing w:line="360" w:lineRule="auto"/>
        <w:jc w:val="center"/>
      </w:pPr>
    </w:p>
    <w:p w14:paraId="19A70000" w14:textId="77777777" w:rsidR="000D500D" w:rsidRDefault="000D500D" w:rsidP="000D500D">
      <w:pPr>
        <w:pStyle w:val="Title"/>
        <w:jc w:val="center"/>
      </w:pPr>
      <w:r>
        <w:t>KHẢO SÁT PHÂN TÍCH NGHIÊP VỤ</w:t>
      </w:r>
    </w:p>
    <w:p w14:paraId="36B7CC0E" w14:textId="77777777" w:rsidR="000D500D" w:rsidRDefault="000D500D" w:rsidP="000D500D">
      <w:pPr>
        <w:pStyle w:val="Title"/>
        <w:jc w:val="center"/>
      </w:pPr>
    </w:p>
    <w:p w14:paraId="441BF693" w14:textId="77777777" w:rsidR="000D500D" w:rsidRDefault="000D500D" w:rsidP="000D500D">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7FCF35CC" w14:textId="77777777" w:rsidR="000D500D" w:rsidRDefault="000D500D" w:rsidP="000D500D">
      <w:pPr>
        <w:spacing w:line="360" w:lineRule="auto"/>
        <w:jc w:val="center"/>
      </w:pPr>
    </w:p>
    <w:p w14:paraId="4B4FCF7D" w14:textId="77777777" w:rsidR="000D500D" w:rsidRDefault="000D500D" w:rsidP="000D500D">
      <w:pPr>
        <w:spacing w:line="360" w:lineRule="auto"/>
        <w:jc w:val="both"/>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0D500D" w14:paraId="6E8EE1D2" w14:textId="77777777" w:rsidTr="00B358A9">
        <w:tc>
          <w:tcPr>
            <w:tcW w:w="3420" w:type="dxa"/>
          </w:tcPr>
          <w:p w14:paraId="4FD7DC54" w14:textId="77777777" w:rsidR="000D500D" w:rsidRPr="00BA6B3F" w:rsidRDefault="000D500D" w:rsidP="00B358A9">
            <w:pPr>
              <w:spacing w:line="360" w:lineRule="auto"/>
              <w:jc w:val="both"/>
              <w:rPr>
                <w:b/>
                <w:bCs/>
              </w:rPr>
            </w:pPr>
            <w:r w:rsidRPr="00BA6B3F">
              <w:rPr>
                <w:b/>
                <w:bCs/>
              </w:rPr>
              <w:t>Sinh viên thực hiện:</w:t>
            </w:r>
          </w:p>
        </w:tc>
        <w:tc>
          <w:tcPr>
            <w:tcW w:w="3690" w:type="dxa"/>
          </w:tcPr>
          <w:p w14:paraId="272C6E44" w14:textId="3E13EE6B" w:rsidR="000D500D" w:rsidRDefault="003A2C1A" w:rsidP="00B358A9">
            <w:pPr>
              <w:spacing w:line="360" w:lineRule="auto"/>
              <w:jc w:val="both"/>
            </w:pPr>
            <w:r>
              <w:t>Sa Văn Sơn</w:t>
            </w:r>
          </w:p>
        </w:tc>
      </w:tr>
      <w:tr w:rsidR="000D500D" w14:paraId="65BD6341" w14:textId="77777777" w:rsidTr="00B358A9">
        <w:tc>
          <w:tcPr>
            <w:tcW w:w="3420" w:type="dxa"/>
          </w:tcPr>
          <w:p w14:paraId="7A7A1B30" w14:textId="77777777" w:rsidR="000D500D" w:rsidRDefault="000D500D" w:rsidP="00B358A9">
            <w:pPr>
              <w:spacing w:line="360" w:lineRule="auto"/>
              <w:jc w:val="both"/>
            </w:pPr>
          </w:p>
        </w:tc>
        <w:tc>
          <w:tcPr>
            <w:tcW w:w="3690" w:type="dxa"/>
          </w:tcPr>
          <w:p w14:paraId="397201D7" w14:textId="77777777" w:rsidR="000D500D" w:rsidRDefault="000D500D" w:rsidP="00B358A9">
            <w:pPr>
              <w:spacing w:line="360" w:lineRule="auto"/>
              <w:jc w:val="both"/>
            </w:pPr>
          </w:p>
        </w:tc>
      </w:tr>
      <w:tr w:rsidR="000D500D" w14:paraId="188296B3" w14:textId="77777777" w:rsidTr="00B358A9">
        <w:tc>
          <w:tcPr>
            <w:tcW w:w="3420" w:type="dxa"/>
          </w:tcPr>
          <w:p w14:paraId="2D959FC3" w14:textId="77777777" w:rsidR="000D500D" w:rsidRDefault="000D500D" w:rsidP="00B358A9">
            <w:pPr>
              <w:spacing w:line="360" w:lineRule="auto"/>
              <w:jc w:val="both"/>
            </w:pPr>
          </w:p>
        </w:tc>
        <w:tc>
          <w:tcPr>
            <w:tcW w:w="3690" w:type="dxa"/>
          </w:tcPr>
          <w:p w14:paraId="601ECBF0" w14:textId="77777777" w:rsidR="000D500D" w:rsidRDefault="000D500D" w:rsidP="00B358A9">
            <w:pPr>
              <w:spacing w:line="360" w:lineRule="auto"/>
              <w:jc w:val="both"/>
            </w:pPr>
          </w:p>
        </w:tc>
      </w:tr>
      <w:tr w:rsidR="000D500D" w14:paraId="008C65CA" w14:textId="77777777" w:rsidTr="00B358A9">
        <w:tc>
          <w:tcPr>
            <w:tcW w:w="3420" w:type="dxa"/>
          </w:tcPr>
          <w:p w14:paraId="64DC02B4" w14:textId="77777777" w:rsidR="000D500D" w:rsidRDefault="000D500D" w:rsidP="00B358A9">
            <w:pPr>
              <w:spacing w:line="360" w:lineRule="auto"/>
              <w:jc w:val="both"/>
            </w:pPr>
          </w:p>
        </w:tc>
        <w:tc>
          <w:tcPr>
            <w:tcW w:w="3690" w:type="dxa"/>
          </w:tcPr>
          <w:p w14:paraId="67609DA3" w14:textId="77777777" w:rsidR="000D500D" w:rsidRDefault="000D500D" w:rsidP="00B358A9">
            <w:pPr>
              <w:spacing w:line="360" w:lineRule="auto"/>
              <w:jc w:val="both"/>
            </w:pPr>
          </w:p>
        </w:tc>
      </w:tr>
      <w:tr w:rsidR="000D500D" w14:paraId="5772A22D" w14:textId="77777777" w:rsidTr="00B358A9">
        <w:tc>
          <w:tcPr>
            <w:tcW w:w="3420" w:type="dxa"/>
          </w:tcPr>
          <w:p w14:paraId="25299541" w14:textId="77777777" w:rsidR="000D500D" w:rsidRDefault="000D500D" w:rsidP="00B358A9">
            <w:pPr>
              <w:spacing w:line="360" w:lineRule="auto"/>
              <w:jc w:val="both"/>
            </w:pPr>
          </w:p>
        </w:tc>
        <w:tc>
          <w:tcPr>
            <w:tcW w:w="3690" w:type="dxa"/>
          </w:tcPr>
          <w:p w14:paraId="474FB229" w14:textId="77777777" w:rsidR="000D500D" w:rsidRDefault="000D500D" w:rsidP="00B358A9">
            <w:pPr>
              <w:spacing w:line="360" w:lineRule="auto"/>
              <w:jc w:val="both"/>
            </w:pPr>
          </w:p>
        </w:tc>
      </w:tr>
      <w:tr w:rsidR="000D500D" w14:paraId="6A78C895" w14:textId="77777777" w:rsidTr="00B358A9">
        <w:tc>
          <w:tcPr>
            <w:tcW w:w="3420" w:type="dxa"/>
          </w:tcPr>
          <w:p w14:paraId="63C4813F" w14:textId="77777777" w:rsidR="000D500D" w:rsidRDefault="000D500D" w:rsidP="00B358A9">
            <w:pPr>
              <w:spacing w:line="360" w:lineRule="auto"/>
              <w:jc w:val="both"/>
            </w:pPr>
          </w:p>
        </w:tc>
        <w:tc>
          <w:tcPr>
            <w:tcW w:w="3690" w:type="dxa"/>
          </w:tcPr>
          <w:p w14:paraId="049F331E" w14:textId="77777777" w:rsidR="000D500D" w:rsidRDefault="000D500D" w:rsidP="00B358A9">
            <w:pPr>
              <w:spacing w:line="360" w:lineRule="auto"/>
              <w:jc w:val="both"/>
            </w:pPr>
          </w:p>
        </w:tc>
      </w:tr>
      <w:tr w:rsidR="000D500D" w14:paraId="22FF73A4" w14:textId="77777777" w:rsidTr="00B358A9">
        <w:tc>
          <w:tcPr>
            <w:tcW w:w="3420" w:type="dxa"/>
          </w:tcPr>
          <w:p w14:paraId="36B3EF4B" w14:textId="77777777" w:rsidR="000D500D" w:rsidRDefault="000D500D" w:rsidP="00B358A9">
            <w:pPr>
              <w:spacing w:line="360" w:lineRule="auto"/>
              <w:jc w:val="both"/>
            </w:pPr>
          </w:p>
        </w:tc>
        <w:tc>
          <w:tcPr>
            <w:tcW w:w="3690" w:type="dxa"/>
          </w:tcPr>
          <w:p w14:paraId="2FEFF10E" w14:textId="77777777" w:rsidR="000D500D" w:rsidRDefault="000D500D" w:rsidP="00B358A9">
            <w:pPr>
              <w:spacing w:line="360" w:lineRule="auto"/>
              <w:jc w:val="both"/>
            </w:pPr>
          </w:p>
        </w:tc>
      </w:tr>
    </w:tbl>
    <w:p w14:paraId="3D040DFB" w14:textId="77777777" w:rsidR="000D500D" w:rsidRDefault="000D500D" w:rsidP="000D500D">
      <w:pPr>
        <w:spacing w:line="360" w:lineRule="auto"/>
        <w:jc w:val="both"/>
      </w:pPr>
    </w:p>
    <w:p w14:paraId="5F9920E3" w14:textId="77777777" w:rsidR="000D500D" w:rsidRPr="006D68E2" w:rsidRDefault="000D500D" w:rsidP="000D500D"/>
    <w:p w14:paraId="108F81FB" w14:textId="77777777" w:rsidR="000D500D" w:rsidRPr="006D68E2" w:rsidRDefault="000D500D" w:rsidP="000D500D"/>
    <w:p w14:paraId="6C7A21AB" w14:textId="77777777" w:rsidR="000D500D" w:rsidRPr="006D68E2" w:rsidRDefault="000D500D" w:rsidP="000D500D"/>
    <w:p w14:paraId="246A92C3" w14:textId="77777777" w:rsidR="000D500D" w:rsidRPr="006D68E2" w:rsidRDefault="000D500D" w:rsidP="000D500D"/>
    <w:p w14:paraId="278CFD36" w14:textId="77777777" w:rsidR="000D500D" w:rsidRPr="006D68E2" w:rsidRDefault="000D500D" w:rsidP="000D500D"/>
    <w:p w14:paraId="66DAC733" w14:textId="77777777" w:rsidR="000D500D" w:rsidRPr="006D68E2" w:rsidRDefault="000D500D" w:rsidP="000D500D"/>
    <w:p w14:paraId="7218CD69" w14:textId="77777777" w:rsidR="000D500D" w:rsidRPr="006D68E2" w:rsidRDefault="000D500D" w:rsidP="000D500D"/>
    <w:p w14:paraId="33A585FA" w14:textId="6445DD0C" w:rsidR="000D500D" w:rsidRDefault="000D500D" w:rsidP="00137926">
      <w:pPr>
        <w:spacing w:line="360" w:lineRule="auto"/>
        <w:jc w:val="center"/>
      </w:pPr>
      <w:r>
        <w:tab/>
      </w:r>
      <w:r>
        <w:tab/>
      </w:r>
    </w:p>
    <w:p w14:paraId="09864301" w14:textId="27DEBA6C" w:rsidR="00137926" w:rsidRDefault="000D500D" w:rsidP="00ED7AAE">
      <w:pPr>
        <w:spacing w:line="360" w:lineRule="auto"/>
        <w:ind w:firstLine="432"/>
        <w:jc w:val="center"/>
      </w:pPr>
      <w:r>
        <w:t>Hà Nội, tháng 07/2022</w:t>
      </w:r>
    </w:p>
    <w:p w14:paraId="6AA018D2" w14:textId="276A156C" w:rsidR="00ED7AAE" w:rsidRDefault="00FB4ACF" w:rsidP="00FB4ACF">
      <w:pPr>
        <w:pStyle w:val="Heading1"/>
        <w:rPr>
          <w:b w:val="0"/>
        </w:rPr>
      </w:pPr>
      <w:r w:rsidRPr="00491244">
        <w:lastRenderedPageBreak/>
        <w:t>Khảo sát nghiệp vụ (Biểu đồ hoạt động)</w:t>
      </w:r>
    </w:p>
    <w:p w14:paraId="5838778A" w14:textId="2F1F0339" w:rsidR="00FB4ACF" w:rsidRDefault="00FB4ACF" w:rsidP="00FB4ACF">
      <w:pPr>
        <w:pStyle w:val="Heading2"/>
      </w:pPr>
      <w:r w:rsidRPr="00491244">
        <w:t>Quy trình xử lí và quy tắc quản lí</w:t>
      </w:r>
      <w:r w:rsidR="00BB6E84">
        <w:t>:</w:t>
      </w:r>
    </w:p>
    <w:p w14:paraId="53CB79D2" w14:textId="4AF0AD79" w:rsidR="00BB6E84" w:rsidRDefault="00BB6E84" w:rsidP="00BB6E84">
      <w:pPr>
        <w:pStyle w:val="Heading3"/>
      </w:pPr>
      <w:r>
        <w:t>Quản lý thông tin học sinh:</w:t>
      </w:r>
    </w:p>
    <w:p w14:paraId="51639A22" w14:textId="5D92ED0B" w:rsidR="00BB6E84" w:rsidRPr="00BB6E84" w:rsidRDefault="00BB6E84" w:rsidP="00944775">
      <w:pPr>
        <w:pStyle w:val="ListParagraph"/>
        <w:numPr>
          <w:ilvl w:val="0"/>
          <w:numId w:val="15"/>
        </w:numPr>
        <w:spacing w:line="256" w:lineRule="auto"/>
        <w:jc w:val="both"/>
        <w:rPr>
          <w:rFonts w:cs="Times New Roman"/>
          <w:sz w:val="28"/>
          <w:szCs w:val="28"/>
        </w:rPr>
      </w:pPr>
      <w:r w:rsidRPr="00BB6E84">
        <w:rPr>
          <w:rFonts w:cs="Times New Roman"/>
          <w:szCs w:val="28"/>
        </w:rPr>
        <w:t>Khi có học sinh mới nhập học, ban giám hiệu nhà trường yêu cầu bộ phận admin nhập mới học sinh với các thông tin liên quan như họ tên, ngày sinh, giới tính, khối học, lớp học, nơi ở thường chú, sđt phụ huynh,….  Bộ phận admin gửi thông báo nhập học và mật khẩu đăng nhập vào hệ thống vào số điện thoại phụ huynh được cung cấp. Phụ huynh học sinh đăng nhập và kiểm tra các thông tin liên quan rồi xác thực với hệ thống. Nếu có thông tin sai xót phụ huynh yêu cầu bộ phận admin sửa lại. Nếu thông tin đúng, phụ huynh xác thực với hệ thống để kết thúc quá trình thêm mới học sinh.</w:t>
      </w:r>
    </w:p>
    <w:p w14:paraId="689CAD5D" w14:textId="77777777" w:rsidR="00BB6E84" w:rsidRPr="00BB6E84" w:rsidRDefault="00BB6E84" w:rsidP="00BB6E84">
      <w:pPr>
        <w:spacing w:line="256" w:lineRule="auto"/>
        <w:ind w:left="1440"/>
        <w:jc w:val="both"/>
        <w:rPr>
          <w:rFonts w:cs="Times New Roman"/>
          <w:sz w:val="28"/>
          <w:szCs w:val="28"/>
        </w:rPr>
      </w:pPr>
    </w:p>
    <w:p w14:paraId="751CF74B" w14:textId="70DA0277" w:rsidR="00BB6E84" w:rsidRPr="00BB6E84" w:rsidRDefault="00BB6E84" w:rsidP="00944775">
      <w:pPr>
        <w:pStyle w:val="ListParagraph"/>
        <w:numPr>
          <w:ilvl w:val="0"/>
          <w:numId w:val="15"/>
        </w:numPr>
        <w:spacing w:line="256" w:lineRule="auto"/>
        <w:jc w:val="both"/>
        <w:rPr>
          <w:rFonts w:cs="Times New Roman"/>
          <w:szCs w:val="28"/>
        </w:rPr>
      </w:pPr>
      <w:r w:rsidRPr="00BB6E84">
        <w:rPr>
          <w:rFonts w:cs="Times New Roman"/>
          <w:szCs w:val="28"/>
        </w:rPr>
        <w:t>Khi có yêu cầu cập nhật thông tin của ban giám hiệu nhà trường/ phụ huynh học sinh, bộ phận admin kiểm tra xem học sinh đó đã có trong hệ thống hay chưa.</w:t>
      </w:r>
    </w:p>
    <w:p w14:paraId="7347FC7E" w14:textId="77777777" w:rsidR="00BB6E84" w:rsidRDefault="00BB6E84" w:rsidP="00944775">
      <w:pPr>
        <w:pStyle w:val="ListParagraph"/>
        <w:numPr>
          <w:ilvl w:val="1"/>
          <w:numId w:val="15"/>
        </w:numPr>
        <w:spacing w:line="256" w:lineRule="auto"/>
        <w:jc w:val="both"/>
        <w:rPr>
          <w:rFonts w:cs="Times New Roman"/>
          <w:szCs w:val="28"/>
        </w:rPr>
      </w:pPr>
      <w:r>
        <w:rPr>
          <w:rFonts w:cs="Times New Roman"/>
          <w:szCs w:val="28"/>
        </w:rPr>
        <w:t>Nếu tồn tại, bộ phận admin tiến hành cập thông thông tin theo yêu cầu rồi gửi thông báo đến tài khoản phụ huynh học sinh</w:t>
      </w:r>
    </w:p>
    <w:p w14:paraId="2BAE5E8B" w14:textId="77777777" w:rsidR="00BB6E84" w:rsidRDefault="00BB6E84" w:rsidP="00944775">
      <w:pPr>
        <w:pStyle w:val="ListParagraph"/>
        <w:numPr>
          <w:ilvl w:val="1"/>
          <w:numId w:val="15"/>
        </w:numPr>
        <w:spacing w:line="256" w:lineRule="auto"/>
        <w:jc w:val="both"/>
        <w:rPr>
          <w:rFonts w:cs="Times New Roman"/>
          <w:szCs w:val="28"/>
        </w:rPr>
      </w:pPr>
      <w:r>
        <w:rPr>
          <w:rFonts w:cs="Times New Roman"/>
          <w:szCs w:val="28"/>
        </w:rPr>
        <w:t>Nếu chưa tồn tại, bộ phận admin thông báo đến ban giám hiệu nhà trường, xin thông tin và thực hiện quy trình thêm mới học sinh đó.</w:t>
      </w:r>
    </w:p>
    <w:p w14:paraId="0E3BE8CE" w14:textId="11C74154" w:rsidR="00BB6E84" w:rsidRDefault="00BB6E84" w:rsidP="00BB6E84"/>
    <w:p w14:paraId="2421F468" w14:textId="177598B1" w:rsidR="007642E5" w:rsidRDefault="007642E5" w:rsidP="007642E5">
      <w:pPr>
        <w:pStyle w:val="Heading3"/>
      </w:pPr>
      <w:r>
        <w:t>Quản lý điểm học sinh:</w:t>
      </w:r>
    </w:p>
    <w:p w14:paraId="156F6D95" w14:textId="77777777" w:rsidR="007642E5" w:rsidRPr="007642E5" w:rsidRDefault="007642E5" w:rsidP="007642E5"/>
    <w:p w14:paraId="33C5C7B1" w14:textId="0A58D029" w:rsidR="007642E5" w:rsidRPr="007642E5" w:rsidRDefault="007642E5" w:rsidP="00944775">
      <w:pPr>
        <w:pStyle w:val="ListParagraph"/>
        <w:numPr>
          <w:ilvl w:val="0"/>
          <w:numId w:val="15"/>
        </w:numPr>
        <w:spacing w:line="256" w:lineRule="auto"/>
        <w:rPr>
          <w:rFonts w:cs="Times New Roman"/>
          <w:sz w:val="28"/>
          <w:szCs w:val="28"/>
        </w:rPr>
      </w:pPr>
      <w:r w:rsidRPr="007642E5">
        <w:rPr>
          <w:rFonts w:cs="Times New Roman"/>
          <w:szCs w:val="28"/>
        </w:rPr>
        <w:t>Vào đầu năm học, giáo viên các bộ môn sẽ thêm mới phiếu điểm của từng học sinh trong 1 lớp cụ thể mà giáo viên đó giảng dạy.</w:t>
      </w:r>
    </w:p>
    <w:p w14:paraId="0C366035" w14:textId="77777777" w:rsidR="007642E5" w:rsidRPr="007642E5" w:rsidRDefault="007642E5" w:rsidP="007642E5">
      <w:pPr>
        <w:spacing w:line="256" w:lineRule="auto"/>
        <w:ind w:left="1440"/>
        <w:rPr>
          <w:rFonts w:cs="Times New Roman"/>
          <w:sz w:val="28"/>
          <w:szCs w:val="28"/>
        </w:rPr>
      </w:pPr>
    </w:p>
    <w:p w14:paraId="458A9D17" w14:textId="6ECBB834" w:rsidR="007642E5" w:rsidRDefault="007642E5" w:rsidP="00944775">
      <w:pPr>
        <w:pStyle w:val="ListParagraph"/>
        <w:numPr>
          <w:ilvl w:val="0"/>
          <w:numId w:val="15"/>
        </w:numPr>
        <w:spacing w:line="256" w:lineRule="auto"/>
        <w:rPr>
          <w:rFonts w:cs="Times New Roman"/>
          <w:szCs w:val="28"/>
        </w:rPr>
      </w:pPr>
      <w:r w:rsidRPr="007642E5">
        <w:rPr>
          <w:rFonts w:cs="Times New Roman"/>
          <w:szCs w:val="28"/>
        </w:rPr>
        <w:t>Trong quá trình giảng dạy, giáo viên được phép thêm các điểm với hệ số khác nhau như điểm miệng, điểm kiểm tra 15 phút, điểm 1 tiết, điểm thi cuối kì. Khi học sinh có sự tiến bộ hoặc cải thiện về điểm, giáo viên có thể tiến hành cập nhât lại điểm số cho học sinh và thêm đánh giá, nhập xét nếu cần thiết. Phụ huynh học sinh có thể vào tài khoản mình được cấp để theo dõi tình hình học tập của các con và có phản hồi với nhận xét, đánh giá của giáo viên nếu cần thiết.</w:t>
      </w:r>
    </w:p>
    <w:p w14:paraId="39FE566D" w14:textId="0AB73DEF" w:rsidR="007642E5" w:rsidRDefault="007642E5" w:rsidP="007C56D0">
      <w:r w:rsidRPr="007C56D0">
        <w:rPr>
          <w:rFonts w:cs="Times New Roman"/>
          <w:szCs w:val="28"/>
        </w:rPr>
        <w:br/>
      </w:r>
    </w:p>
    <w:p w14:paraId="32CFC2CE" w14:textId="67712F87" w:rsidR="00AB4890" w:rsidRDefault="00AB4890" w:rsidP="007C56D0"/>
    <w:p w14:paraId="7C392DF3" w14:textId="38A4B04C" w:rsidR="00AB4890" w:rsidRDefault="00AB4890" w:rsidP="007C56D0"/>
    <w:p w14:paraId="210C388A" w14:textId="77777777" w:rsidR="00AB4890" w:rsidRPr="007642E5" w:rsidRDefault="00AB4890" w:rsidP="007C56D0"/>
    <w:p w14:paraId="2BC4A235" w14:textId="12A9D7AD" w:rsidR="00FB4ACF" w:rsidRDefault="00FB4ACF" w:rsidP="00FB4ACF">
      <w:pPr>
        <w:pStyle w:val="Heading2"/>
      </w:pPr>
      <w:r>
        <w:lastRenderedPageBreak/>
        <w:t>Biểu đồ hoạt động:</w:t>
      </w:r>
    </w:p>
    <w:p w14:paraId="5BEC06D3" w14:textId="40BD41BC" w:rsidR="00FB4ACF" w:rsidRDefault="00FB4ACF" w:rsidP="00FB4ACF">
      <w:pPr>
        <w:pStyle w:val="Heading3"/>
      </w:pPr>
      <w:r>
        <w:t>Quản lý thông tin học sinh:</w:t>
      </w:r>
    </w:p>
    <w:p w14:paraId="378F9DE4" w14:textId="77777777" w:rsidR="00D73C7B" w:rsidRPr="00D73C7B" w:rsidRDefault="00D73C7B" w:rsidP="00D73C7B"/>
    <w:p w14:paraId="02F1110B" w14:textId="0B78DD88" w:rsidR="00D73C7B" w:rsidRPr="00D73C7B" w:rsidRDefault="00D73C7B" w:rsidP="00D73C7B">
      <w:r w:rsidRPr="00AF7873">
        <w:rPr>
          <w:rFonts w:cs="Times New Roman"/>
          <w:noProof/>
          <w:szCs w:val="28"/>
        </w:rPr>
        <w:drawing>
          <wp:inline distT="0" distB="0" distL="0" distR="0" wp14:anchorId="36D74EBF" wp14:editId="7CF4D2E5">
            <wp:extent cx="4314825" cy="5850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23102" cy="5861573"/>
                    </a:xfrm>
                    <a:prstGeom prst="rect">
                      <a:avLst/>
                    </a:prstGeom>
                  </pic:spPr>
                </pic:pic>
              </a:graphicData>
            </a:graphic>
          </wp:inline>
        </w:drawing>
      </w:r>
    </w:p>
    <w:p w14:paraId="03B020EC" w14:textId="1BA91071" w:rsidR="00FB4ACF" w:rsidRDefault="00FB4ACF" w:rsidP="00FB4ACF"/>
    <w:p w14:paraId="535C84CA" w14:textId="013ED797" w:rsidR="00FB4ACF" w:rsidRDefault="00FB4ACF" w:rsidP="00FB4ACF"/>
    <w:p w14:paraId="62E16165" w14:textId="77777777" w:rsidR="00FB4ACF" w:rsidRPr="00FB4ACF" w:rsidRDefault="00FB4ACF" w:rsidP="00FB4ACF"/>
    <w:p w14:paraId="35BF9CC5" w14:textId="7B62399A" w:rsidR="00FB4ACF" w:rsidRDefault="00FB4ACF" w:rsidP="00FB4ACF">
      <w:pPr>
        <w:pStyle w:val="Heading3"/>
      </w:pPr>
      <w:r>
        <w:t>Quản lý điểm học sinh:</w:t>
      </w:r>
    </w:p>
    <w:p w14:paraId="0248D36B" w14:textId="3EE356C2" w:rsidR="00FB4ACF" w:rsidRDefault="00FB4ACF" w:rsidP="00FB4ACF"/>
    <w:p w14:paraId="328434BC" w14:textId="60A6056F" w:rsidR="00FB4ACF" w:rsidRDefault="00FB4ACF" w:rsidP="00FB4ACF">
      <w:r>
        <w:rPr>
          <w:noProof/>
        </w:rPr>
        <w:lastRenderedPageBreak/>
        <w:drawing>
          <wp:inline distT="0" distB="0" distL="0" distR="0" wp14:anchorId="18C1B03F" wp14:editId="599312DD">
            <wp:extent cx="5353050" cy="7258050"/>
            <wp:effectExtent l="0" t="0" r="0" b="0"/>
            <wp:docPr id="6"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53050" cy="7258050"/>
                    </a:xfrm>
                    <a:prstGeom prst="rect">
                      <a:avLst/>
                    </a:prstGeom>
                  </pic:spPr>
                </pic:pic>
              </a:graphicData>
            </a:graphic>
          </wp:inline>
        </w:drawing>
      </w:r>
    </w:p>
    <w:p w14:paraId="5C2B661D" w14:textId="153259DE" w:rsidR="00FB4ACF" w:rsidRDefault="00FB4ACF" w:rsidP="00FB4ACF"/>
    <w:p w14:paraId="47AE5BBC" w14:textId="07021D15" w:rsidR="00FB4ACF" w:rsidRDefault="00FB4ACF" w:rsidP="00FB4ACF"/>
    <w:p w14:paraId="772263AD" w14:textId="7D56D4C3" w:rsidR="00FB4ACF" w:rsidRDefault="00FB4ACF" w:rsidP="00FB4ACF"/>
    <w:p w14:paraId="072D32DB" w14:textId="6C04B254" w:rsidR="00FB4ACF" w:rsidRDefault="00FB4ACF" w:rsidP="00FB4ACF"/>
    <w:p w14:paraId="5C923770" w14:textId="04B2A0FD" w:rsidR="00FB4ACF" w:rsidRDefault="00FB4ACF" w:rsidP="00FB4ACF">
      <w:pPr>
        <w:pStyle w:val="Heading1"/>
      </w:pPr>
      <w:r w:rsidRPr="00037454">
        <w:lastRenderedPageBreak/>
        <w:t>Phân tích nghiệp vụ (Kịch bản UC)</w:t>
      </w:r>
    </w:p>
    <w:p w14:paraId="53D6C361" w14:textId="4553AA46" w:rsidR="00FB4ACF" w:rsidRDefault="00FB4ACF" w:rsidP="00FB4ACF">
      <w:pPr>
        <w:pStyle w:val="Heading2"/>
      </w:pPr>
      <w:r>
        <w:t>Quản lý thông tin học sinh:</w:t>
      </w:r>
    </w:p>
    <w:p w14:paraId="35B81141" w14:textId="717AAB93" w:rsidR="008F3086" w:rsidRDefault="008F3086" w:rsidP="008F3086"/>
    <w:tbl>
      <w:tblPr>
        <w:tblStyle w:val="TableGrid"/>
        <w:tblW w:w="0" w:type="auto"/>
        <w:tblLook w:val="04A0" w:firstRow="1" w:lastRow="0" w:firstColumn="1" w:lastColumn="0" w:noHBand="0" w:noVBand="1"/>
      </w:tblPr>
      <w:tblGrid>
        <w:gridCol w:w="4675"/>
        <w:gridCol w:w="4675"/>
      </w:tblGrid>
      <w:tr w:rsidR="008F3086" w14:paraId="297CC4AF"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1A17777A" w14:textId="77777777" w:rsidR="008F3086" w:rsidRDefault="008F3086">
            <w:pPr>
              <w:rPr>
                <w:rFonts w:cs="Times New Roman"/>
                <w:sz w:val="28"/>
                <w:szCs w:val="28"/>
              </w:rPr>
            </w:pPr>
            <w:r>
              <w:rPr>
                <w:rFonts w:cs="Times New Roman"/>
                <w:sz w:val="28"/>
                <w:szCs w:val="28"/>
              </w:rPr>
              <w:t>Tên use case</w:t>
            </w:r>
          </w:p>
        </w:tc>
        <w:tc>
          <w:tcPr>
            <w:tcW w:w="4675" w:type="dxa"/>
            <w:tcBorders>
              <w:top w:val="single" w:sz="4" w:space="0" w:color="auto"/>
              <w:left w:val="single" w:sz="4" w:space="0" w:color="auto"/>
              <w:bottom w:val="single" w:sz="4" w:space="0" w:color="auto"/>
              <w:right w:val="single" w:sz="4" w:space="0" w:color="auto"/>
            </w:tcBorders>
            <w:hideMark/>
          </w:tcPr>
          <w:p w14:paraId="114F47A8" w14:textId="77777777" w:rsidR="008F3086" w:rsidRDefault="008F3086">
            <w:pPr>
              <w:rPr>
                <w:rFonts w:cs="Times New Roman"/>
                <w:sz w:val="28"/>
                <w:szCs w:val="28"/>
              </w:rPr>
            </w:pPr>
            <w:r>
              <w:rPr>
                <w:rFonts w:cs="Times New Roman"/>
                <w:sz w:val="28"/>
                <w:szCs w:val="28"/>
              </w:rPr>
              <w:t>Quản lý thông tin học sinh</w:t>
            </w:r>
          </w:p>
        </w:tc>
      </w:tr>
      <w:tr w:rsidR="008F3086" w14:paraId="53E96945"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32924072" w14:textId="77777777" w:rsidR="008F3086" w:rsidRDefault="008F3086">
            <w:pPr>
              <w:rPr>
                <w:rFonts w:cs="Times New Roman"/>
                <w:sz w:val="28"/>
                <w:szCs w:val="28"/>
              </w:rPr>
            </w:pPr>
            <w:r>
              <w:rPr>
                <w:rFonts w:cs="Times New Roman"/>
                <w:sz w:val="28"/>
                <w:szCs w:val="28"/>
              </w:rPr>
              <w:t>Tên Actor</w:t>
            </w:r>
          </w:p>
        </w:tc>
        <w:tc>
          <w:tcPr>
            <w:tcW w:w="4675" w:type="dxa"/>
            <w:tcBorders>
              <w:top w:val="single" w:sz="4" w:space="0" w:color="auto"/>
              <w:left w:val="single" w:sz="4" w:space="0" w:color="auto"/>
              <w:bottom w:val="single" w:sz="4" w:space="0" w:color="auto"/>
              <w:right w:val="single" w:sz="4" w:space="0" w:color="auto"/>
            </w:tcBorders>
            <w:hideMark/>
          </w:tcPr>
          <w:p w14:paraId="2FBF2B35" w14:textId="77777777" w:rsidR="008F3086" w:rsidRDefault="008F3086">
            <w:pPr>
              <w:rPr>
                <w:rFonts w:cs="Times New Roman"/>
                <w:sz w:val="28"/>
                <w:szCs w:val="28"/>
              </w:rPr>
            </w:pPr>
            <w:r>
              <w:rPr>
                <w:rFonts w:cs="Times New Roman"/>
                <w:sz w:val="28"/>
                <w:szCs w:val="28"/>
              </w:rPr>
              <w:t>Quản trị viên</w:t>
            </w:r>
          </w:p>
        </w:tc>
      </w:tr>
      <w:tr w:rsidR="008F3086" w14:paraId="421F9BD7"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3C784DD0" w14:textId="77777777" w:rsidR="008F3086" w:rsidRDefault="008F3086">
            <w:pPr>
              <w:rPr>
                <w:rFonts w:cs="Times New Roman"/>
                <w:sz w:val="28"/>
                <w:szCs w:val="28"/>
              </w:rPr>
            </w:pPr>
            <w:r>
              <w:rPr>
                <w:rFonts w:cs="Times New Roman"/>
                <w:sz w:val="28"/>
                <w:szCs w:val="28"/>
              </w:rPr>
              <w:t>Mức</w:t>
            </w:r>
          </w:p>
        </w:tc>
        <w:tc>
          <w:tcPr>
            <w:tcW w:w="4675" w:type="dxa"/>
            <w:tcBorders>
              <w:top w:val="single" w:sz="4" w:space="0" w:color="auto"/>
              <w:left w:val="single" w:sz="4" w:space="0" w:color="auto"/>
              <w:bottom w:val="single" w:sz="4" w:space="0" w:color="auto"/>
              <w:right w:val="single" w:sz="4" w:space="0" w:color="auto"/>
            </w:tcBorders>
          </w:tcPr>
          <w:p w14:paraId="6E4E04EB" w14:textId="77777777" w:rsidR="008F3086" w:rsidRDefault="008F3086">
            <w:pPr>
              <w:rPr>
                <w:rFonts w:cs="Times New Roman"/>
                <w:sz w:val="28"/>
                <w:szCs w:val="28"/>
              </w:rPr>
            </w:pPr>
          </w:p>
        </w:tc>
      </w:tr>
      <w:tr w:rsidR="008F3086" w14:paraId="66AC0CC7"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51AA534F" w14:textId="77777777" w:rsidR="008F3086" w:rsidRDefault="008F3086">
            <w:pPr>
              <w:rPr>
                <w:rFonts w:cs="Times New Roman"/>
                <w:sz w:val="28"/>
                <w:szCs w:val="28"/>
              </w:rPr>
            </w:pPr>
            <w:r>
              <w:rPr>
                <w:rFonts w:cs="Times New Roman"/>
                <w:sz w:val="28"/>
                <w:szCs w:val="28"/>
              </w:rPr>
              <w:t>Tiền điều kiện</w:t>
            </w:r>
          </w:p>
        </w:tc>
        <w:tc>
          <w:tcPr>
            <w:tcW w:w="4675" w:type="dxa"/>
            <w:tcBorders>
              <w:top w:val="single" w:sz="4" w:space="0" w:color="auto"/>
              <w:left w:val="single" w:sz="4" w:space="0" w:color="auto"/>
              <w:bottom w:val="single" w:sz="4" w:space="0" w:color="auto"/>
              <w:right w:val="single" w:sz="4" w:space="0" w:color="auto"/>
            </w:tcBorders>
            <w:hideMark/>
          </w:tcPr>
          <w:p w14:paraId="0E4ACD20" w14:textId="77777777" w:rsidR="008F3086" w:rsidRDefault="008F3086">
            <w:pPr>
              <w:rPr>
                <w:rFonts w:cs="Times New Roman"/>
                <w:sz w:val="28"/>
                <w:szCs w:val="28"/>
              </w:rPr>
            </w:pPr>
            <w:r>
              <w:rPr>
                <w:rFonts w:cs="Times New Roman"/>
                <w:sz w:val="28"/>
                <w:szCs w:val="28"/>
              </w:rPr>
              <w:t>Quản trị viên đăng nhập hệ thống</w:t>
            </w:r>
          </w:p>
        </w:tc>
      </w:tr>
      <w:tr w:rsidR="008F3086" w14:paraId="7511DC25"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1732B6C" w14:textId="77777777" w:rsidR="008F3086" w:rsidRDefault="008F3086">
            <w:pPr>
              <w:rPr>
                <w:rFonts w:cs="Times New Roman"/>
                <w:sz w:val="28"/>
                <w:szCs w:val="28"/>
              </w:rPr>
            </w:pPr>
            <w:r>
              <w:rPr>
                <w:rFonts w:cs="Times New Roman"/>
                <w:sz w:val="28"/>
                <w:szCs w:val="28"/>
              </w:rPr>
              <w:t>Đảm bảo tối thiểu</w:t>
            </w:r>
          </w:p>
        </w:tc>
        <w:tc>
          <w:tcPr>
            <w:tcW w:w="4675" w:type="dxa"/>
            <w:tcBorders>
              <w:top w:val="single" w:sz="4" w:space="0" w:color="auto"/>
              <w:left w:val="single" w:sz="4" w:space="0" w:color="auto"/>
              <w:bottom w:val="single" w:sz="4" w:space="0" w:color="auto"/>
              <w:right w:val="single" w:sz="4" w:space="0" w:color="auto"/>
            </w:tcBorders>
          </w:tcPr>
          <w:p w14:paraId="6A55B51C" w14:textId="77777777" w:rsidR="008F3086" w:rsidRDefault="008F3086">
            <w:pPr>
              <w:rPr>
                <w:rFonts w:cs="Times New Roman"/>
                <w:sz w:val="28"/>
                <w:szCs w:val="28"/>
              </w:rPr>
            </w:pPr>
          </w:p>
        </w:tc>
      </w:tr>
      <w:tr w:rsidR="008F3086" w14:paraId="3F60DD9E"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493763A3" w14:textId="77777777" w:rsidR="008F3086" w:rsidRDefault="008F3086">
            <w:pPr>
              <w:rPr>
                <w:rFonts w:cs="Times New Roman"/>
                <w:sz w:val="28"/>
                <w:szCs w:val="28"/>
              </w:rPr>
            </w:pPr>
            <w:r>
              <w:rPr>
                <w:rFonts w:cs="Times New Roman"/>
                <w:sz w:val="28"/>
                <w:szCs w:val="28"/>
              </w:rPr>
              <w:t>Đảm bảo thành công</w:t>
            </w:r>
          </w:p>
        </w:tc>
        <w:tc>
          <w:tcPr>
            <w:tcW w:w="4675" w:type="dxa"/>
            <w:tcBorders>
              <w:top w:val="single" w:sz="4" w:space="0" w:color="auto"/>
              <w:left w:val="single" w:sz="4" w:space="0" w:color="auto"/>
              <w:bottom w:val="single" w:sz="4" w:space="0" w:color="auto"/>
              <w:right w:val="single" w:sz="4" w:space="0" w:color="auto"/>
            </w:tcBorders>
          </w:tcPr>
          <w:p w14:paraId="6CF64924" w14:textId="77777777" w:rsidR="008F3086" w:rsidRDefault="008F3086">
            <w:pPr>
              <w:rPr>
                <w:rFonts w:cs="Times New Roman"/>
                <w:sz w:val="28"/>
                <w:szCs w:val="28"/>
              </w:rPr>
            </w:pPr>
          </w:p>
        </w:tc>
      </w:tr>
      <w:tr w:rsidR="008F3086" w14:paraId="729DF085"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0222D3D7" w14:textId="77777777" w:rsidR="008F3086" w:rsidRDefault="008F3086">
            <w:pPr>
              <w:rPr>
                <w:rFonts w:cs="Times New Roman"/>
                <w:sz w:val="28"/>
                <w:szCs w:val="28"/>
              </w:rPr>
            </w:pPr>
            <w:r>
              <w:rPr>
                <w:rFonts w:cs="Times New Roman"/>
                <w:sz w:val="28"/>
                <w:szCs w:val="28"/>
              </w:rPr>
              <w:t>Kích hoạt</w:t>
            </w:r>
          </w:p>
        </w:tc>
        <w:tc>
          <w:tcPr>
            <w:tcW w:w="4675" w:type="dxa"/>
            <w:tcBorders>
              <w:top w:val="single" w:sz="4" w:space="0" w:color="auto"/>
              <w:left w:val="single" w:sz="4" w:space="0" w:color="auto"/>
              <w:bottom w:val="single" w:sz="4" w:space="0" w:color="auto"/>
              <w:right w:val="single" w:sz="4" w:space="0" w:color="auto"/>
            </w:tcBorders>
            <w:hideMark/>
          </w:tcPr>
          <w:p w14:paraId="0D257FA1" w14:textId="77777777" w:rsidR="008F3086" w:rsidRDefault="008F3086">
            <w:pPr>
              <w:rPr>
                <w:rFonts w:cs="Times New Roman"/>
                <w:sz w:val="28"/>
                <w:szCs w:val="28"/>
              </w:rPr>
            </w:pPr>
            <w:r>
              <w:rPr>
                <w:rFonts w:cs="Times New Roman"/>
                <w:sz w:val="28"/>
                <w:szCs w:val="28"/>
              </w:rPr>
              <w:t>Quản trị viên yêu cầu thao tác quản lý thông tin học sinh</w:t>
            </w:r>
          </w:p>
        </w:tc>
      </w:tr>
      <w:tr w:rsidR="008F3086" w14:paraId="32D0101B"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30211585" w14:textId="77777777" w:rsidR="008F3086" w:rsidRDefault="008F3086">
            <w:pPr>
              <w:rPr>
                <w:rFonts w:cs="Times New Roman"/>
                <w:b/>
                <w:bCs/>
                <w:sz w:val="28"/>
                <w:szCs w:val="28"/>
              </w:rPr>
            </w:pPr>
            <w:r>
              <w:rPr>
                <w:rFonts w:cs="Times New Roman"/>
                <w:b/>
                <w:bCs/>
                <w:sz w:val="28"/>
                <w:szCs w:val="28"/>
              </w:rPr>
              <w:t>Hành động tác nhân</w:t>
            </w:r>
          </w:p>
        </w:tc>
        <w:tc>
          <w:tcPr>
            <w:tcW w:w="4675" w:type="dxa"/>
            <w:tcBorders>
              <w:top w:val="single" w:sz="4" w:space="0" w:color="auto"/>
              <w:left w:val="single" w:sz="4" w:space="0" w:color="auto"/>
              <w:bottom w:val="single" w:sz="4" w:space="0" w:color="auto"/>
              <w:right w:val="single" w:sz="4" w:space="0" w:color="auto"/>
            </w:tcBorders>
            <w:hideMark/>
          </w:tcPr>
          <w:p w14:paraId="00435993" w14:textId="77777777" w:rsidR="008F3086" w:rsidRDefault="008F3086">
            <w:pPr>
              <w:rPr>
                <w:rFonts w:cs="Times New Roman"/>
                <w:b/>
                <w:bCs/>
                <w:sz w:val="28"/>
                <w:szCs w:val="28"/>
              </w:rPr>
            </w:pPr>
            <w:r>
              <w:rPr>
                <w:rFonts w:cs="Times New Roman"/>
                <w:b/>
                <w:bCs/>
                <w:sz w:val="28"/>
                <w:szCs w:val="28"/>
              </w:rPr>
              <w:t>Phản ứng hệ thống</w:t>
            </w:r>
          </w:p>
        </w:tc>
      </w:tr>
      <w:tr w:rsidR="008F3086" w14:paraId="24D02C88"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3069C05" w14:textId="77777777" w:rsidR="008F3086" w:rsidRDefault="008F3086" w:rsidP="005E48E0">
            <w:pPr>
              <w:pStyle w:val="ListParagraph"/>
              <w:numPr>
                <w:ilvl w:val="0"/>
                <w:numId w:val="3"/>
              </w:numPr>
              <w:spacing w:line="254" w:lineRule="auto"/>
              <w:rPr>
                <w:rFonts w:cs="Times New Roman"/>
                <w:sz w:val="28"/>
                <w:szCs w:val="28"/>
              </w:rPr>
            </w:pPr>
            <w:r>
              <w:rPr>
                <w:rFonts w:cs="Times New Roman"/>
                <w:sz w:val="28"/>
                <w:szCs w:val="28"/>
              </w:rPr>
              <w:t>Chọn chức năng quản lý thông tin học sinh</w:t>
            </w:r>
          </w:p>
        </w:tc>
        <w:tc>
          <w:tcPr>
            <w:tcW w:w="4675" w:type="dxa"/>
            <w:tcBorders>
              <w:top w:val="single" w:sz="4" w:space="0" w:color="auto"/>
              <w:left w:val="single" w:sz="4" w:space="0" w:color="auto"/>
              <w:bottom w:val="single" w:sz="4" w:space="0" w:color="auto"/>
              <w:right w:val="single" w:sz="4" w:space="0" w:color="auto"/>
            </w:tcBorders>
            <w:hideMark/>
          </w:tcPr>
          <w:p w14:paraId="5F9C6D97" w14:textId="77777777" w:rsidR="008F3086" w:rsidRDefault="008F3086" w:rsidP="005E48E0">
            <w:pPr>
              <w:pStyle w:val="ListParagraph"/>
              <w:numPr>
                <w:ilvl w:val="1"/>
                <w:numId w:val="3"/>
              </w:numPr>
              <w:spacing w:line="254" w:lineRule="auto"/>
              <w:rPr>
                <w:rFonts w:cs="Times New Roman"/>
                <w:sz w:val="28"/>
                <w:szCs w:val="28"/>
              </w:rPr>
            </w:pPr>
            <w:r>
              <w:rPr>
                <w:rFonts w:cs="Times New Roman"/>
                <w:sz w:val="28"/>
                <w:szCs w:val="28"/>
              </w:rPr>
              <w:t>Hiển thị các lựa chọn:</w:t>
            </w:r>
          </w:p>
          <w:p w14:paraId="0F252AC7" w14:textId="77777777" w:rsidR="008F3086" w:rsidRDefault="008F3086" w:rsidP="005E48E0">
            <w:pPr>
              <w:pStyle w:val="ListParagraph"/>
              <w:numPr>
                <w:ilvl w:val="0"/>
                <w:numId w:val="4"/>
              </w:numPr>
              <w:spacing w:line="254" w:lineRule="auto"/>
              <w:rPr>
                <w:rFonts w:cs="Times New Roman"/>
                <w:sz w:val="28"/>
                <w:szCs w:val="28"/>
              </w:rPr>
            </w:pPr>
            <w:r>
              <w:rPr>
                <w:rFonts w:cs="Times New Roman"/>
                <w:sz w:val="28"/>
                <w:szCs w:val="28"/>
              </w:rPr>
              <w:t>thêm học sinh</w:t>
            </w:r>
          </w:p>
          <w:p w14:paraId="1FE6BD81" w14:textId="77777777" w:rsidR="008F3086" w:rsidRDefault="008F3086" w:rsidP="005E48E0">
            <w:pPr>
              <w:pStyle w:val="ListParagraph"/>
              <w:numPr>
                <w:ilvl w:val="0"/>
                <w:numId w:val="4"/>
              </w:numPr>
              <w:spacing w:line="254" w:lineRule="auto"/>
              <w:rPr>
                <w:rFonts w:cs="Times New Roman"/>
                <w:sz w:val="28"/>
                <w:szCs w:val="28"/>
              </w:rPr>
            </w:pPr>
            <w:r>
              <w:rPr>
                <w:rFonts w:cs="Times New Roman"/>
                <w:sz w:val="28"/>
                <w:szCs w:val="28"/>
              </w:rPr>
              <w:t>sửa học sinh</w:t>
            </w:r>
          </w:p>
          <w:p w14:paraId="7200D3F4" w14:textId="77777777" w:rsidR="008F3086" w:rsidRDefault="008F3086" w:rsidP="005E48E0">
            <w:pPr>
              <w:pStyle w:val="ListParagraph"/>
              <w:numPr>
                <w:ilvl w:val="0"/>
                <w:numId w:val="4"/>
              </w:numPr>
              <w:spacing w:line="254" w:lineRule="auto"/>
              <w:rPr>
                <w:rFonts w:cs="Times New Roman"/>
                <w:sz w:val="28"/>
                <w:szCs w:val="28"/>
              </w:rPr>
            </w:pPr>
            <w:r>
              <w:rPr>
                <w:rFonts w:cs="Times New Roman"/>
                <w:sz w:val="28"/>
                <w:szCs w:val="28"/>
              </w:rPr>
              <w:t>xóa học sinh</w:t>
            </w:r>
          </w:p>
        </w:tc>
      </w:tr>
      <w:tr w:rsidR="008F3086" w14:paraId="32EAC553"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61491EAB" w14:textId="77777777" w:rsidR="008F3086" w:rsidRDefault="008F3086" w:rsidP="005E48E0">
            <w:pPr>
              <w:pStyle w:val="ListParagraph"/>
              <w:numPr>
                <w:ilvl w:val="0"/>
                <w:numId w:val="3"/>
              </w:numPr>
              <w:spacing w:line="254" w:lineRule="auto"/>
              <w:rPr>
                <w:rFonts w:cs="Times New Roman"/>
                <w:sz w:val="28"/>
                <w:szCs w:val="28"/>
              </w:rPr>
            </w:pPr>
            <w:r>
              <w:rPr>
                <w:rFonts w:cs="Times New Roman"/>
                <w:sz w:val="28"/>
                <w:szCs w:val="28"/>
              </w:rPr>
              <w:t>Chọn chức năng thêm học sinh</w:t>
            </w:r>
            <w:r>
              <w:rPr>
                <w:rFonts w:cs="Times New Roman"/>
                <w:sz w:val="28"/>
                <w:szCs w:val="28"/>
              </w:rPr>
              <w:br/>
              <w:t>2.1. Chọn nút thêm mới</w:t>
            </w:r>
            <w:r>
              <w:rPr>
                <w:rFonts w:cs="Times New Roman"/>
                <w:sz w:val="28"/>
                <w:szCs w:val="28"/>
              </w:rPr>
              <w:br/>
              <w:t>2.3 Nhập thông tin cần thiết vào hệ thống</w:t>
            </w:r>
            <w:r>
              <w:rPr>
                <w:rFonts w:cs="Times New Roman"/>
                <w:sz w:val="28"/>
                <w:szCs w:val="28"/>
              </w:rPr>
              <w:br/>
              <w:t>2.4. Chọn nút “Lưu”</w:t>
            </w:r>
          </w:p>
        </w:tc>
        <w:tc>
          <w:tcPr>
            <w:tcW w:w="4675" w:type="dxa"/>
            <w:tcBorders>
              <w:top w:val="single" w:sz="4" w:space="0" w:color="auto"/>
              <w:left w:val="single" w:sz="4" w:space="0" w:color="auto"/>
              <w:bottom w:val="single" w:sz="4" w:space="0" w:color="auto"/>
              <w:right w:val="single" w:sz="4" w:space="0" w:color="auto"/>
            </w:tcBorders>
            <w:hideMark/>
          </w:tcPr>
          <w:p w14:paraId="4D2A67FA" w14:textId="77777777" w:rsidR="008F3086" w:rsidRDefault="008F3086" w:rsidP="005E48E0">
            <w:pPr>
              <w:pStyle w:val="ListParagraph"/>
              <w:numPr>
                <w:ilvl w:val="1"/>
                <w:numId w:val="5"/>
              </w:numPr>
              <w:rPr>
                <w:rFonts w:cs="Times New Roman"/>
                <w:sz w:val="28"/>
                <w:szCs w:val="28"/>
              </w:rPr>
            </w:pPr>
            <w:r>
              <w:rPr>
                <w:rFonts w:cs="Times New Roman"/>
                <w:sz w:val="28"/>
                <w:szCs w:val="28"/>
              </w:rPr>
              <w:t>Yêu cầu nhập thông tin cần thiết</w:t>
            </w:r>
          </w:p>
          <w:p w14:paraId="6EE3C433" w14:textId="77777777" w:rsidR="008F3086" w:rsidRDefault="008F3086">
            <w:pPr>
              <w:rPr>
                <w:rFonts w:cs="Times New Roman"/>
                <w:sz w:val="28"/>
                <w:szCs w:val="28"/>
              </w:rPr>
            </w:pPr>
            <w:r>
              <w:rPr>
                <w:rFonts w:cs="Times New Roman"/>
                <w:sz w:val="28"/>
                <w:szCs w:val="28"/>
              </w:rPr>
              <w:t>2.5. Kiểm tra dữ liệu nhập vào</w:t>
            </w:r>
            <w:r>
              <w:rPr>
                <w:rFonts w:cs="Times New Roman"/>
                <w:sz w:val="28"/>
                <w:szCs w:val="28"/>
              </w:rPr>
              <w:br/>
              <w:t xml:space="preserve">2.6 thêm thành công  </w:t>
            </w:r>
          </w:p>
        </w:tc>
      </w:tr>
      <w:tr w:rsidR="008F3086" w14:paraId="00E1C4F4"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3A0D119" w14:textId="77777777" w:rsidR="008F3086" w:rsidRDefault="008F3086">
            <w:pPr>
              <w:spacing w:line="254" w:lineRule="auto"/>
              <w:rPr>
                <w:rFonts w:cs="Times New Roman"/>
                <w:sz w:val="28"/>
                <w:szCs w:val="28"/>
              </w:rPr>
            </w:pPr>
            <w:r>
              <w:rPr>
                <w:rFonts w:cs="Times New Roman"/>
                <w:sz w:val="28"/>
                <w:szCs w:val="28"/>
              </w:rPr>
              <w:t>3. Chọn chức năng sửa học sinh</w:t>
            </w:r>
            <w:r>
              <w:rPr>
                <w:rFonts w:cs="Times New Roman"/>
                <w:sz w:val="28"/>
                <w:szCs w:val="28"/>
              </w:rPr>
              <w:br/>
              <w:t xml:space="preserve">         3.2 Chọn học sinh cần sửa</w:t>
            </w:r>
            <w:r>
              <w:rPr>
                <w:rFonts w:cs="Times New Roman"/>
                <w:sz w:val="28"/>
                <w:szCs w:val="28"/>
              </w:rPr>
              <w:br/>
              <w:t xml:space="preserve">         3.4 nhập thông tin cần thay đổi vào hệ thống</w:t>
            </w:r>
          </w:p>
          <w:p w14:paraId="7B82A503" w14:textId="77777777" w:rsidR="008F3086" w:rsidRDefault="008F3086">
            <w:pPr>
              <w:spacing w:line="254" w:lineRule="auto"/>
              <w:rPr>
                <w:rFonts w:cs="Times New Roman"/>
                <w:sz w:val="28"/>
                <w:szCs w:val="28"/>
              </w:rPr>
            </w:pPr>
            <w:r>
              <w:rPr>
                <w:rFonts w:cs="Times New Roman"/>
                <w:sz w:val="28"/>
                <w:szCs w:val="28"/>
              </w:rPr>
              <w:t xml:space="preserve">         3.5 Ấn nút “lưu”</w:t>
            </w:r>
          </w:p>
        </w:tc>
        <w:tc>
          <w:tcPr>
            <w:tcW w:w="4675" w:type="dxa"/>
            <w:tcBorders>
              <w:top w:val="single" w:sz="4" w:space="0" w:color="auto"/>
              <w:left w:val="single" w:sz="4" w:space="0" w:color="auto"/>
              <w:bottom w:val="single" w:sz="4" w:space="0" w:color="auto"/>
              <w:right w:val="single" w:sz="4" w:space="0" w:color="auto"/>
            </w:tcBorders>
            <w:hideMark/>
          </w:tcPr>
          <w:p w14:paraId="5E016AE2" w14:textId="77777777" w:rsidR="008F3086" w:rsidRDefault="008F3086">
            <w:pPr>
              <w:rPr>
                <w:rFonts w:cs="Times New Roman"/>
                <w:sz w:val="28"/>
                <w:szCs w:val="28"/>
              </w:rPr>
            </w:pPr>
            <w:r>
              <w:rPr>
                <w:rFonts w:cs="Times New Roman"/>
                <w:sz w:val="28"/>
                <w:szCs w:val="28"/>
              </w:rPr>
              <w:t>3.1 đưa ra danh sách học sinh</w:t>
            </w:r>
          </w:p>
          <w:p w14:paraId="776E579C" w14:textId="77777777" w:rsidR="008F3086" w:rsidRDefault="008F3086">
            <w:pPr>
              <w:rPr>
                <w:rFonts w:cs="Times New Roman"/>
                <w:sz w:val="28"/>
                <w:szCs w:val="28"/>
              </w:rPr>
            </w:pPr>
            <w:r>
              <w:rPr>
                <w:rFonts w:cs="Times New Roman"/>
                <w:sz w:val="28"/>
                <w:szCs w:val="28"/>
              </w:rPr>
              <w:t>3.3 Hiển thị thông tin của học sinh cần sửa</w:t>
            </w:r>
          </w:p>
          <w:p w14:paraId="5F23F102" w14:textId="77777777" w:rsidR="008F3086" w:rsidRDefault="008F3086">
            <w:pPr>
              <w:rPr>
                <w:rFonts w:cs="Times New Roman"/>
                <w:sz w:val="28"/>
                <w:szCs w:val="28"/>
              </w:rPr>
            </w:pPr>
            <w:r>
              <w:rPr>
                <w:rFonts w:cs="Times New Roman"/>
                <w:sz w:val="28"/>
                <w:szCs w:val="28"/>
              </w:rPr>
              <w:t>3.6 kiểm tra dữ liệu nhập vào</w:t>
            </w:r>
            <w:r>
              <w:rPr>
                <w:rFonts w:cs="Times New Roman"/>
                <w:sz w:val="28"/>
                <w:szCs w:val="28"/>
              </w:rPr>
              <w:br/>
              <w:t>3.7 sửa thành công</w:t>
            </w:r>
          </w:p>
        </w:tc>
      </w:tr>
      <w:tr w:rsidR="008F3086" w14:paraId="0420D47D"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04D7557" w14:textId="77777777" w:rsidR="008F3086" w:rsidRDefault="008F3086">
            <w:pPr>
              <w:spacing w:line="254" w:lineRule="auto"/>
              <w:rPr>
                <w:rFonts w:cs="Times New Roman"/>
                <w:sz w:val="28"/>
                <w:szCs w:val="28"/>
              </w:rPr>
            </w:pPr>
            <w:r>
              <w:rPr>
                <w:rFonts w:cs="Times New Roman"/>
                <w:sz w:val="28"/>
                <w:szCs w:val="28"/>
              </w:rPr>
              <w:t>4, Chọn chức năng xóa học sinh</w:t>
            </w:r>
          </w:p>
          <w:p w14:paraId="669B8D5B" w14:textId="77777777" w:rsidR="008F3086" w:rsidRDefault="008F3086">
            <w:pPr>
              <w:spacing w:line="254" w:lineRule="auto"/>
              <w:rPr>
                <w:rFonts w:cs="Times New Roman"/>
                <w:sz w:val="28"/>
                <w:szCs w:val="28"/>
              </w:rPr>
            </w:pPr>
            <w:r>
              <w:rPr>
                <w:rFonts w:cs="Times New Roman"/>
                <w:sz w:val="28"/>
                <w:szCs w:val="28"/>
              </w:rPr>
              <w:t xml:space="preserve">         4.2 Chọn học sinh cần xóa</w:t>
            </w:r>
          </w:p>
          <w:p w14:paraId="788AC016" w14:textId="77777777" w:rsidR="008F3086" w:rsidRDefault="008F3086">
            <w:pPr>
              <w:spacing w:line="254" w:lineRule="auto"/>
              <w:rPr>
                <w:rFonts w:cs="Times New Roman"/>
                <w:sz w:val="28"/>
                <w:szCs w:val="28"/>
              </w:rPr>
            </w:pPr>
            <w:r>
              <w:rPr>
                <w:rFonts w:cs="Times New Roman"/>
                <w:sz w:val="28"/>
                <w:szCs w:val="28"/>
              </w:rPr>
              <w:t xml:space="preserve">         4.4 xác nhận xóa</w:t>
            </w:r>
          </w:p>
        </w:tc>
        <w:tc>
          <w:tcPr>
            <w:tcW w:w="4675" w:type="dxa"/>
            <w:tcBorders>
              <w:top w:val="single" w:sz="4" w:space="0" w:color="auto"/>
              <w:left w:val="single" w:sz="4" w:space="0" w:color="auto"/>
              <w:bottom w:val="single" w:sz="4" w:space="0" w:color="auto"/>
              <w:right w:val="single" w:sz="4" w:space="0" w:color="auto"/>
            </w:tcBorders>
            <w:hideMark/>
          </w:tcPr>
          <w:p w14:paraId="7DF7F8A3" w14:textId="77777777" w:rsidR="008F3086" w:rsidRDefault="008F3086">
            <w:pPr>
              <w:rPr>
                <w:rFonts w:cs="Times New Roman"/>
                <w:sz w:val="28"/>
                <w:szCs w:val="28"/>
              </w:rPr>
            </w:pPr>
            <w:r>
              <w:rPr>
                <w:rFonts w:cs="Times New Roman"/>
                <w:sz w:val="28"/>
                <w:szCs w:val="28"/>
              </w:rPr>
              <w:t>4.1 đưa ra danh sách học sinh</w:t>
            </w:r>
            <w:r>
              <w:rPr>
                <w:rFonts w:cs="Times New Roman"/>
                <w:sz w:val="28"/>
                <w:szCs w:val="28"/>
              </w:rPr>
              <w:br/>
              <w:t>4.3 đưa ra thông báo xác nhận xóa</w:t>
            </w:r>
          </w:p>
          <w:p w14:paraId="2D0A6DBE" w14:textId="77777777" w:rsidR="008F3086" w:rsidRDefault="008F3086">
            <w:pPr>
              <w:rPr>
                <w:rFonts w:cs="Times New Roman"/>
                <w:sz w:val="28"/>
                <w:szCs w:val="28"/>
              </w:rPr>
            </w:pPr>
            <w:r>
              <w:rPr>
                <w:rFonts w:cs="Times New Roman"/>
                <w:sz w:val="28"/>
                <w:szCs w:val="28"/>
              </w:rPr>
              <w:t>4.5 Kiểm ra ràng buộc dữ liệu</w:t>
            </w:r>
            <w:r>
              <w:rPr>
                <w:rFonts w:cs="Times New Roman"/>
                <w:sz w:val="28"/>
                <w:szCs w:val="28"/>
              </w:rPr>
              <w:br/>
              <w:t>4.6 đưa ra thông báo xóa thành công</w:t>
            </w:r>
          </w:p>
        </w:tc>
      </w:tr>
      <w:tr w:rsidR="008F3086" w14:paraId="613BBFBA"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A84774E" w14:textId="77777777" w:rsidR="008F3086" w:rsidRDefault="008F3086">
            <w:pPr>
              <w:rPr>
                <w:rFonts w:cs="Times New Roman"/>
                <w:b/>
                <w:bCs/>
                <w:sz w:val="28"/>
                <w:szCs w:val="28"/>
              </w:rPr>
            </w:pPr>
            <w:r>
              <w:rPr>
                <w:rFonts w:cs="Times New Roman"/>
                <w:b/>
                <w:bCs/>
                <w:sz w:val="28"/>
                <w:szCs w:val="28"/>
              </w:rPr>
              <w:t>Ngoại lệ</w:t>
            </w:r>
          </w:p>
        </w:tc>
        <w:tc>
          <w:tcPr>
            <w:tcW w:w="4675" w:type="dxa"/>
            <w:tcBorders>
              <w:top w:val="single" w:sz="4" w:space="0" w:color="auto"/>
              <w:left w:val="single" w:sz="4" w:space="0" w:color="auto"/>
              <w:bottom w:val="single" w:sz="4" w:space="0" w:color="auto"/>
              <w:right w:val="single" w:sz="4" w:space="0" w:color="auto"/>
            </w:tcBorders>
          </w:tcPr>
          <w:p w14:paraId="46E1D882" w14:textId="77777777" w:rsidR="008F3086" w:rsidRDefault="008F3086">
            <w:pPr>
              <w:rPr>
                <w:rFonts w:cs="Times New Roman"/>
                <w:sz w:val="28"/>
                <w:szCs w:val="28"/>
              </w:rPr>
            </w:pPr>
          </w:p>
        </w:tc>
      </w:tr>
      <w:tr w:rsidR="008F3086" w14:paraId="7A80C0D6" w14:textId="77777777" w:rsidTr="008F3086">
        <w:trPr>
          <w:trHeight w:val="797"/>
        </w:trPr>
        <w:tc>
          <w:tcPr>
            <w:tcW w:w="4675" w:type="dxa"/>
            <w:tcBorders>
              <w:top w:val="single" w:sz="4" w:space="0" w:color="auto"/>
              <w:left w:val="single" w:sz="4" w:space="0" w:color="auto"/>
              <w:bottom w:val="single" w:sz="4" w:space="0" w:color="auto"/>
              <w:right w:val="single" w:sz="4" w:space="0" w:color="auto"/>
            </w:tcBorders>
            <w:hideMark/>
          </w:tcPr>
          <w:p w14:paraId="4C372DDE" w14:textId="77777777" w:rsidR="008F3086" w:rsidRDefault="008F3086">
            <w:pPr>
              <w:rPr>
                <w:rFonts w:cs="Times New Roman"/>
                <w:sz w:val="28"/>
                <w:szCs w:val="28"/>
              </w:rPr>
            </w:pPr>
            <w:r>
              <w:rPr>
                <w:rFonts w:cs="Times New Roman"/>
                <w:sz w:val="28"/>
                <w:szCs w:val="28"/>
              </w:rPr>
              <w:t xml:space="preserve">Luồng 2.4: Người dùng không muốn thêm học sinh mới, chọn nút “Hủy bỏ” </w:t>
            </w:r>
          </w:p>
        </w:tc>
        <w:tc>
          <w:tcPr>
            <w:tcW w:w="4675" w:type="dxa"/>
            <w:tcBorders>
              <w:top w:val="single" w:sz="4" w:space="0" w:color="auto"/>
              <w:left w:val="single" w:sz="4" w:space="0" w:color="auto"/>
              <w:bottom w:val="single" w:sz="4" w:space="0" w:color="auto"/>
              <w:right w:val="single" w:sz="4" w:space="0" w:color="auto"/>
            </w:tcBorders>
            <w:hideMark/>
          </w:tcPr>
          <w:p w14:paraId="7BE77BAE" w14:textId="77777777" w:rsidR="008F3086" w:rsidRDefault="008F3086">
            <w:pPr>
              <w:rPr>
                <w:rFonts w:cs="Times New Roman"/>
                <w:sz w:val="28"/>
                <w:szCs w:val="28"/>
              </w:rPr>
            </w:pPr>
            <w:r>
              <w:rPr>
                <w:rFonts w:cs="Times New Roman"/>
                <w:sz w:val="28"/>
                <w:szCs w:val="28"/>
              </w:rPr>
              <w:t>Thêm không thành công, kết thúc usecase</w:t>
            </w:r>
          </w:p>
        </w:tc>
      </w:tr>
      <w:tr w:rsidR="008F3086" w14:paraId="1F3EF711"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3872D10C" w14:textId="77777777" w:rsidR="008F3086" w:rsidRDefault="008F3086">
            <w:pPr>
              <w:rPr>
                <w:rFonts w:cs="Times New Roman"/>
                <w:sz w:val="28"/>
                <w:szCs w:val="28"/>
              </w:rPr>
            </w:pPr>
            <w:r>
              <w:rPr>
                <w:rFonts w:cs="Times New Roman"/>
                <w:sz w:val="28"/>
                <w:szCs w:val="28"/>
              </w:rPr>
              <w:t>Luồng 3.5: Người dùng không muốn sửa nữa, chọn nút “Hủy bỏ”</w:t>
            </w:r>
          </w:p>
        </w:tc>
        <w:tc>
          <w:tcPr>
            <w:tcW w:w="4675" w:type="dxa"/>
            <w:tcBorders>
              <w:top w:val="single" w:sz="4" w:space="0" w:color="auto"/>
              <w:left w:val="single" w:sz="4" w:space="0" w:color="auto"/>
              <w:bottom w:val="single" w:sz="4" w:space="0" w:color="auto"/>
              <w:right w:val="single" w:sz="4" w:space="0" w:color="auto"/>
            </w:tcBorders>
            <w:hideMark/>
          </w:tcPr>
          <w:p w14:paraId="27CA8437" w14:textId="77777777" w:rsidR="008F3086" w:rsidRDefault="008F3086">
            <w:pPr>
              <w:rPr>
                <w:rFonts w:cs="Times New Roman"/>
                <w:sz w:val="28"/>
                <w:szCs w:val="28"/>
              </w:rPr>
            </w:pPr>
            <w:r>
              <w:rPr>
                <w:rFonts w:cs="Times New Roman"/>
                <w:sz w:val="28"/>
                <w:szCs w:val="28"/>
              </w:rPr>
              <w:t>Sửa thông tin không thành công, kết thúc usecase</w:t>
            </w:r>
          </w:p>
        </w:tc>
      </w:tr>
      <w:tr w:rsidR="008F3086" w14:paraId="3827BE89"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4D990CC9" w14:textId="77777777" w:rsidR="008F3086" w:rsidRDefault="008F3086">
            <w:pPr>
              <w:rPr>
                <w:rFonts w:cs="Times New Roman"/>
                <w:sz w:val="28"/>
                <w:szCs w:val="28"/>
              </w:rPr>
            </w:pPr>
            <w:r>
              <w:rPr>
                <w:rFonts w:cs="Times New Roman"/>
                <w:sz w:val="28"/>
                <w:szCs w:val="28"/>
              </w:rPr>
              <w:t>Luồng 4.4: Người dùng không xác nhận xóa, chọn nút ‘hủy bỏ’</w:t>
            </w:r>
          </w:p>
        </w:tc>
        <w:tc>
          <w:tcPr>
            <w:tcW w:w="4675" w:type="dxa"/>
            <w:tcBorders>
              <w:top w:val="single" w:sz="4" w:space="0" w:color="auto"/>
              <w:left w:val="single" w:sz="4" w:space="0" w:color="auto"/>
              <w:bottom w:val="single" w:sz="4" w:space="0" w:color="auto"/>
              <w:right w:val="single" w:sz="4" w:space="0" w:color="auto"/>
            </w:tcBorders>
            <w:hideMark/>
          </w:tcPr>
          <w:p w14:paraId="038C4B0C" w14:textId="77777777" w:rsidR="008F3086" w:rsidRDefault="008F3086">
            <w:pPr>
              <w:rPr>
                <w:rFonts w:cs="Times New Roman"/>
                <w:sz w:val="28"/>
                <w:szCs w:val="28"/>
              </w:rPr>
            </w:pPr>
            <w:r>
              <w:rPr>
                <w:rFonts w:cs="Times New Roman"/>
                <w:sz w:val="28"/>
                <w:szCs w:val="28"/>
              </w:rPr>
              <w:t>Xóa thông tin không thành công, kết thúc usecase</w:t>
            </w:r>
          </w:p>
        </w:tc>
      </w:tr>
      <w:tr w:rsidR="008F3086" w14:paraId="413BE4F8"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67C569EE" w14:textId="77777777" w:rsidR="008F3086" w:rsidRDefault="008F3086">
            <w:pPr>
              <w:rPr>
                <w:rFonts w:cs="Times New Roman"/>
                <w:sz w:val="28"/>
                <w:szCs w:val="28"/>
              </w:rPr>
            </w:pPr>
            <w:r>
              <w:rPr>
                <w:rFonts w:cs="Times New Roman"/>
                <w:sz w:val="28"/>
                <w:szCs w:val="28"/>
              </w:rPr>
              <w:t>Luồng 2.5, 3.6, 4.5: Hệ thống kiểm tra dữ liệu có sai xót</w:t>
            </w:r>
          </w:p>
        </w:tc>
        <w:tc>
          <w:tcPr>
            <w:tcW w:w="4675" w:type="dxa"/>
            <w:tcBorders>
              <w:top w:val="single" w:sz="4" w:space="0" w:color="auto"/>
              <w:left w:val="single" w:sz="4" w:space="0" w:color="auto"/>
              <w:bottom w:val="single" w:sz="4" w:space="0" w:color="auto"/>
              <w:right w:val="single" w:sz="4" w:space="0" w:color="auto"/>
            </w:tcBorders>
            <w:hideMark/>
          </w:tcPr>
          <w:p w14:paraId="1B7DB956" w14:textId="77777777" w:rsidR="008F3086" w:rsidRDefault="008F3086">
            <w:pPr>
              <w:rPr>
                <w:rFonts w:cs="Times New Roman"/>
                <w:sz w:val="28"/>
                <w:szCs w:val="28"/>
              </w:rPr>
            </w:pPr>
            <w:r>
              <w:rPr>
                <w:rFonts w:cs="Times New Roman"/>
                <w:sz w:val="28"/>
                <w:szCs w:val="28"/>
              </w:rPr>
              <w:t>Hiển thị lỗi và yêu  cầu thao tác lại</w:t>
            </w:r>
          </w:p>
        </w:tc>
      </w:tr>
    </w:tbl>
    <w:p w14:paraId="0A1512C1" w14:textId="6E949018" w:rsidR="008F3086" w:rsidRDefault="008F3086" w:rsidP="008F3086"/>
    <w:p w14:paraId="5468E2E3" w14:textId="77777777" w:rsidR="008F3086" w:rsidRPr="008F3086" w:rsidRDefault="008F3086" w:rsidP="008F3086"/>
    <w:p w14:paraId="41C69BDE" w14:textId="415C0018" w:rsidR="00FB4ACF" w:rsidRDefault="00FB4ACF" w:rsidP="00FB4ACF">
      <w:pPr>
        <w:pStyle w:val="Heading2"/>
      </w:pPr>
      <w:r>
        <w:lastRenderedPageBreak/>
        <w:t>Quản lý điểm học sinh:</w:t>
      </w:r>
    </w:p>
    <w:tbl>
      <w:tblPr>
        <w:tblStyle w:val="TableGrid"/>
        <w:tblW w:w="0" w:type="auto"/>
        <w:tblLook w:val="04A0" w:firstRow="1" w:lastRow="0" w:firstColumn="1" w:lastColumn="0" w:noHBand="0" w:noVBand="1"/>
      </w:tblPr>
      <w:tblGrid>
        <w:gridCol w:w="4675"/>
        <w:gridCol w:w="4675"/>
      </w:tblGrid>
      <w:tr w:rsidR="008F3086" w14:paraId="60CE9A81"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17607FA5" w14:textId="77777777" w:rsidR="008F3086" w:rsidRDefault="008F3086">
            <w:pPr>
              <w:rPr>
                <w:rFonts w:cs="Times New Roman"/>
                <w:sz w:val="28"/>
                <w:szCs w:val="28"/>
              </w:rPr>
            </w:pPr>
            <w:r>
              <w:rPr>
                <w:rFonts w:cs="Times New Roman"/>
                <w:sz w:val="28"/>
                <w:szCs w:val="28"/>
              </w:rPr>
              <w:t>Tên use case</w:t>
            </w:r>
          </w:p>
        </w:tc>
        <w:tc>
          <w:tcPr>
            <w:tcW w:w="4675" w:type="dxa"/>
            <w:tcBorders>
              <w:top w:val="single" w:sz="4" w:space="0" w:color="auto"/>
              <w:left w:val="single" w:sz="4" w:space="0" w:color="auto"/>
              <w:bottom w:val="single" w:sz="4" w:space="0" w:color="auto"/>
              <w:right w:val="single" w:sz="4" w:space="0" w:color="auto"/>
            </w:tcBorders>
            <w:hideMark/>
          </w:tcPr>
          <w:p w14:paraId="6C0D99B5" w14:textId="77777777" w:rsidR="008F3086" w:rsidRDefault="008F3086">
            <w:pPr>
              <w:rPr>
                <w:rFonts w:cs="Times New Roman"/>
                <w:sz w:val="28"/>
                <w:szCs w:val="28"/>
              </w:rPr>
            </w:pPr>
            <w:r>
              <w:rPr>
                <w:rFonts w:cs="Times New Roman"/>
                <w:sz w:val="28"/>
                <w:szCs w:val="28"/>
              </w:rPr>
              <w:t>Quản lý điểm học sinh</w:t>
            </w:r>
          </w:p>
        </w:tc>
      </w:tr>
      <w:tr w:rsidR="008F3086" w14:paraId="29D768BE"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10A3A7A" w14:textId="77777777" w:rsidR="008F3086" w:rsidRDefault="008F3086">
            <w:pPr>
              <w:rPr>
                <w:rFonts w:cs="Times New Roman"/>
                <w:sz w:val="28"/>
                <w:szCs w:val="28"/>
              </w:rPr>
            </w:pPr>
            <w:r>
              <w:rPr>
                <w:rFonts w:cs="Times New Roman"/>
                <w:sz w:val="28"/>
                <w:szCs w:val="28"/>
              </w:rPr>
              <w:t>Tên Actor</w:t>
            </w:r>
          </w:p>
        </w:tc>
        <w:tc>
          <w:tcPr>
            <w:tcW w:w="4675" w:type="dxa"/>
            <w:tcBorders>
              <w:top w:val="single" w:sz="4" w:space="0" w:color="auto"/>
              <w:left w:val="single" w:sz="4" w:space="0" w:color="auto"/>
              <w:bottom w:val="single" w:sz="4" w:space="0" w:color="auto"/>
              <w:right w:val="single" w:sz="4" w:space="0" w:color="auto"/>
            </w:tcBorders>
            <w:hideMark/>
          </w:tcPr>
          <w:p w14:paraId="30723E93" w14:textId="77777777" w:rsidR="008F3086" w:rsidRDefault="008F3086">
            <w:pPr>
              <w:rPr>
                <w:rFonts w:cs="Times New Roman"/>
                <w:sz w:val="28"/>
                <w:szCs w:val="28"/>
              </w:rPr>
            </w:pPr>
            <w:r>
              <w:rPr>
                <w:rFonts w:cs="Times New Roman"/>
                <w:sz w:val="28"/>
                <w:szCs w:val="28"/>
              </w:rPr>
              <w:t>Giáo viên</w:t>
            </w:r>
          </w:p>
        </w:tc>
      </w:tr>
      <w:tr w:rsidR="008F3086" w14:paraId="321AF3DE"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47DA049C" w14:textId="77777777" w:rsidR="008F3086" w:rsidRDefault="008F3086">
            <w:pPr>
              <w:rPr>
                <w:rFonts w:cs="Times New Roman"/>
                <w:sz w:val="28"/>
                <w:szCs w:val="28"/>
              </w:rPr>
            </w:pPr>
            <w:r>
              <w:rPr>
                <w:rFonts w:cs="Times New Roman"/>
                <w:sz w:val="28"/>
                <w:szCs w:val="28"/>
              </w:rPr>
              <w:t>Mức</w:t>
            </w:r>
          </w:p>
        </w:tc>
        <w:tc>
          <w:tcPr>
            <w:tcW w:w="4675" w:type="dxa"/>
            <w:tcBorders>
              <w:top w:val="single" w:sz="4" w:space="0" w:color="auto"/>
              <w:left w:val="single" w:sz="4" w:space="0" w:color="auto"/>
              <w:bottom w:val="single" w:sz="4" w:space="0" w:color="auto"/>
              <w:right w:val="single" w:sz="4" w:space="0" w:color="auto"/>
            </w:tcBorders>
          </w:tcPr>
          <w:p w14:paraId="11EFA85F" w14:textId="77777777" w:rsidR="008F3086" w:rsidRDefault="008F3086">
            <w:pPr>
              <w:rPr>
                <w:rFonts w:cs="Times New Roman"/>
                <w:sz w:val="28"/>
                <w:szCs w:val="28"/>
              </w:rPr>
            </w:pPr>
          </w:p>
        </w:tc>
      </w:tr>
      <w:tr w:rsidR="008F3086" w14:paraId="6E938063"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4F0A5DB2" w14:textId="77777777" w:rsidR="008F3086" w:rsidRDefault="008F3086">
            <w:pPr>
              <w:rPr>
                <w:rFonts w:cs="Times New Roman"/>
                <w:sz w:val="28"/>
                <w:szCs w:val="28"/>
              </w:rPr>
            </w:pPr>
            <w:r>
              <w:rPr>
                <w:rFonts w:cs="Times New Roman"/>
                <w:sz w:val="28"/>
                <w:szCs w:val="28"/>
              </w:rPr>
              <w:t>Tiền điều kiện</w:t>
            </w:r>
          </w:p>
        </w:tc>
        <w:tc>
          <w:tcPr>
            <w:tcW w:w="4675" w:type="dxa"/>
            <w:tcBorders>
              <w:top w:val="single" w:sz="4" w:space="0" w:color="auto"/>
              <w:left w:val="single" w:sz="4" w:space="0" w:color="auto"/>
              <w:bottom w:val="single" w:sz="4" w:space="0" w:color="auto"/>
              <w:right w:val="single" w:sz="4" w:space="0" w:color="auto"/>
            </w:tcBorders>
            <w:hideMark/>
          </w:tcPr>
          <w:p w14:paraId="5BB94B88" w14:textId="77777777" w:rsidR="008F3086" w:rsidRDefault="008F3086">
            <w:pPr>
              <w:rPr>
                <w:rFonts w:cs="Times New Roman"/>
                <w:sz w:val="28"/>
                <w:szCs w:val="28"/>
              </w:rPr>
            </w:pPr>
            <w:r>
              <w:rPr>
                <w:rFonts w:cs="Times New Roman"/>
                <w:sz w:val="28"/>
                <w:szCs w:val="28"/>
              </w:rPr>
              <w:t>Giáo viên đăng nhập hệ thống</w:t>
            </w:r>
          </w:p>
        </w:tc>
      </w:tr>
      <w:tr w:rsidR="008F3086" w14:paraId="7AEE8774"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2BB149F5" w14:textId="77777777" w:rsidR="008F3086" w:rsidRDefault="008F3086">
            <w:pPr>
              <w:rPr>
                <w:rFonts w:cs="Times New Roman"/>
                <w:sz w:val="28"/>
                <w:szCs w:val="28"/>
              </w:rPr>
            </w:pPr>
            <w:r>
              <w:rPr>
                <w:rFonts w:cs="Times New Roman"/>
                <w:sz w:val="28"/>
                <w:szCs w:val="28"/>
              </w:rPr>
              <w:t>Đảm bảo tối thiểu</w:t>
            </w:r>
          </w:p>
        </w:tc>
        <w:tc>
          <w:tcPr>
            <w:tcW w:w="4675" w:type="dxa"/>
            <w:tcBorders>
              <w:top w:val="single" w:sz="4" w:space="0" w:color="auto"/>
              <w:left w:val="single" w:sz="4" w:space="0" w:color="auto"/>
              <w:bottom w:val="single" w:sz="4" w:space="0" w:color="auto"/>
              <w:right w:val="single" w:sz="4" w:space="0" w:color="auto"/>
            </w:tcBorders>
          </w:tcPr>
          <w:p w14:paraId="4B6EF65F" w14:textId="77777777" w:rsidR="008F3086" w:rsidRDefault="008F3086">
            <w:pPr>
              <w:rPr>
                <w:rFonts w:cs="Times New Roman"/>
                <w:sz w:val="28"/>
                <w:szCs w:val="28"/>
              </w:rPr>
            </w:pPr>
          </w:p>
        </w:tc>
      </w:tr>
      <w:tr w:rsidR="008F3086" w14:paraId="6EF094EE"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2BCF7164" w14:textId="77777777" w:rsidR="008F3086" w:rsidRDefault="008F3086">
            <w:pPr>
              <w:rPr>
                <w:rFonts w:cs="Times New Roman"/>
                <w:sz w:val="28"/>
                <w:szCs w:val="28"/>
              </w:rPr>
            </w:pPr>
            <w:r>
              <w:rPr>
                <w:rFonts w:cs="Times New Roman"/>
                <w:sz w:val="28"/>
                <w:szCs w:val="28"/>
              </w:rPr>
              <w:t>Đảm bảo thành công</w:t>
            </w:r>
          </w:p>
        </w:tc>
        <w:tc>
          <w:tcPr>
            <w:tcW w:w="4675" w:type="dxa"/>
            <w:tcBorders>
              <w:top w:val="single" w:sz="4" w:space="0" w:color="auto"/>
              <w:left w:val="single" w:sz="4" w:space="0" w:color="auto"/>
              <w:bottom w:val="single" w:sz="4" w:space="0" w:color="auto"/>
              <w:right w:val="single" w:sz="4" w:space="0" w:color="auto"/>
            </w:tcBorders>
          </w:tcPr>
          <w:p w14:paraId="503DD3BB" w14:textId="77777777" w:rsidR="008F3086" w:rsidRDefault="008F3086">
            <w:pPr>
              <w:rPr>
                <w:rFonts w:cs="Times New Roman"/>
                <w:sz w:val="28"/>
                <w:szCs w:val="28"/>
              </w:rPr>
            </w:pPr>
          </w:p>
        </w:tc>
      </w:tr>
      <w:tr w:rsidR="008F3086" w14:paraId="36B6A3A9"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1E8E7329" w14:textId="77777777" w:rsidR="008F3086" w:rsidRDefault="008F3086">
            <w:pPr>
              <w:rPr>
                <w:rFonts w:cs="Times New Roman"/>
                <w:sz w:val="28"/>
                <w:szCs w:val="28"/>
              </w:rPr>
            </w:pPr>
            <w:r>
              <w:rPr>
                <w:rFonts w:cs="Times New Roman"/>
                <w:sz w:val="28"/>
                <w:szCs w:val="28"/>
              </w:rPr>
              <w:t>Kích hoạt</w:t>
            </w:r>
          </w:p>
        </w:tc>
        <w:tc>
          <w:tcPr>
            <w:tcW w:w="4675" w:type="dxa"/>
            <w:tcBorders>
              <w:top w:val="single" w:sz="4" w:space="0" w:color="auto"/>
              <w:left w:val="single" w:sz="4" w:space="0" w:color="auto"/>
              <w:bottom w:val="single" w:sz="4" w:space="0" w:color="auto"/>
              <w:right w:val="single" w:sz="4" w:space="0" w:color="auto"/>
            </w:tcBorders>
            <w:hideMark/>
          </w:tcPr>
          <w:p w14:paraId="59E4B9BE" w14:textId="77777777" w:rsidR="008F3086" w:rsidRDefault="008F3086">
            <w:pPr>
              <w:rPr>
                <w:rFonts w:cs="Times New Roman"/>
                <w:sz w:val="28"/>
                <w:szCs w:val="28"/>
              </w:rPr>
            </w:pPr>
            <w:r>
              <w:rPr>
                <w:rFonts w:cs="Times New Roman"/>
                <w:sz w:val="28"/>
                <w:szCs w:val="28"/>
              </w:rPr>
              <w:t>Giáo viên yêu cầu thực hiện thao tác quản lý điểm học sinh</w:t>
            </w:r>
          </w:p>
        </w:tc>
      </w:tr>
      <w:tr w:rsidR="008F3086" w14:paraId="20A1C625"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17B16AFB" w14:textId="77777777" w:rsidR="008F3086" w:rsidRDefault="008F3086">
            <w:pPr>
              <w:rPr>
                <w:rFonts w:cs="Times New Roman"/>
                <w:b/>
                <w:bCs/>
                <w:sz w:val="28"/>
                <w:szCs w:val="28"/>
              </w:rPr>
            </w:pPr>
            <w:r>
              <w:rPr>
                <w:rFonts w:cs="Times New Roman"/>
                <w:b/>
                <w:bCs/>
                <w:sz w:val="28"/>
                <w:szCs w:val="28"/>
              </w:rPr>
              <w:t>Hành động tác nhân</w:t>
            </w:r>
          </w:p>
        </w:tc>
        <w:tc>
          <w:tcPr>
            <w:tcW w:w="4675" w:type="dxa"/>
            <w:tcBorders>
              <w:top w:val="single" w:sz="4" w:space="0" w:color="auto"/>
              <w:left w:val="single" w:sz="4" w:space="0" w:color="auto"/>
              <w:bottom w:val="single" w:sz="4" w:space="0" w:color="auto"/>
              <w:right w:val="single" w:sz="4" w:space="0" w:color="auto"/>
            </w:tcBorders>
            <w:hideMark/>
          </w:tcPr>
          <w:p w14:paraId="0C61D7D5" w14:textId="77777777" w:rsidR="008F3086" w:rsidRDefault="008F3086">
            <w:pPr>
              <w:rPr>
                <w:rFonts w:cs="Times New Roman"/>
                <w:b/>
                <w:bCs/>
                <w:sz w:val="28"/>
                <w:szCs w:val="28"/>
              </w:rPr>
            </w:pPr>
            <w:r>
              <w:rPr>
                <w:rFonts w:cs="Times New Roman"/>
                <w:b/>
                <w:bCs/>
                <w:sz w:val="28"/>
                <w:szCs w:val="28"/>
              </w:rPr>
              <w:t>Phản ứng hệ thống</w:t>
            </w:r>
          </w:p>
        </w:tc>
      </w:tr>
      <w:tr w:rsidR="008F3086" w14:paraId="2044F20F"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93B4305" w14:textId="77777777" w:rsidR="008F3086" w:rsidRDefault="008F3086">
            <w:pPr>
              <w:spacing w:line="254" w:lineRule="auto"/>
              <w:rPr>
                <w:rFonts w:cs="Times New Roman"/>
                <w:sz w:val="28"/>
                <w:szCs w:val="28"/>
              </w:rPr>
            </w:pPr>
            <w:r>
              <w:rPr>
                <w:rFonts w:cs="Times New Roman"/>
                <w:sz w:val="28"/>
                <w:szCs w:val="28"/>
              </w:rPr>
              <w:t>1., Chọn chức năng quản lý điểm học sinh</w:t>
            </w:r>
          </w:p>
        </w:tc>
        <w:tc>
          <w:tcPr>
            <w:tcW w:w="4675" w:type="dxa"/>
            <w:tcBorders>
              <w:top w:val="single" w:sz="4" w:space="0" w:color="auto"/>
              <w:left w:val="single" w:sz="4" w:space="0" w:color="auto"/>
              <w:bottom w:val="single" w:sz="4" w:space="0" w:color="auto"/>
              <w:right w:val="single" w:sz="4" w:space="0" w:color="auto"/>
            </w:tcBorders>
            <w:hideMark/>
          </w:tcPr>
          <w:p w14:paraId="7186FEE4" w14:textId="77777777" w:rsidR="008F3086" w:rsidRDefault="008F3086" w:rsidP="005E48E0">
            <w:pPr>
              <w:pStyle w:val="ListParagraph"/>
              <w:numPr>
                <w:ilvl w:val="1"/>
                <w:numId w:val="3"/>
              </w:numPr>
              <w:spacing w:line="254" w:lineRule="auto"/>
              <w:rPr>
                <w:rFonts w:cs="Times New Roman"/>
                <w:sz w:val="28"/>
                <w:szCs w:val="28"/>
              </w:rPr>
            </w:pPr>
            <w:r>
              <w:rPr>
                <w:rFonts w:cs="Times New Roman"/>
                <w:sz w:val="28"/>
                <w:szCs w:val="28"/>
              </w:rPr>
              <w:t>Hiển thị các lựa chọn:</w:t>
            </w:r>
          </w:p>
          <w:p w14:paraId="62ED5634" w14:textId="77777777" w:rsidR="008F3086" w:rsidRDefault="008F3086" w:rsidP="005E48E0">
            <w:pPr>
              <w:pStyle w:val="ListParagraph"/>
              <w:numPr>
                <w:ilvl w:val="0"/>
                <w:numId w:val="4"/>
              </w:numPr>
              <w:spacing w:line="254" w:lineRule="auto"/>
              <w:rPr>
                <w:rFonts w:cs="Times New Roman"/>
                <w:sz w:val="28"/>
                <w:szCs w:val="28"/>
              </w:rPr>
            </w:pPr>
            <w:r>
              <w:rPr>
                <w:rFonts w:cs="Times New Roman"/>
                <w:sz w:val="28"/>
                <w:szCs w:val="28"/>
              </w:rPr>
              <w:t>Nhâp điểm học sinh</w:t>
            </w:r>
          </w:p>
          <w:p w14:paraId="4610FFF4" w14:textId="77777777" w:rsidR="008F3086" w:rsidRDefault="008F3086" w:rsidP="005E48E0">
            <w:pPr>
              <w:pStyle w:val="ListParagraph"/>
              <w:numPr>
                <w:ilvl w:val="0"/>
                <w:numId w:val="4"/>
              </w:numPr>
              <w:spacing w:line="254" w:lineRule="auto"/>
              <w:rPr>
                <w:rFonts w:cs="Times New Roman"/>
                <w:sz w:val="28"/>
                <w:szCs w:val="28"/>
              </w:rPr>
            </w:pPr>
            <w:r>
              <w:rPr>
                <w:rFonts w:cs="Times New Roman"/>
                <w:sz w:val="28"/>
                <w:szCs w:val="28"/>
              </w:rPr>
              <w:t>sửa điểm học sinh</w:t>
            </w:r>
          </w:p>
          <w:p w14:paraId="1537FF2C" w14:textId="77777777" w:rsidR="008F3086" w:rsidRDefault="008F3086" w:rsidP="005E48E0">
            <w:pPr>
              <w:pStyle w:val="ListParagraph"/>
              <w:numPr>
                <w:ilvl w:val="0"/>
                <w:numId w:val="4"/>
              </w:numPr>
              <w:spacing w:line="254" w:lineRule="auto"/>
              <w:rPr>
                <w:rFonts w:cs="Times New Roman"/>
                <w:sz w:val="28"/>
                <w:szCs w:val="28"/>
              </w:rPr>
            </w:pPr>
            <w:r>
              <w:rPr>
                <w:rFonts w:cs="Times New Roman"/>
                <w:sz w:val="28"/>
                <w:szCs w:val="28"/>
              </w:rPr>
              <w:t>xóa điểm học sinh</w:t>
            </w:r>
          </w:p>
        </w:tc>
      </w:tr>
      <w:tr w:rsidR="008F3086" w14:paraId="5380392F" w14:textId="77777777" w:rsidTr="008F3086">
        <w:tc>
          <w:tcPr>
            <w:tcW w:w="4675" w:type="dxa"/>
            <w:tcBorders>
              <w:top w:val="single" w:sz="4" w:space="0" w:color="auto"/>
              <w:left w:val="single" w:sz="4" w:space="0" w:color="auto"/>
              <w:bottom w:val="single" w:sz="4" w:space="0" w:color="auto"/>
              <w:right w:val="single" w:sz="4" w:space="0" w:color="auto"/>
            </w:tcBorders>
          </w:tcPr>
          <w:p w14:paraId="1006F056" w14:textId="77777777" w:rsidR="008F3086" w:rsidRDefault="008F3086">
            <w:pPr>
              <w:spacing w:line="254" w:lineRule="auto"/>
              <w:rPr>
                <w:rFonts w:cs="Times New Roman"/>
                <w:sz w:val="28"/>
                <w:szCs w:val="28"/>
              </w:rPr>
            </w:pPr>
            <w:r>
              <w:rPr>
                <w:rFonts w:cs="Times New Roman"/>
                <w:sz w:val="28"/>
                <w:szCs w:val="28"/>
              </w:rPr>
              <w:t>2., Chọn chức năng nhập điểmhọc sinh</w:t>
            </w:r>
            <w:r>
              <w:rPr>
                <w:rFonts w:cs="Times New Roman"/>
                <w:sz w:val="28"/>
                <w:szCs w:val="28"/>
              </w:rPr>
              <w:br/>
              <w:t xml:space="preserve">           2.1. Chọn nút nhập điểm</w:t>
            </w:r>
            <w:r>
              <w:rPr>
                <w:rFonts w:cs="Times New Roman"/>
                <w:sz w:val="28"/>
                <w:szCs w:val="28"/>
              </w:rPr>
              <w:br/>
              <w:t xml:space="preserve">           2.3 Chọn một môn học</w:t>
            </w:r>
            <w:r>
              <w:rPr>
                <w:rFonts w:cs="Times New Roman"/>
                <w:sz w:val="28"/>
                <w:szCs w:val="28"/>
              </w:rPr>
              <w:br/>
              <w:t xml:space="preserve">           2.5. Chọn 1 lớp học</w:t>
            </w:r>
            <w:r>
              <w:rPr>
                <w:rFonts w:cs="Times New Roman"/>
                <w:sz w:val="28"/>
                <w:szCs w:val="28"/>
              </w:rPr>
              <w:br/>
              <w:t xml:space="preserve">           2.7 Nhập điểm và nhấn ‘Lưu’</w:t>
            </w:r>
          </w:p>
          <w:p w14:paraId="753EC045" w14:textId="77777777" w:rsidR="008F3086" w:rsidRDefault="008F3086">
            <w:pPr>
              <w:spacing w:line="254" w:lineRule="auto"/>
              <w:rPr>
                <w:rFonts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hideMark/>
          </w:tcPr>
          <w:p w14:paraId="03631DA4" w14:textId="77777777" w:rsidR="008F3086" w:rsidRDefault="008F3086">
            <w:pPr>
              <w:rPr>
                <w:rFonts w:cs="Times New Roman"/>
                <w:sz w:val="28"/>
                <w:szCs w:val="28"/>
              </w:rPr>
            </w:pPr>
            <w:r>
              <w:rPr>
                <w:rFonts w:cs="Times New Roman"/>
                <w:sz w:val="28"/>
                <w:szCs w:val="28"/>
              </w:rPr>
              <w:t>2.2 hệ thống hiển thị danh sách các môn học mà giáo viên giảng dạy trong học kỳ gồm tên môn học , mã môn học</w:t>
            </w:r>
          </w:p>
          <w:p w14:paraId="0C74D8C0" w14:textId="77777777" w:rsidR="008F3086" w:rsidRDefault="008F3086">
            <w:pPr>
              <w:rPr>
                <w:rFonts w:cs="Times New Roman"/>
                <w:sz w:val="28"/>
                <w:szCs w:val="28"/>
              </w:rPr>
            </w:pPr>
            <w:r>
              <w:rPr>
                <w:rFonts w:cs="Times New Roman"/>
                <w:sz w:val="28"/>
                <w:szCs w:val="28"/>
              </w:rPr>
              <w:t>2.4. hiển thị danh sách các lớp học mà giáo viên dạy</w:t>
            </w:r>
            <w:r>
              <w:rPr>
                <w:rFonts w:cs="Times New Roman"/>
                <w:sz w:val="28"/>
                <w:szCs w:val="28"/>
              </w:rPr>
              <w:br/>
              <w:t xml:space="preserve">2.6 Hiển thị thông tin điểm của lớp đó </w:t>
            </w:r>
          </w:p>
          <w:p w14:paraId="79ABEBC1" w14:textId="77777777" w:rsidR="008F3086" w:rsidRDefault="008F3086">
            <w:pPr>
              <w:rPr>
                <w:rFonts w:cs="Times New Roman"/>
                <w:sz w:val="28"/>
                <w:szCs w:val="28"/>
              </w:rPr>
            </w:pPr>
            <w:r>
              <w:rPr>
                <w:rFonts w:cs="Times New Roman"/>
                <w:sz w:val="28"/>
                <w:szCs w:val="28"/>
              </w:rPr>
              <w:t>2.8  Kiểm tra điểm vừa nhập</w:t>
            </w:r>
            <w:r>
              <w:rPr>
                <w:rFonts w:cs="Times New Roman"/>
                <w:sz w:val="28"/>
                <w:szCs w:val="28"/>
              </w:rPr>
              <w:br/>
              <w:t>2.9 Lưu điểm vừa nhập</w:t>
            </w:r>
            <w:r>
              <w:rPr>
                <w:rFonts w:cs="Times New Roman"/>
                <w:sz w:val="28"/>
                <w:szCs w:val="28"/>
              </w:rPr>
              <w:br/>
              <w:t>2.10 kết thúc, thông báo nhập thành công</w:t>
            </w:r>
          </w:p>
        </w:tc>
      </w:tr>
      <w:tr w:rsidR="008F3086" w14:paraId="2C69D0AF"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91E9377" w14:textId="77777777" w:rsidR="008F3086" w:rsidRDefault="008F3086">
            <w:pPr>
              <w:spacing w:line="254" w:lineRule="auto"/>
              <w:rPr>
                <w:rFonts w:cs="Times New Roman"/>
                <w:sz w:val="28"/>
                <w:szCs w:val="28"/>
              </w:rPr>
            </w:pPr>
            <w:r>
              <w:rPr>
                <w:rFonts w:cs="Times New Roman"/>
                <w:sz w:val="28"/>
                <w:szCs w:val="28"/>
              </w:rPr>
              <w:t>3. Chọn chức năng sửa điểm học sinh</w:t>
            </w:r>
            <w:r>
              <w:rPr>
                <w:rFonts w:cs="Times New Roman"/>
                <w:sz w:val="28"/>
                <w:szCs w:val="28"/>
              </w:rPr>
              <w:br/>
              <w:t xml:space="preserve">         3.2 Chọn một môn học</w:t>
            </w:r>
            <w:r>
              <w:rPr>
                <w:rFonts w:cs="Times New Roman"/>
                <w:sz w:val="28"/>
                <w:szCs w:val="28"/>
              </w:rPr>
              <w:br/>
              <w:t xml:space="preserve">         3.4 Chọn 1 lớp học</w:t>
            </w:r>
          </w:p>
          <w:p w14:paraId="250C42CE" w14:textId="77777777" w:rsidR="008F3086" w:rsidRDefault="008F3086">
            <w:pPr>
              <w:spacing w:line="254" w:lineRule="auto"/>
              <w:rPr>
                <w:rFonts w:cs="Times New Roman"/>
                <w:sz w:val="28"/>
                <w:szCs w:val="28"/>
              </w:rPr>
            </w:pPr>
            <w:r>
              <w:rPr>
                <w:rFonts w:cs="Times New Roman"/>
                <w:sz w:val="28"/>
                <w:szCs w:val="28"/>
              </w:rPr>
              <w:t xml:space="preserve">         3.6 Sửa điểm và nhấn ‘Lưu’</w:t>
            </w:r>
          </w:p>
        </w:tc>
        <w:tc>
          <w:tcPr>
            <w:tcW w:w="4675" w:type="dxa"/>
            <w:tcBorders>
              <w:top w:val="single" w:sz="4" w:space="0" w:color="auto"/>
              <w:left w:val="single" w:sz="4" w:space="0" w:color="auto"/>
              <w:bottom w:val="single" w:sz="4" w:space="0" w:color="auto"/>
              <w:right w:val="single" w:sz="4" w:space="0" w:color="auto"/>
            </w:tcBorders>
            <w:hideMark/>
          </w:tcPr>
          <w:p w14:paraId="626B9500" w14:textId="77777777" w:rsidR="008F3086" w:rsidRDefault="008F3086">
            <w:pPr>
              <w:rPr>
                <w:rFonts w:cs="Times New Roman"/>
                <w:sz w:val="28"/>
                <w:szCs w:val="28"/>
              </w:rPr>
            </w:pPr>
            <w:r>
              <w:rPr>
                <w:rFonts w:cs="Times New Roman"/>
                <w:sz w:val="28"/>
                <w:szCs w:val="28"/>
              </w:rPr>
              <w:t>3.1 hệ thống hiển thị danh sách các môn học mà giáo viên giảng dạy trong học kỳ gồm tên môn học , mã môn học</w:t>
            </w:r>
          </w:p>
          <w:p w14:paraId="54401BBB" w14:textId="77777777" w:rsidR="008F3086" w:rsidRDefault="008F3086">
            <w:pPr>
              <w:rPr>
                <w:rFonts w:cs="Times New Roman"/>
                <w:sz w:val="28"/>
                <w:szCs w:val="28"/>
              </w:rPr>
            </w:pPr>
            <w:r>
              <w:rPr>
                <w:rFonts w:cs="Times New Roman"/>
                <w:sz w:val="28"/>
                <w:szCs w:val="28"/>
              </w:rPr>
              <w:t>3.3 hiển thị danh sách các lớp học mà giáo viên dạy</w:t>
            </w:r>
          </w:p>
          <w:p w14:paraId="3A74C301" w14:textId="77777777" w:rsidR="008F3086" w:rsidRDefault="008F3086">
            <w:pPr>
              <w:rPr>
                <w:rFonts w:cs="Times New Roman"/>
                <w:sz w:val="28"/>
                <w:szCs w:val="28"/>
              </w:rPr>
            </w:pPr>
            <w:r>
              <w:rPr>
                <w:rFonts w:cs="Times New Roman"/>
                <w:sz w:val="28"/>
                <w:szCs w:val="28"/>
              </w:rPr>
              <w:t>3.5 Hiển thị thông tin điểm của lớp đó</w:t>
            </w:r>
            <w:r>
              <w:rPr>
                <w:rFonts w:cs="Times New Roman"/>
                <w:sz w:val="28"/>
                <w:szCs w:val="28"/>
              </w:rPr>
              <w:br/>
              <w:t>3.7  Kiểm tra điểm vừa sửa</w:t>
            </w:r>
            <w:r>
              <w:rPr>
                <w:rFonts w:cs="Times New Roman"/>
                <w:sz w:val="28"/>
                <w:szCs w:val="28"/>
              </w:rPr>
              <w:br/>
              <w:t>3.8 Lưu điểm vừa sửa</w:t>
            </w:r>
            <w:r>
              <w:rPr>
                <w:rFonts w:cs="Times New Roman"/>
                <w:sz w:val="28"/>
                <w:szCs w:val="28"/>
              </w:rPr>
              <w:br/>
              <w:t>3.9 kết thúc, thông báo sửa thành công</w:t>
            </w:r>
          </w:p>
        </w:tc>
      </w:tr>
      <w:tr w:rsidR="008F3086" w14:paraId="24421B61"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277A2D0" w14:textId="77777777" w:rsidR="008F3086" w:rsidRDefault="008F3086">
            <w:pPr>
              <w:spacing w:line="254" w:lineRule="auto"/>
              <w:rPr>
                <w:rFonts w:cs="Times New Roman"/>
                <w:sz w:val="28"/>
                <w:szCs w:val="28"/>
              </w:rPr>
            </w:pPr>
            <w:r>
              <w:rPr>
                <w:rFonts w:cs="Times New Roman"/>
                <w:sz w:val="28"/>
                <w:szCs w:val="28"/>
              </w:rPr>
              <w:t>4 Chọn chức năng xóa điểm học sinh</w:t>
            </w:r>
            <w:r>
              <w:rPr>
                <w:rFonts w:cs="Times New Roman"/>
                <w:sz w:val="28"/>
                <w:szCs w:val="28"/>
              </w:rPr>
              <w:br/>
              <w:t xml:space="preserve">         4.2 Chọn một môn học</w:t>
            </w:r>
            <w:r>
              <w:rPr>
                <w:rFonts w:cs="Times New Roman"/>
                <w:sz w:val="28"/>
                <w:szCs w:val="28"/>
              </w:rPr>
              <w:br/>
              <w:t xml:space="preserve">         4.4 Chọn 1 lớp học</w:t>
            </w:r>
          </w:p>
          <w:p w14:paraId="72ADEC36" w14:textId="77777777" w:rsidR="008F3086" w:rsidRDefault="008F3086">
            <w:pPr>
              <w:spacing w:line="254" w:lineRule="auto"/>
              <w:rPr>
                <w:rFonts w:cs="Times New Roman"/>
                <w:sz w:val="28"/>
                <w:szCs w:val="28"/>
              </w:rPr>
            </w:pPr>
            <w:r>
              <w:rPr>
                <w:rFonts w:cs="Times New Roman"/>
                <w:sz w:val="28"/>
                <w:szCs w:val="28"/>
              </w:rPr>
              <w:t xml:space="preserve">         4.6 Chọn 1 học sinh và nhấn nút xóa điểm</w:t>
            </w:r>
          </w:p>
          <w:p w14:paraId="154BCE21" w14:textId="77777777" w:rsidR="008F3086" w:rsidRDefault="008F3086">
            <w:pPr>
              <w:spacing w:line="254" w:lineRule="auto"/>
              <w:rPr>
                <w:rFonts w:cs="Times New Roman"/>
                <w:sz w:val="28"/>
                <w:szCs w:val="28"/>
              </w:rPr>
            </w:pPr>
            <w:r>
              <w:rPr>
                <w:rFonts w:cs="Times New Roman"/>
                <w:sz w:val="28"/>
                <w:szCs w:val="28"/>
              </w:rPr>
              <w:t xml:space="preserve">         4.8 Chọn nút ‘Xác nhận’</w:t>
            </w:r>
          </w:p>
        </w:tc>
        <w:tc>
          <w:tcPr>
            <w:tcW w:w="4675" w:type="dxa"/>
            <w:tcBorders>
              <w:top w:val="single" w:sz="4" w:space="0" w:color="auto"/>
              <w:left w:val="single" w:sz="4" w:space="0" w:color="auto"/>
              <w:bottom w:val="single" w:sz="4" w:space="0" w:color="auto"/>
              <w:right w:val="single" w:sz="4" w:space="0" w:color="auto"/>
            </w:tcBorders>
            <w:hideMark/>
          </w:tcPr>
          <w:p w14:paraId="182F7ADE" w14:textId="77777777" w:rsidR="008F3086" w:rsidRDefault="008F3086">
            <w:pPr>
              <w:rPr>
                <w:rFonts w:cs="Times New Roman"/>
                <w:sz w:val="28"/>
                <w:szCs w:val="28"/>
              </w:rPr>
            </w:pPr>
            <w:r>
              <w:rPr>
                <w:rFonts w:cs="Times New Roman"/>
                <w:sz w:val="28"/>
                <w:szCs w:val="28"/>
              </w:rPr>
              <w:t>4.1 hệ thống hiển thị danh sách các môn học mà giáo viên giảng dạy trong học kỳ gồm tên môn học , mã môn học</w:t>
            </w:r>
          </w:p>
          <w:p w14:paraId="708956EF" w14:textId="77777777" w:rsidR="008F3086" w:rsidRDefault="008F3086">
            <w:pPr>
              <w:rPr>
                <w:rFonts w:cs="Times New Roman"/>
                <w:sz w:val="28"/>
                <w:szCs w:val="28"/>
              </w:rPr>
            </w:pPr>
            <w:r>
              <w:rPr>
                <w:rFonts w:cs="Times New Roman"/>
                <w:sz w:val="28"/>
                <w:szCs w:val="28"/>
              </w:rPr>
              <w:t>4.3 hiển thị danh sách các lớp học mà giáo viên dạy</w:t>
            </w:r>
          </w:p>
          <w:p w14:paraId="5FD9092E" w14:textId="77777777" w:rsidR="008F3086" w:rsidRDefault="008F3086">
            <w:pPr>
              <w:rPr>
                <w:rFonts w:cs="Times New Roman"/>
                <w:sz w:val="28"/>
                <w:szCs w:val="28"/>
              </w:rPr>
            </w:pPr>
            <w:r>
              <w:rPr>
                <w:rFonts w:cs="Times New Roman"/>
                <w:sz w:val="28"/>
                <w:szCs w:val="28"/>
              </w:rPr>
              <w:t>4.5 Hiển thị thông tin điểm của lớp đó</w:t>
            </w:r>
            <w:r>
              <w:rPr>
                <w:rFonts w:cs="Times New Roman"/>
                <w:sz w:val="28"/>
                <w:szCs w:val="28"/>
              </w:rPr>
              <w:br/>
              <w:t>4.7  Đưa ra thông báo xác nhận xóa</w:t>
            </w:r>
            <w:r>
              <w:rPr>
                <w:rFonts w:cs="Times New Roman"/>
                <w:sz w:val="28"/>
                <w:szCs w:val="28"/>
              </w:rPr>
              <w:br/>
              <w:t>4.9 Kiểm tra dữ liệu ràng buộc</w:t>
            </w:r>
            <w:r>
              <w:rPr>
                <w:rFonts w:cs="Times New Roman"/>
                <w:sz w:val="28"/>
                <w:szCs w:val="28"/>
              </w:rPr>
              <w:br/>
              <w:t>4.10 kết thúc, thông báo xóa thành công</w:t>
            </w:r>
          </w:p>
        </w:tc>
      </w:tr>
      <w:tr w:rsidR="008F3086" w14:paraId="404015D6"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172120C6" w14:textId="77777777" w:rsidR="008F3086" w:rsidRDefault="008F3086">
            <w:pPr>
              <w:rPr>
                <w:rFonts w:cs="Times New Roman"/>
                <w:b/>
                <w:bCs/>
                <w:sz w:val="28"/>
                <w:szCs w:val="28"/>
              </w:rPr>
            </w:pPr>
            <w:r>
              <w:rPr>
                <w:rFonts w:cs="Times New Roman"/>
                <w:b/>
                <w:bCs/>
                <w:sz w:val="28"/>
                <w:szCs w:val="28"/>
              </w:rPr>
              <w:t>Ngoại lệ</w:t>
            </w:r>
          </w:p>
        </w:tc>
        <w:tc>
          <w:tcPr>
            <w:tcW w:w="4675" w:type="dxa"/>
            <w:tcBorders>
              <w:top w:val="single" w:sz="4" w:space="0" w:color="auto"/>
              <w:left w:val="single" w:sz="4" w:space="0" w:color="auto"/>
              <w:bottom w:val="single" w:sz="4" w:space="0" w:color="auto"/>
              <w:right w:val="single" w:sz="4" w:space="0" w:color="auto"/>
            </w:tcBorders>
          </w:tcPr>
          <w:p w14:paraId="6CF2F8CF" w14:textId="77777777" w:rsidR="008F3086" w:rsidRDefault="008F3086">
            <w:pPr>
              <w:rPr>
                <w:rFonts w:cs="Times New Roman"/>
                <w:sz w:val="28"/>
                <w:szCs w:val="28"/>
              </w:rPr>
            </w:pPr>
          </w:p>
        </w:tc>
      </w:tr>
      <w:tr w:rsidR="008F3086" w14:paraId="4DBC7610" w14:textId="77777777" w:rsidTr="008F3086">
        <w:trPr>
          <w:trHeight w:val="797"/>
        </w:trPr>
        <w:tc>
          <w:tcPr>
            <w:tcW w:w="4675" w:type="dxa"/>
            <w:tcBorders>
              <w:top w:val="single" w:sz="4" w:space="0" w:color="auto"/>
              <w:left w:val="single" w:sz="4" w:space="0" w:color="auto"/>
              <w:bottom w:val="single" w:sz="4" w:space="0" w:color="auto"/>
              <w:right w:val="single" w:sz="4" w:space="0" w:color="auto"/>
            </w:tcBorders>
            <w:hideMark/>
          </w:tcPr>
          <w:p w14:paraId="7592774C" w14:textId="77777777" w:rsidR="008F3086" w:rsidRDefault="008F3086">
            <w:pPr>
              <w:rPr>
                <w:rFonts w:cs="Times New Roman"/>
                <w:sz w:val="28"/>
                <w:szCs w:val="28"/>
              </w:rPr>
            </w:pPr>
            <w:r>
              <w:rPr>
                <w:rFonts w:cs="Times New Roman"/>
                <w:sz w:val="28"/>
                <w:szCs w:val="28"/>
              </w:rPr>
              <w:lastRenderedPageBreak/>
              <w:t>Luồng 2.7: Người dùng không muốn lưu, nhấn nút “Hủy bỏ”</w:t>
            </w:r>
          </w:p>
        </w:tc>
        <w:tc>
          <w:tcPr>
            <w:tcW w:w="4675" w:type="dxa"/>
            <w:tcBorders>
              <w:top w:val="single" w:sz="4" w:space="0" w:color="auto"/>
              <w:left w:val="single" w:sz="4" w:space="0" w:color="auto"/>
              <w:bottom w:val="single" w:sz="4" w:space="0" w:color="auto"/>
              <w:right w:val="single" w:sz="4" w:space="0" w:color="auto"/>
            </w:tcBorders>
            <w:hideMark/>
          </w:tcPr>
          <w:p w14:paraId="0EF7A688" w14:textId="77777777" w:rsidR="008F3086" w:rsidRDefault="008F3086">
            <w:pPr>
              <w:rPr>
                <w:rFonts w:cs="Times New Roman"/>
                <w:sz w:val="28"/>
                <w:szCs w:val="28"/>
              </w:rPr>
            </w:pPr>
            <w:r>
              <w:rPr>
                <w:rFonts w:cs="Times New Roman"/>
                <w:sz w:val="28"/>
                <w:szCs w:val="28"/>
              </w:rPr>
              <w:t>Thêm không thành công, kết thúc usecase</w:t>
            </w:r>
          </w:p>
        </w:tc>
      </w:tr>
      <w:tr w:rsidR="008F3086" w14:paraId="6CB1EDEC"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520A28AA" w14:textId="77777777" w:rsidR="008F3086" w:rsidRDefault="008F3086">
            <w:pPr>
              <w:rPr>
                <w:rFonts w:cs="Times New Roman"/>
                <w:sz w:val="28"/>
                <w:szCs w:val="28"/>
              </w:rPr>
            </w:pPr>
            <w:r>
              <w:rPr>
                <w:rFonts w:cs="Times New Roman"/>
                <w:sz w:val="28"/>
                <w:szCs w:val="28"/>
              </w:rPr>
              <w:t>Luồng 3.6: Người dùng không muốn sửa nữa, chọn nút “Hủy bỏ”</w:t>
            </w:r>
          </w:p>
        </w:tc>
        <w:tc>
          <w:tcPr>
            <w:tcW w:w="4675" w:type="dxa"/>
            <w:tcBorders>
              <w:top w:val="single" w:sz="4" w:space="0" w:color="auto"/>
              <w:left w:val="single" w:sz="4" w:space="0" w:color="auto"/>
              <w:bottom w:val="single" w:sz="4" w:space="0" w:color="auto"/>
              <w:right w:val="single" w:sz="4" w:space="0" w:color="auto"/>
            </w:tcBorders>
            <w:hideMark/>
          </w:tcPr>
          <w:p w14:paraId="6AC6EE54" w14:textId="77777777" w:rsidR="008F3086" w:rsidRDefault="008F3086">
            <w:pPr>
              <w:rPr>
                <w:rFonts w:cs="Times New Roman"/>
                <w:sz w:val="28"/>
                <w:szCs w:val="28"/>
              </w:rPr>
            </w:pPr>
            <w:r>
              <w:rPr>
                <w:rFonts w:cs="Times New Roman"/>
                <w:sz w:val="28"/>
                <w:szCs w:val="28"/>
              </w:rPr>
              <w:t>Sửa thông tin không thành công, kết thúc usecase</w:t>
            </w:r>
          </w:p>
        </w:tc>
      </w:tr>
      <w:tr w:rsidR="008F3086" w14:paraId="5FBD57BA"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010155AC" w14:textId="77777777" w:rsidR="008F3086" w:rsidRDefault="008F3086">
            <w:pPr>
              <w:rPr>
                <w:rFonts w:cs="Times New Roman"/>
                <w:sz w:val="28"/>
                <w:szCs w:val="28"/>
              </w:rPr>
            </w:pPr>
            <w:r>
              <w:rPr>
                <w:rFonts w:cs="Times New Roman"/>
                <w:sz w:val="28"/>
                <w:szCs w:val="28"/>
              </w:rPr>
              <w:t>Luồng 4.8: Người dùng không xác nhận xóa, chọn nút ‘hủy bỏ’</w:t>
            </w:r>
          </w:p>
        </w:tc>
        <w:tc>
          <w:tcPr>
            <w:tcW w:w="4675" w:type="dxa"/>
            <w:tcBorders>
              <w:top w:val="single" w:sz="4" w:space="0" w:color="auto"/>
              <w:left w:val="single" w:sz="4" w:space="0" w:color="auto"/>
              <w:bottom w:val="single" w:sz="4" w:space="0" w:color="auto"/>
              <w:right w:val="single" w:sz="4" w:space="0" w:color="auto"/>
            </w:tcBorders>
            <w:hideMark/>
          </w:tcPr>
          <w:p w14:paraId="2B40605B" w14:textId="77777777" w:rsidR="008F3086" w:rsidRDefault="008F3086">
            <w:pPr>
              <w:rPr>
                <w:rFonts w:cs="Times New Roman"/>
                <w:sz w:val="28"/>
                <w:szCs w:val="28"/>
              </w:rPr>
            </w:pPr>
            <w:r>
              <w:rPr>
                <w:rFonts w:cs="Times New Roman"/>
                <w:sz w:val="28"/>
                <w:szCs w:val="28"/>
              </w:rPr>
              <w:t>Xóa thông tin không thành công, kết thúc usecase</w:t>
            </w:r>
          </w:p>
        </w:tc>
      </w:tr>
      <w:tr w:rsidR="008F3086" w14:paraId="3AAE0C41" w14:textId="77777777" w:rsidTr="008F3086">
        <w:tc>
          <w:tcPr>
            <w:tcW w:w="4675" w:type="dxa"/>
            <w:tcBorders>
              <w:top w:val="single" w:sz="4" w:space="0" w:color="auto"/>
              <w:left w:val="single" w:sz="4" w:space="0" w:color="auto"/>
              <w:bottom w:val="single" w:sz="4" w:space="0" w:color="auto"/>
              <w:right w:val="single" w:sz="4" w:space="0" w:color="auto"/>
            </w:tcBorders>
            <w:hideMark/>
          </w:tcPr>
          <w:p w14:paraId="7DDB69A6" w14:textId="77777777" w:rsidR="008F3086" w:rsidRDefault="008F3086">
            <w:pPr>
              <w:rPr>
                <w:rFonts w:cs="Times New Roman"/>
                <w:sz w:val="28"/>
                <w:szCs w:val="28"/>
              </w:rPr>
            </w:pPr>
            <w:r>
              <w:rPr>
                <w:rFonts w:cs="Times New Roman"/>
                <w:sz w:val="28"/>
                <w:szCs w:val="28"/>
              </w:rPr>
              <w:t>Luồng 2.8, 3.7, 4.9: Hệ thống kiểm tra dữ liệu có sai xót</w:t>
            </w:r>
          </w:p>
        </w:tc>
        <w:tc>
          <w:tcPr>
            <w:tcW w:w="4675" w:type="dxa"/>
            <w:tcBorders>
              <w:top w:val="single" w:sz="4" w:space="0" w:color="auto"/>
              <w:left w:val="single" w:sz="4" w:space="0" w:color="auto"/>
              <w:bottom w:val="single" w:sz="4" w:space="0" w:color="auto"/>
              <w:right w:val="single" w:sz="4" w:space="0" w:color="auto"/>
            </w:tcBorders>
            <w:hideMark/>
          </w:tcPr>
          <w:p w14:paraId="6570FD30" w14:textId="77777777" w:rsidR="008F3086" w:rsidRDefault="008F3086">
            <w:pPr>
              <w:rPr>
                <w:rFonts w:cs="Times New Roman"/>
                <w:sz w:val="28"/>
                <w:szCs w:val="28"/>
              </w:rPr>
            </w:pPr>
            <w:r>
              <w:rPr>
                <w:rFonts w:cs="Times New Roman"/>
                <w:sz w:val="28"/>
                <w:szCs w:val="28"/>
              </w:rPr>
              <w:t>Hiển thị lỗi và yêu cầu thao tác lại</w:t>
            </w:r>
          </w:p>
        </w:tc>
      </w:tr>
    </w:tbl>
    <w:p w14:paraId="4218F015" w14:textId="77777777" w:rsidR="008F3086" w:rsidRDefault="008F3086" w:rsidP="008F3086">
      <w:pPr>
        <w:rPr>
          <w:rFonts w:cs="Times New Roman"/>
          <w:sz w:val="28"/>
          <w:szCs w:val="28"/>
        </w:rPr>
      </w:pPr>
    </w:p>
    <w:p w14:paraId="017C6261" w14:textId="1BD6C58F" w:rsidR="008F3086" w:rsidRDefault="008F3086" w:rsidP="008F3086"/>
    <w:p w14:paraId="1965B9C6" w14:textId="662A4A27" w:rsidR="008F3086" w:rsidRDefault="008F3086" w:rsidP="008F3086"/>
    <w:p w14:paraId="7F6BA935" w14:textId="60475DCC" w:rsidR="008D4BA9" w:rsidRDefault="008D4BA9" w:rsidP="008F3086"/>
    <w:p w14:paraId="2CE64B94" w14:textId="19EE38E5" w:rsidR="008D4BA9" w:rsidRDefault="008D4BA9" w:rsidP="008F3086"/>
    <w:p w14:paraId="630971A5" w14:textId="7C59B994" w:rsidR="008D4BA9" w:rsidRDefault="008D4BA9" w:rsidP="008F3086"/>
    <w:p w14:paraId="19315F86" w14:textId="162A5BCB" w:rsidR="008D4BA9" w:rsidRDefault="008D4BA9" w:rsidP="008F3086"/>
    <w:p w14:paraId="212392BA" w14:textId="77777777" w:rsidR="008D4BA9" w:rsidRDefault="008D4BA9" w:rsidP="008F3086">
      <w:pPr>
        <w:sectPr w:rsidR="008D4BA9"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4F35122F" w14:textId="77777777" w:rsidR="008D4BA9" w:rsidRPr="00EE6F46" w:rsidRDefault="008D4BA9" w:rsidP="008D4BA9">
      <w:pPr>
        <w:pStyle w:val="Subtitle"/>
        <w:jc w:val="center"/>
        <w:rPr>
          <w:rStyle w:val="SubtleEmphasis"/>
          <w:bCs/>
          <w:i w:val="0"/>
          <w:iCs w:val="0"/>
        </w:rPr>
      </w:pPr>
      <w:r w:rsidRPr="00EE6F46">
        <w:rPr>
          <w:rStyle w:val="SubtleEmphasis"/>
          <w:bCs/>
          <w:i w:val="0"/>
          <w:iCs w:val="0"/>
        </w:rPr>
        <w:lastRenderedPageBreak/>
        <w:t>HỌC VIỆN KỸ THUẬT QUÂN SỰ</w:t>
      </w:r>
    </w:p>
    <w:p w14:paraId="42077548" w14:textId="77777777" w:rsidR="008D4BA9" w:rsidRPr="00137926" w:rsidRDefault="008D4BA9" w:rsidP="008D4BA9">
      <w:pPr>
        <w:jc w:val="center"/>
      </w:pPr>
    </w:p>
    <w:p w14:paraId="332B2DB0" w14:textId="77777777" w:rsidR="008D4BA9" w:rsidRPr="00CF06C0" w:rsidRDefault="008D4BA9" w:rsidP="008D4BA9">
      <w:pPr>
        <w:pStyle w:val="Subtitle"/>
        <w:jc w:val="center"/>
      </w:pPr>
    </w:p>
    <w:p w14:paraId="1A848D4F" w14:textId="77777777" w:rsidR="008D4BA9" w:rsidRDefault="008D4BA9" w:rsidP="008D4BA9">
      <w:pPr>
        <w:spacing w:line="360" w:lineRule="auto"/>
        <w:jc w:val="center"/>
      </w:pPr>
    </w:p>
    <w:p w14:paraId="6A2DD767" w14:textId="77777777" w:rsidR="008D4BA9" w:rsidRDefault="008D4BA9" w:rsidP="008D4BA9">
      <w:pPr>
        <w:spacing w:line="360" w:lineRule="auto"/>
        <w:jc w:val="center"/>
      </w:pPr>
    </w:p>
    <w:p w14:paraId="7BAD8419" w14:textId="77777777" w:rsidR="008D4BA9" w:rsidRDefault="008D4BA9" w:rsidP="008D4BA9">
      <w:pPr>
        <w:spacing w:line="360" w:lineRule="auto"/>
        <w:jc w:val="center"/>
      </w:pPr>
    </w:p>
    <w:p w14:paraId="4AB1B2AF" w14:textId="77777777" w:rsidR="008D4BA9" w:rsidRDefault="008D4BA9" w:rsidP="008D4BA9">
      <w:pPr>
        <w:spacing w:line="360" w:lineRule="auto"/>
        <w:jc w:val="center"/>
      </w:pPr>
    </w:p>
    <w:p w14:paraId="1E20CA4E" w14:textId="77777777" w:rsidR="008D4BA9" w:rsidRDefault="008D4BA9" w:rsidP="008D4BA9">
      <w:pPr>
        <w:spacing w:line="360" w:lineRule="auto"/>
        <w:jc w:val="center"/>
      </w:pPr>
    </w:p>
    <w:p w14:paraId="6AFDC6EF" w14:textId="77777777" w:rsidR="008D4BA9" w:rsidRDefault="008D4BA9" w:rsidP="008D4BA9">
      <w:pPr>
        <w:spacing w:line="360" w:lineRule="auto"/>
        <w:jc w:val="center"/>
      </w:pPr>
    </w:p>
    <w:p w14:paraId="24C5AC4C" w14:textId="77777777" w:rsidR="008D4BA9" w:rsidRDefault="008D4BA9" w:rsidP="008D4BA9">
      <w:pPr>
        <w:spacing w:line="360" w:lineRule="auto"/>
        <w:jc w:val="center"/>
      </w:pPr>
    </w:p>
    <w:p w14:paraId="4E6FA19F" w14:textId="77777777" w:rsidR="008D4BA9" w:rsidRDefault="008D4BA9" w:rsidP="008D4BA9">
      <w:pPr>
        <w:spacing w:line="360" w:lineRule="auto"/>
        <w:jc w:val="center"/>
      </w:pPr>
    </w:p>
    <w:p w14:paraId="2B982B94" w14:textId="77777777" w:rsidR="008D4BA9" w:rsidRDefault="008D4BA9" w:rsidP="008D4BA9">
      <w:pPr>
        <w:pStyle w:val="Title"/>
        <w:jc w:val="center"/>
      </w:pPr>
      <w:r>
        <w:t>KHẢO SÁT PHÂN TÍCH NGHIÊP VỤ</w:t>
      </w:r>
    </w:p>
    <w:p w14:paraId="07CC85F1" w14:textId="77777777" w:rsidR="008D4BA9" w:rsidRDefault="008D4BA9" w:rsidP="008D4BA9">
      <w:pPr>
        <w:pStyle w:val="Title"/>
        <w:jc w:val="center"/>
      </w:pPr>
    </w:p>
    <w:p w14:paraId="4C3B125E" w14:textId="77777777" w:rsidR="008D4BA9" w:rsidRDefault="008D4BA9" w:rsidP="008D4BA9">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113C733F" w14:textId="77777777" w:rsidR="008D4BA9" w:rsidRDefault="008D4BA9" w:rsidP="008D4BA9">
      <w:pPr>
        <w:spacing w:line="360" w:lineRule="auto"/>
        <w:jc w:val="center"/>
      </w:pPr>
    </w:p>
    <w:p w14:paraId="571DFC38" w14:textId="77777777" w:rsidR="008D4BA9" w:rsidRDefault="008D4BA9" w:rsidP="008D4BA9">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8D4BA9" w14:paraId="295CFA0A" w14:textId="77777777" w:rsidTr="00B358A9">
        <w:tc>
          <w:tcPr>
            <w:tcW w:w="3420" w:type="dxa"/>
          </w:tcPr>
          <w:p w14:paraId="3461E35C" w14:textId="77777777" w:rsidR="008D4BA9" w:rsidRPr="00BA6B3F" w:rsidRDefault="008D4BA9" w:rsidP="008D4BA9">
            <w:pPr>
              <w:spacing w:line="360" w:lineRule="auto"/>
              <w:jc w:val="center"/>
              <w:rPr>
                <w:b/>
                <w:bCs/>
              </w:rPr>
            </w:pPr>
            <w:r w:rsidRPr="00BA6B3F">
              <w:rPr>
                <w:b/>
                <w:bCs/>
              </w:rPr>
              <w:t>Sinh viên thực hiện:</w:t>
            </w:r>
          </w:p>
        </w:tc>
        <w:tc>
          <w:tcPr>
            <w:tcW w:w="3690" w:type="dxa"/>
          </w:tcPr>
          <w:p w14:paraId="2A5C134B" w14:textId="5C0B717E" w:rsidR="008D4BA9" w:rsidRDefault="008D4BA9" w:rsidP="008D4BA9">
            <w:pPr>
              <w:spacing w:line="360" w:lineRule="auto"/>
              <w:jc w:val="center"/>
            </w:pPr>
            <w:r>
              <w:t>Lê Thanh Độ</w:t>
            </w:r>
          </w:p>
        </w:tc>
      </w:tr>
      <w:tr w:rsidR="008D4BA9" w14:paraId="0D887729" w14:textId="77777777" w:rsidTr="00B358A9">
        <w:tc>
          <w:tcPr>
            <w:tcW w:w="3420" w:type="dxa"/>
          </w:tcPr>
          <w:p w14:paraId="6EF12AA5" w14:textId="77777777" w:rsidR="008D4BA9" w:rsidRDefault="008D4BA9" w:rsidP="008D4BA9">
            <w:pPr>
              <w:spacing w:line="360" w:lineRule="auto"/>
              <w:jc w:val="center"/>
            </w:pPr>
          </w:p>
        </w:tc>
        <w:tc>
          <w:tcPr>
            <w:tcW w:w="3690" w:type="dxa"/>
          </w:tcPr>
          <w:p w14:paraId="34FDF40D" w14:textId="77777777" w:rsidR="008D4BA9" w:rsidRDefault="008D4BA9" w:rsidP="008D4BA9">
            <w:pPr>
              <w:spacing w:line="360" w:lineRule="auto"/>
              <w:jc w:val="center"/>
            </w:pPr>
          </w:p>
        </w:tc>
      </w:tr>
      <w:tr w:rsidR="008D4BA9" w14:paraId="5AB38041" w14:textId="77777777" w:rsidTr="00B358A9">
        <w:tc>
          <w:tcPr>
            <w:tcW w:w="3420" w:type="dxa"/>
          </w:tcPr>
          <w:p w14:paraId="47500A9B" w14:textId="77777777" w:rsidR="008D4BA9" w:rsidRDefault="008D4BA9" w:rsidP="008D4BA9">
            <w:pPr>
              <w:spacing w:line="360" w:lineRule="auto"/>
              <w:jc w:val="center"/>
            </w:pPr>
          </w:p>
        </w:tc>
        <w:tc>
          <w:tcPr>
            <w:tcW w:w="3690" w:type="dxa"/>
          </w:tcPr>
          <w:p w14:paraId="64B3A450" w14:textId="77777777" w:rsidR="008D4BA9" w:rsidRDefault="008D4BA9" w:rsidP="008D4BA9">
            <w:pPr>
              <w:spacing w:line="360" w:lineRule="auto"/>
              <w:jc w:val="center"/>
            </w:pPr>
          </w:p>
        </w:tc>
      </w:tr>
      <w:tr w:rsidR="008D4BA9" w14:paraId="638D13E6" w14:textId="77777777" w:rsidTr="00B358A9">
        <w:tc>
          <w:tcPr>
            <w:tcW w:w="3420" w:type="dxa"/>
          </w:tcPr>
          <w:p w14:paraId="334C2CBC" w14:textId="77777777" w:rsidR="008D4BA9" w:rsidRDefault="008D4BA9" w:rsidP="008D4BA9">
            <w:pPr>
              <w:spacing w:line="360" w:lineRule="auto"/>
              <w:jc w:val="center"/>
            </w:pPr>
          </w:p>
        </w:tc>
        <w:tc>
          <w:tcPr>
            <w:tcW w:w="3690" w:type="dxa"/>
          </w:tcPr>
          <w:p w14:paraId="0C5CEA16" w14:textId="77777777" w:rsidR="008D4BA9" w:rsidRDefault="008D4BA9" w:rsidP="008D4BA9">
            <w:pPr>
              <w:spacing w:line="360" w:lineRule="auto"/>
              <w:jc w:val="center"/>
            </w:pPr>
          </w:p>
        </w:tc>
      </w:tr>
      <w:tr w:rsidR="008D4BA9" w14:paraId="725114D2" w14:textId="77777777" w:rsidTr="00B358A9">
        <w:tc>
          <w:tcPr>
            <w:tcW w:w="3420" w:type="dxa"/>
          </w:tcPr>
          <w:p w14:paraId="36414A74" w14:textId="77777777" w:rsidR="008D4BA9" w:rsidRDefault="008D4BA9" w:rsidP="008D4BA9">
            <w:pPr>
              <w:spacing w:line="360" w:lineRule="auto"/>
              <w:jc w:val="center"/>
            </w:pPr>
          </w:p>
        </w:tc>
        <w:tc>
          <w:tcPr>
            <w:tcW w:w="3690" w:type="dxa"/>
          </w:tcPr>
          <w:p w14:paraId="01D20D33" w14:textId="77777777" w:rsidR="008D4BA9" w:rsidRDefault="008D4BA9" w:rsidP="008D4BA9">
            <w:pPr>
              <w:spacing w:line="360" w:lineRule="auto"/>
              <w:jc w:val="center"/>
            </w:pPr>
          </w:p>
        </w:tc>
      </w:tr>
      <w:tr w:rsidR="008D4BA9" w14:paraId="2284CB43" w14:textId="77777777" w:rsidTr="00B358A9">
        <w:tc>
          <w:tcPr>
            <w:tcW w:w="3420" w:type="dxa"/>
          </w:tcPr>
          <w:p w14:paraId="2B98BE72" w14:textId="77777777" w:rsidR="008D4BA9" w:rsidRDefault="008D4BA9" w:rsidP="008D4BA9">
            <w:pPr>
              <w:spacing w:line="360" w:lineRule="auto"/>
              <w:jc w:val="center"/>
            </w:pPr>
          </w:p>
        </w:tc>
        <w:tc>
          <w:tcPr>
            <w:tcW w:w="3690" w:type="dxa"/>
          </w:tcPr>
          <w:p w14:paraId="1DCED317" w14:textId="77777777" w:rsidR="008D4BA9" w:rsidRDefault="008D4BA9" w:rsidP="008D4BA9">
            <w:pPr>
              <w:spacing w:line="360" w:lineRule="auto"/>
              <w:jc w:val="center"/>
            </w:pPr>
          </w:p>
        </w:tc>
      </w:tr>
      <w:tr w:rsidR="008D4BA9" w14:paraId="4D180F80" w14:textId="77777777" w:rsidTr="00B358A9">
        <w:tc>
          <w:tcPr>
            <w:tcW w:w="3420" w:type="dxa"/>
          </w:tcPr>
          <w:p w14:paraId="5B767BC4" w14:textId="77777777" w:rsidR="008D4BA9" w:rsidRDefault="008D4BA9" w:rsidP="008D4BA9">
            <w:pPr>
              <w:spacing w:line="360" w:lineRule="auto"/>
              <w:jc w:val="center"/>
            </w:pPr>
          </w:p>
        </w:tc>
        <w:tc>
          <w:tcPr>
            <w:tcW w:w="3690" w:type="dxa"/>
          </w:tcPr>
          <w:p w14:paraId="6B76F168" w14:textId="77777777" w:rsidR="008D4BA9" w:rsidRDefault="008D4BA9" w:rsidP="008D4BA9">
            <w:pPr>
              <w:spacing w:line="360" w:lineRule="auto"/>
              <w:jc w:val="center"/>
            </w:pPr>
          </w:p>
        </w:tc>
      </w:tr>
    </w:tbl>
    <w:p w14:paraId="2F1790EB" w14:textId="77777777" w:rsidR="008D4BA9" w:rsidRDefault="008D4BA9" w:rsidP="008D4BA9">
      <w:pPr>
        <w:spacing w:line="360" w:lineRule="auto"/>
        <w:jc w:val="center"/>
      </w:pPr>
    </w:p>
    <w:p w14:paraId="361F6508" w14:textId="77777777" w:rsidR="008D4BA9" w:rsidRPr="006D68E2" w:rsidRDefault="008D4BA9" w:rsidP="008D4BA9">
      <w:pPr>
        <w:jc w:val="center"/>
      </w:pPr>
    </w:p>
    <w:p w14:paraId="6D73BFB1" w14:textId="77777777" w:rsidR="008D4BA9" w:rsidRPr="006D68E2" w:rsidRDefault="008D4BA9" w:rsidP="008D4BA9">
      <w:pPr>
        <w:jc w:val="center"/>
      </w:pPr>
    </w:p>
    <w:p w14:paraId="0C8DD6B3" w14:textId="77777777" w:rsidR="008D4BA9" w:rsidRPr="006D68E2" w:rsidRDefault="008D4BA9" w:rsidP="008D4BA9">
      <w:pPr>
        <w:jc w:val="center"/>
      </w:pPr>
    </w:p>
    <w:p w14:paraId="38724BFF" w14:textId="77777777" w:rsidR="008D4BA9" w:rsidRPr="006D68E2" w:rsidRDefault="008D4BA9" w:rsidP="008D4BA9">
      <w:pPr>
        <w:jc w:val="center"/>
      </w:pPr>
    </w:p>
    <w:p w14:paraId="13DA4D9B" w14:textId="77777777" w:rsidR="008D4BA9" w:rsidRPr="006D68E2" w:rsidRDefault="008D4BA9" w:rsidP="008D4BA9">
      <w:pPr>
        <w:jc w:val="center"/>
      </w:pPr>
    </w:p>
    <w:p w14:paraId="38DFF03A" w14:textId="77777777" w:rsidR="008D4BA9" w:rsidRPr="006D68E2" w:rsidRDefault="008D4BA9" w:rsidP="008D4BA9">
      <w:pPr>
        <w:jc w:val="center"/>
      </w:pPr>
    </w:p>
    <w:p w14:paraId="020FAE67" w14:textId="77777777" w:rsidR="008D4BA9" w:rsidRPr="006D68E2" w:rsidRDefault="008D4BA9" w:rsidP="008D4BA9">
      <w:pPr>
        <w:jc w:val="center"/>
      </w:pPr>
    </w:p>
    <w:p w14:paraId="2EA243EA" w14:textId="3E0DDDBE" w:rsidR="008D4BA9" w:rsidRDefault="008D4BA9" w:rsidP="008D4BA9">
      <w:pPr>
        <w:spacing w:line="360" w:lineRule="auto"/>
        <w:jc w:val="center"/>
      </w:pPr>
    </w:p>
    <w:p w14:paraId="22143F14" w14:textId="77777777" w:rsidR="008D4BA9" w:rsidRDefault="008D4BA9" w:rsidP="008D4BA9">
      <w:pPr>
        <w:spacing w:line="360" w:lineRule="auto"/>
        <w:ind w:firstLine="432"/>
        <w:jc w:val="center"/>
      </w:pPr>
      <w:r>
        <w:t>Hà Nội, tháng 07/2022</w:t>
      </w:r>
    </w:p>
    <w:p w14:paraId="3A655E1E" w14:textId="77777777" w:rsidR="008D4BA9" w:rsidRPr="00491244" w:rsidRDefault="008D4BA9" w:rsidP="008D4BA9">
      <w:pPr>
        <w:pStyle w:val="Heading1"/>
        <w:rPr>
          <w:b w:val="0"/>
        </w:rPr>
      </w:pPr>
      <w:r w:rsidRPr="00491244">
        <w:lastRenderedPageBreak/>
        <w:t>Khảo sát nghiệp vụ (Biểu đồ hoạt động)</w:t>
      </w:r>
    </w:p>
    <w:p w14:paraId="7210327D" w14:textId="4C1FD045" w:rsidR="008D4BA9" w:rsidRDefault="008D4BA9" w:rsidP="008D4BA9">
      <w:pPr>
        <w:pStyle w:val="Heading2"/>
      </w:pPr>
      <w:r>
        <w:t>Quy trình xử lý:</w:t>
      </w:r>
    </w:p>
    <w:p w14:paraId="7B85B9A2" w14:textId="77777777" w:rsidR="001144AC" w:rsidRPr="001144AC" w:rsidRDefault="001144AC" w:rsidP="001144AC"/>
    <w:tbl>
      <w:tblPr>
        <w:tblStyle w:val="TableGrid"/>
        <w:tblW w:w="0" w:type="auto"/>
        <w:tblLook w:val="04A0" w:firstRow="1" w:lastRow="0" w:firstColumn="1" w:lastColumn="0" w:noHBand="0" w:noVBand="1"/>
      </w:tblPr>
      <w:tblGrid>
        <w:gridCol w:w="2689"/>
        <w:gridCol w:w="6661"/>
      </w:tblGrid>
      <w:tr w:rsidR="001144AC" w:rsidRPr="00FA3AF0" w14:paraId="33381B5B" w14:textId="77777777" w:rsidTr="00653BC8">
        <w:tc>
          <w:tcPr>
            <w:tcW w:w="2689" w:type="dxa"/>
          </w:tcPr>
          <w:p w14:paraId="51687632" w14:textId="77777777" w:rsidR="001144AC" w:rsidRPr="00FA3AF0" w:rsidRDefault="001144AC" w:rsidP="00653BC8">
            <w:pPr>
              <w:rPr>
                <w:rFonts w:cs="Times New Roman"/>
                <w:sz w:val="28"/>
                <w:szCs w:val="28"/>
                <w:lang w:val="vi-VN"/>
              </w:rPr>
            </w:pPr>
            <w:r w:rsidRPr="00FA3AF0">
              <w:rPr>
                <w:rFonts w:cs="Times New Roman"/>
                <w:sz w:val="28"/>
                <w:szCs w:val="28"/>
              </w:rPr>
              <w:t xml:space="preserve">1. </w:t>
            </w:r>
            <w:r w:rsidRPr="00FA3AF0">
              <w:rPr>
                <w:rFonts w:cs="Times New Roman"/>
                <w:sz w:val="28"/>
                <w:szCs w:val="28"/>
                <w:lang w:val="vi-VN"/>
              </w:rPr>
              <w:t>Quản lý thông tin môn học</w:t>
            </w:r>
          </w:p>
        </w:tc>
        <w:tc>
          <w:tcPr>
            <w:tcW w:w="6661" w:type="dxa"/>
          </w:tcPr>
          <w:p w14:paraId="2F8B399A" w14:textId="77777777" w:rsidR="001144AC" w:rsidRPr="00FA3AF0" w:rsidRDefault="001144AC" w:rsidP="001144AC">
            <w:pPr>
              <w:pStyle w:val="ListParagraph"/>
              <w:numPr>
                <w:ilvl w:val="0"/>
                <w:numId w:val="7"/>
              </w:numPr>
              <w:spacing w:line="256" w:lineRule="auto"/>
              <w:rPr>
                <w:rFonts w:cs="Times New Roman"/>
                <w:sz w:val="28"/>
                <w:szCs w:val="28"/>
              </w:rPr>
            </w:pPr>
            <w:r w:rsidRPr="00FA3AF0">
              <w:rPr>
                <w:rFonts w:cs="Times New Roman"/>
                <w:sz w:val="28"/>
                <w:szCs w:val="28"/>
              </w:rPr>
              <w:t>Khi quản trị viên có nhu cầu thực hiện các chức năng liên quan</w:t>
            </w:r>
            <w:r w:rsidRPr="00FA3AF0">
              <w:rPr>
                <w:rFonts w:cs="Times New Roman"/>
                <w:sz w:val="28"/>
                <w:szCs w:val="28"/>
                <w:lang w:val="vi-VN"/>
              </w:rPr>
              <w:t>:</w:t>
            </w:r>
          </w:p>
          <w:p w14:paraId="0B2D8FD5" w14:textId="77777777" w:rsidR="001144AC" w:rsidRPr="00FA3AF0" w:rsidRDefault="001144AC" w:rsidP="001144AC">
            <w:pPr>
              <w:pStyle w:val="ListParagraph"/>
              <w:numPr>
                <w:ilvl w:val="0"/>
                <w:numId w:val="6"/>
              </w:numPr>
              <w:spacing w:line="256" w:lineRule="auto"/>
              <w:rPr>
                <w:rFonts w:cs="Times New Roman"/>
                <w:sz w:val="28"/>
                <w:szCs w:val="28"/>
              </w:rPr>
            </w:pPr>
            <w:r w:rsidRPr="00FA3AF0">
              <w:rPr>
                <w:rFonts w:cs="Times New Roman"/>
                <w:sz w:val="28"/>
                <w:szCs w:val="28"/>
              </w:rPr>
              <w:t>Tuỳ vào nhu cầu</w:t>
            </w:r>
            <w:r w:rsidRPr="00FA3AF0">
              <w:rPr>
                <w:rFonts w:cs="Times New Roman"/>
                <w:sz w:val="28"/>
                <w:szCs w:val="28"/>
                <w:lang w:val="vi-VN"/>
              </w:rPr>
              <w:t>, quản trị viên lựa chọn chức năng&lt; thêm, sửa, xóa...&gt; để thực hiện.</w:t>
            </w:r>
          </w:p>
          <w:p w14:paraId="6DF38B69" w14:textId="77777777" w:rsidR="001144AC" w:rsidRPr="00FA3AF0" w:rsidRDefault="001144AC" w:rsidP="001144AC">
            <w:pPr>
              <w:pStyle w:val="ListParagraph"/>
              <w:numPr>
                <w:ilvl w:val="0"/>
                <w:numId w:val="6"/>
              </w:numPr>
              <w:spacing w:line="256" w:lineRule="auto"/>
              <w:rPr>
                <w:rFonts w:cs="Times New Roman"/>
                <w:sz w:val="28"/>
                <w:szCs w:val="28"/>
              </w:rPr>
            </w:pPr>
            <w:r w:rsidRPr="00FA3AF0">
              <w:rPr>
                <w:rFonts w:cs="Times New Roman"/>
                <w:sz w:val="28"/>
                <w:szCs w:val="28"/>
                <w:lang w:val="vi-VN"/>
              </w:rPr>
              <w:t>Hệ thống phản hồi lại yêu cầu của quản trị viên và trả dữ liệu lên màn hình.</w:t>
            </w:r>
          </w:p>
        </w:tc>
      </w:tr>
      <w:tr w:rsidR="001144AC" w:rsidRPr="00FA3AF0" w14:paraId="40ECA959" w14:textId="77777777" w:rsidTr="00653BC8">
        <w:tc>
          <w:tcPr>
            <w:tcW w:w="2689" w:type="dxa"/>
          </w:tcPr>
          <w:p w14:paraId="0A7E2E3B" w14:textId="77777777" w:rsidR="001144AC" w:rsidRPr="00FA3AF0" w:rsidRDefault="001144AC" w:rsidP="00653BC8">
            <w:pPr>
              <w:rPr>
                <w:rFonts w:cs="Times New Roman"/>
                <w:sz w:val="28"/>
                <w:szCs w:val="28"/>
              </w:rPr>
            </w:pPr>
            <w:r w:rsidRPr="00FA3AF0">
              <w:rPr>
                <w:rFonts w:cs="Times New Roman"/>
                <w:sz w:val="28"/>
                <w:szCs w:val="28"/>
              </w:rPr>
              <w:t>2. Quản lý thông tin lớp học</w:t>
            </w:r>
          </w:p>
        </w:tc>
        <w:tc>
          <w:tcPr>
            <w:tcW w:w="6661" w:type="dxa"/>
          </w:tcPr>
          <w:p w14:paraId="25C03B71" w14:textId="77777777" w:rsidR="001144AC" w:rsidRPr="00FA3AF0" w:rsidRDefault="001144AC" w:rsidP="001144AC">
            <w:pPr>
              <w:pStyle w:val="ListParagraph"/>
              <w:numPr>
                <w:ilvl w:val="0"/>
                <w:numId w:val="7"/>
              </w:numPr>
              <w:spacing w:line="256" w:lineRule="auto"/>
              <w:rPr>
                <w:rFonts w:cs="Times New Roman"/>
                <w:sz w:val="28"/>
                <w:szCs w:val="28"/>
              </w:rPr>
            </w:pPr>
            <w:r w:rsidRPr="00FA3AF0">
              <w:rPr>
                <w:rFonts w:cs="Times New Roman"/>
                <w:sz w:val="28"/>
                <w:szCs w:val="28"/>
              </w:rPr>
              <w:t>Khi quản trị viên có nhu cầu thực hiện các chức năng liên quan</w:t>
            </w:r>
            <w:r w:rsidRPr="00FA3AF0">
              <w:rPr>
                <w:rFonts w:cs="Times New Roman"/>
                <w:sz w:val="28"/>
                <w:szCs w:val="28"/>
                <w:lang w:val="vi-VN"/>
              </w:rPr>
              <w:t xml:space="preserve"> :</w:t>
            </w:r>
          </w:p>
          <w:p w14:paraId="5AB525C1" w14:textId="77777777" w:rsidR="001144AC" w:rsidRPr="00FA3AF0" w:rsidRDefault="001144AC" w:rsidP="001144AC">
            <w:pPr>
              <w:pStyle w:val="ListParagraph"/>
              <w:numPr>
                <w:ilvl w:val="0"/>
                <w:numId w:val="6"/>
              </w:numPr>
              <w:spacing w:line="256" w:lineRule="auto"/>
              <w:rPr>
                <w:rFonts w:cs="Times New Roman"/>
                <w:sz w:val="28"/>
                <w:szCs w:val="28"/>
              </w:rPr>
            </w:pPr>
            <w:r w:rsidRPr="00FA3AF0">
              <w:rPr>
                <w:rFonts w:cs="Times New Roman"/>
                <w:sz w:val="28"/>
                <w:szCs w:val="28"/>
              </w:rPr>
              <w:t>Tuỳ vào nhu cầu</w:t>
            </w:r>
            <w:r w:rsidRPr="00FA3AF0">
              <w:rPr>
                <w:rFonts w:cs="Times New Roman"/>
                <w:sz w:val="28"/>
                <w:szCs w:val="28"/>
                <w:lang w:val="vi-VN"/>
              </w:rPr>
              <w:t>, quản trị viên lựa chọn chức năng &lt; thêm, sửa, xóa...&gt; để thực hiện.</w:t>
            </w:r>
          </w:p>
          <w:p w14:paraId="727656CB" w14:textId="77777777" w:rsidR="001144AC" w:rsidRPr="00FA3AF0" w:rsidRDefault="001144AC" w:rsidP="001144AC">
            <w:pPr>
              <w:pStyle w:val="ListParagraph"/>
              <w:numPr>
                <w:ilvl w:val="0"/>
                <w:numId w:val="6"/>
              </w:numPr>
              <w:spacing w:line="256" w:lineRule="auto"/>
              <w:rPr>
                <w:rFonts w:cs="Times New Roman"/>
                <w:sz w:val="28"/>
                <w:szCs w:val="28"/>
              </w:rPr>
            </w:pPr>
            <w:r w:rsidRPr="00FA3AF0">
              <w:rPr>
                <w:rFonts w:cs="Times New Roman"/>
                <w:sz w:val="28"/>
                <w:szCs w:val="28"/>
                <w:lang w:val="vi-VN"/>
              </w:rPr>
              <w:t>Hệ thống phản hồi lại yêu cầu của quản trị viên và trả dữ liệu lên màn hình.</w:t>
            </w:r>
          </w:p>
        </w:tc>
      </w:tr>
    </w:tbl>
    <w:p w14:paraId="29510528" w14:textId="542F827F" w:rsidR="008D4BA9" w:rsidRDefault="008D4BA9" w:rsidP="008D4BA9"/>
    <w:p w14:paraId="3DAE2BB6" w14:textId="5DCFBC55" w:rsidR="001144AC" w:rsidRDefault="001144AC" w:rsidP="008D4BA9"/>
    <w:p w14:paraId="0578F335" w14:textId="0C16E211" w:rsidR="001144AC" w:rsidRDefault="001144AC" w:rsidP="008D4BA9"/>
    <w:p w14:paraId="64EB6749" w14:textId="35E655CE" w:rsidR="001144AC" w:rsidRDefault="001144AC" w:rsidP="008D4BA9"/>
    <w:p w14:paraId="60768418" w14:textId="3DB678C4" w:rsidR="001144AC" w:rsidRDefault="001144AC" w:rsidP="008D4BA9"/>
    <w:p w14:paraId="1C43CE33" w14:textId="704A2994" w:rsidR="001144AC" w:rsidRDefault="001144AC" w:rsidP="008D4BA9"/>
    <w:p w14:paraId="682A15AA" w14:textId="318E0130" w:rsidR="001144AC" w:rsidRDefault="001144AC" w:rsidP="008D4BA9"/>
    <w:p w14:paraId="2FD04D87" w14:textId="653B0BA2" w:rsidR="001144AC" w:rsidRDefault="001144AC" w:rsidP="008D4BA9"/>
    <w:p w14:paraId="253A2CA8" w14:textId="43CFE499" w:rsidR="001144AC" w:rsidRDefault="001144AC" w:rsidP="008D4BA9"/>
    <w:p w14:paraId="1981AAEF" w14:textId="1E875523" w:rsidR="001144AC" w:rsidRDefault="001144AC" w:rsidP="008D4BA9"/>
    <w:p w14:paraId="48D9F00A" w14:textId="6BDA7EAE" w:rsidR="001144AC" w:rsidRDefault="001144AC" w:rsidP="008D4BA9"/>
    <w:p w14:paraId="383ACB41" w14:textId="429441C6" w:rsidR="001144AC" w:rsidRDefault="001144AC" w:rsidP="008D4BA9"/>
    <w:p w14:paraId="4CAC1582" w14:textId="00C1E822" w:rsidR="001144AC" w:rsidRDefault="001144AC" w:rsidP="008D4BA9"/>
    <w:p w14:paraId="29F313E7" w14:textId="6D4F5D8F" w:rsidR="001144AC" w:rsidRDefault="001144AC" w:rsidP="008D4BA9"/>
    <w:p w14:paraId="18C517B9" w14:textId="5C2BCB21" w:rsidR="001144AC" w:rsidRDefault="001144AC" w:rsidP="008D4BA9"/>
    <w:p w14:paraId="171C904D" w14:textId="3DD88F3F" w:rsidR="001144AC" w:rsidRDefault="001144AC" w:rsidP="008D4BA9"/>
    <w:p w14:paraId="37FC4359" w14:textId="63B0708A" w:rsidR="001144AC" w:rsidRDefault="001144AC" w:rsidP="008D4BA9"/>
    <w:p w14:paraId="02DA5BB7" w14:textId="77777777" w:rsidR="001144AC" w:rsidRDefault="001144AC" w:rsidP="008D4BA9"/>
    <w:p w14:paraId="77B5B3D3" w14:textId="50D8AD64" w:rsidR="00264C54" w:rsidRDefault="00264C54" w:rsidP="00264C54">
      <w:pPr>
        <w:pStyle w:val="Heading2"/>
      </w:pPr>
      <w:r>
        <w:lastRenderedPageBreak/>
        <w:t>Biểu đồ hoạt động:</w:t>
      </w:r>
    </w:p>
    <w:p w14:paraId="2380C473" w14:textId="1DFD3191" w:rsidR="00264C54" w:rsidRDefault="00264C54" w:rsidP="00264C54"/>
    <w:p w14:paraId="15634D96" w14:textId="62F23E4D" w:rsidR="00264C54" w:rsidRDefault="00264C54" w:rsidP="00264C54">
      <w:pPr>
        <w:pStyle w:val="Heading3"/>
        <w:rPr>
          <w:rFonts w:cs="Times New Roman"/>
          <w:szCs w:val="26"/>
        </w:rPr>
      </w:pPr>
      <w:r>
        <w:rPr>
          <w:rFonts w:cs="Times New Roman"/>
          <w:szCs w:val="26"/>
        </w:rPr>
        <w:t>Q</w:t>
      </w:r>
      <w:r>
        <w:rPr>
          <w:rFonts w:cs="Times New Roman"/>
          <w:szCs w:val="26"/>
          <w:lang w:val="vi-VN"/>
        </w:rPr>
        <w:t>uản lý thông tin lớp học</w:t>
      </w:r>
      <w:r>
        <w:rPr>
          <w:rFonts w:cs="Times New Roman"/>
          <w:szCs w:val="26"/>
        </w:rPr>
        <w:t>:</w:t>
      </w:r>
    </w:p>
    <w:p w14:paraId="024CF9C7" w14:textId="312BD213" w:rsidR="00264C54" w:rsidRDefault="00264C54" w:rsidP="00264C54"/>
    <w:p w14:paraId="7926ECB4" w14:textId="06C9A12A" w:rsidR="00264C54" w:rsidRDefault="00D01867" w:rsidP="00264C54">
      <w:r>
        <w:rPr>
          <w:rFonts w:cs="Times New Roman"/>
          <w:noProof/>
          <w:sz w:val="28"/>
          <w:szCs w:val="28"/>
        </w:rPr>
        <w:drawing>
          <wp:inline distT="0" distB="0" distL="0" distR="0" wp14:anchorId="767A4485" wp14:editId="220722AA">
            <wp:extent cx="5410200" cy="77914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7791450"/>
                    </a:xfrm>
                    <a:prstGeom prst="rect">
                      <a:avLst/>
                    </a:prstGeom>
                    <a:noFill/>
                    <a:ln>
                      <a:noFill/>
                    </a:ln>
                  </pic:spPr>
                </pic:pic>
              </a:graphicData>
            </a:graphic>
          </wp:inline>
        </w:drawing>
      </w:r>
    </w:p>
    <w:p w14:paraId="15544931" w14:textId="5D889CA3" w:rsidR="00264C54" w:rsidRDefault="00264C54" w:rsidP="00264C54"/>
    <w:p w14:paraId="5CEE1020" w14:textId="1AF3BA7F" w:rsidR="00264C54" w:rsidRDefault="00264C54" w:rsidP="00264C54">
      <w:pPr>
        <w:pStyle w:val="Heading3"/>
      </w:pPr>
      <w:r>
        <w:lastRenderedPageBreak/>
        <w:t>Quản lý thông tin môn học:</w:t>
      </w:r>
    </w:p>
    <w:p w14:paraId="13464765" w14:textId="0A2DBC72" w:rsidR="00264C54" w:rsidRDefault="00264C54" w:rsidP="00264C54"/>
    <w:p w14:paraId="17A31139" w14:textId="540FC8E1" w:rsidR="00264C54" w:rsidRDefault="0006294D" w:rsidP="00264C54">
      <w:r>
        <w:rPr>
          <w:rFonts w:cs="Times New Roman"/>
          <w:noProof/>
          <w:sz w:val="28"/>
          <w:szCs w:val="28"/>
        </w:rPr>
        <w:drawing>
          <wp:inline distT="0" distB="0" distL="0" distR="0" wp14:anchorId="579F380A" wp14:editId="572C2838">
            <wp:extent cx="5191125" cy="747712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7477125"/>
                    </a:xfrm>
                    <a:prstGeom prst="rect">
                      <a:avLst/>
                    </a:prstGeom>
                    <a:noFill/>
                    <a:ln>
                      <a:noFill/>
                    </a:ln>
                  </pic:spPr>
                </pic:pic>
              </a:graphicData>
            </a:graphic>
          </wp:inline>
        </w:drawing>
      </w:r>
    </w:p>
    <w:p w14:paraId="3FEC1D90" w14:textId="6036FA4C" w:rsidR="00EE2501" w:rsidRDefault="00EE2501" w:rsidP="00264C54"/>
    <w:p w14:paraId="382D1F69" w14:textId="361AC4E7" w:rsidR="00EE2501" w:rsidRDefault="00EE2501" w:rsidP="00264C54"/>
    <w:p w14:paraId="66AB618A" w14:textId="0B558CC5" w:rsidR="00EE2501" w:rsidRDefault="00EE2501" w:rsidP="00EE2501">
      <w:pPr>
        <w:pStyle w:val="Heading1"/>
      </w:pPr>
      <w:r w:rsidRPr="00037454">
        <w:lastRenderedPageBreak/>
        <w:t>Phân tích nghiệp vụ (Kịch bản UC</w:t>
      </w:r>
      <w:r>
        <w:t>:</w:t>
      </w:r>
    </w:p>
    <w:p w14:paraId="6C062826" w14:textId="355500D9" w:rsidR="00EE2501" w:rsidRPr="00EE2501" w:rsidRDefault="00EE2501" w:rsidP="00EE2501">
      <w:pPr>
        <w:pStyle w:val="Heading2"/>
      </w:pPr>
      <w:r>
        <w:t>Đặc tả UseCase Quản lý thông tin môn học:</w:t>
      </w:r>
    </w:p>
    <w:p w14:paraId="0B68B9B5" w14:textId="499D27F1" w:rsidR="00EE2501" w:rsidRDefault="00EE2501" w:rsidP="00EE2501"/>
    <w:tbl>
      <w:tblPr>
        <w:tblStyle w:val="TableGrid"/>
        <w:tblW w:w="0" w:type="auto"/>
        <w:tblLook w:val="04A0" w:firstRow="1" w:lastRow="0" w:firstColumn="1" w:lastColumn="0" w:noHBand="0" w:noVBand="1"/>
      </w:tblPr>
      <w:tblGrid>
        <w:gridCol w:w="2122"/>
        <w:gridCol w:w="2268"/>
        <w:gridCol w:w="65"/>
        <w:gridCol w:w="4895"/>
      </w:tblGrid>
      <w:tr w:rsidR="0006294D" w:rsidRPr="00FA3AF0" w14:paraId="16C75158" w14:textId="77777777" w:rsidTr="00653BC8">
        <w:tc>
          <w:tcPr>
            <w:tcW w:w="4390" w:type="dxa"/>
            <w:gridSpan w:val="2"/>
          </w:tcPr>
          <w:p w14:paraId="2EF16325" w14:textId="77777777" w:rsidR="0006294D" w:rsidRPr="00FA3AF0" w:rsidRDefault="0006294D" w:rsidP="00653BC8">
            <w:pPr>
              <w:rPr>
                <w:rFonts w:cs="Times New Roman"/>
                <w:sz w:val="28"/>
                <w:szCs w:val="28"/>
              </w:rPr>
            </w:pPr>
            <w:r w:rsidRPr="00FA3AF0">
              <w:rPr>
                <w:rFonts w:cs="Times New Roman"/>
                <w:sz w:val="28"/>
                <w:szCs w:val="28"/>
              </w:rPr>
              <w:t>Tên tiến trình</w:t>
            </w:r>
          </w:p>
        </w:tc>
        <w:tc>
          <w:tcPr>
            <w:tcW w:w="4960" w:type="dxa"/>
            <w:gridSpan w:val="2"/>
          </w:tcPr>
          <w:p w14:paraId="7D75443A" w14:textId="77777777" w:rsidR="0006294D" w:rsidRPr="00FA3AF0" w:rsidRDefault="0006294D" w:rsidP="00653BC8">
            <w:pPr>
              <w:rPr>
                <w:rFonts w:cs="Times New Roman"/>
                <w:sz w:val="28"/>
                <w:szCs w:val="28"/>
              </w:rPr>
            </w:pPr>
            <w:r w:rsidRPr="00FA3AF0">
              <w:rPr>
                <w:rFonts w:cs="Times New Roman"/>
                <w:sz w:val="28"/>
                <w:szCs w:val="28"/>
              </w:rPr>
              <w:t>Quản lý thông tin môn học</w:t>
            </w:r>
          </w:p>
        </w:tc>
      </w:tr>
      <w:tr w:rsidR="0006294D" w:rsidRPr="00FA3AF0" w14:paraId="50DDF9EC" w14:textId="77777777" w:rsidTr="00653BC8">
        <w:tc>
          <w:tcPr>
            <w:tcW w:w="4390" w:type="dxa"/>
            <w:gridSpan w:val="2"/>
          </w:tcPr>
          <w:p w14:paraId="77886293" w14:textId="77777777" w:rsidR="0006294D" w:rsidRPr="00FA3AF0" w:rsidRDefault="0006294D" w:rsidP="00653BC8">
            <w:pPr>
              <w:rPr>
                <w:rFonts w:cs="Times New Roman"/>
                <w:sz w:val="28"/>
                <w:szCs w:val="28"/>
              </w:rPr>
            </w:pPr>
            <w:r w:rsidRPr="00FA3AF0">
              <w:rPr>
                <w:rFonts w:cs="Times New Roman"/>
                <w:sz w:val="28"/>
                <w:szCs w:val="28"/>
              </w:rPr>
              <w:t>Mô tả</w:t>
            </w:r>
          </w:p>
        </w:tc>
        <w:tc>
          <w:tcPr>
            <w:tcW w:w="4960" w:type="dxa"/>
            <w:gridSpan w:val="2"/>
          </w:tcPr>
          <w:p w14:paraId="463A97CA" w14:textId="77777777" w:rsidR="0006294D" w:rsidRPr="00FA3AF0" w:rsidRDefault="0006294D" w:rsidP="00653BC8">
            <w:pPr>
              <w:rPr>
                <w:rFonts w:cs="Times New Roman"/>
                <w:sz w:val="28"/>
                <w:szCs w:val="28"/>
              </w:rPr>
            </w:pPr>
            <w:r>
              <w:rPr>
                <w:rFonts w:cs="Times New Roman"/>
                <w:sz w:val="28"/>
                <w:szCs w:val="28"/>
              </w:rPr>
              <w:t>Quản lý thông tin môn học ( Thêm, Sửa, Xóa) thực hiện trên giao diện và lưu vào CSDL</w:t>
            </w:r>
          </w:p>
        </w:tc>
      </w:tr>
      <w:tr w:rsidR="0006294D" w:rsidRPr="00FA3AF0" w14:paraId="165A08A1" w14:textId="77777777" w:rsidTr="00653BC8">
        <w:tc>
          <w:tcPr>
            <w:tcW w:w="2122" w:type="dxa"/>
            <w:vMerge w:val="restart"/>
          </w:tcPr>
          <w:p w14:paraId="6EC9AEE5" w14:textId="77777777" w:rsidR="0006294D" w:rsidRPr="00FA3AF0" w:rsidRDefault="0006294D" w:rsidP="00653BC8">
            <w:pPr>
              <w:rPr>
                <w:rFonts w:cs="Times New Roman"/>
                <w:sz w:val="28"/>
                <w:szCs w:val="28"/>
              </w:rPr>
            </w:pPr>
            <w:r w:rsidRPr="00FA3AF0">
              <w:rPr>
                <w:rFonts w:cs="Times New Roman"/>
                <w:sz w:val="28"/>
                <w:szCs w:val="28"/>
              </w:rPr>
              <w:t xml:space="preserve">Tác  nhân </w:t>
            </w:r>
          </w:p>
        </w:tc>
        <w:tc>
          <w:tcPr>
            <w:tcW w:w="2268" w:type="dxa"/>
          </w:tcPr>
          <w:p w14:paraId="4A477111" w14:textId="77777777" w:rsidR="0006294D" w:rsidRPr="00FA3AF0" w:rsidRDefault="0006294D" w:rsidP="00653BC8">
            <w:pPr>
              <w:rPr>
                <w:rFonts w:cs="Times New Roman"/>
                <w:sz w:val="28"/>
                <w:szCs w:val="28"/>
              </w:rPr>
            </w:pPr>
            <w:r w:rsidRPr="00FA3AF0">
              <w:rPr>
                <w:rFonts w:cs="Times New Roman"/>
                <w:sz w:val="28"/>
                <w:szCs w:val="28"/>
              </w:rPr>
              <w:t>Chính</w:t>
            </w:r>
          </w:p>
        </w:tc>
        <w:tc>
          <w:tcPr>
            <w:tcW w:w="4960" w:type="dxa"/>
            <w:gridSpan w:val="2"/>
          </w:tcPr>
          <w:p w14:paraId="31C965FA" w14:textId="77777777" w:rsidR="0006294D" w:rsidRPr="00FA3AF0" w:rsidRDefault="0006294D" w:rsidP="00653BC8">
            <w:pPr>
              <w:rPr>
                <w:rFonts w:cs="Times New Roman"/>
                <w:sz w:val="28"/>
                <w:szCs w:val="28"/>
              </w:rPr>
            </w:pPr>
            <w:r w:rsidRPr="00FA3AF0">
              <w:rPr>
                <w:rFonts w:cs="Times New Roman"/>
                <w:sz w:val="28"/>
                <w:szCs w:val="28"/>
              </w:rPr>
              <w:t>Quản trị viên quản lý thông tin môn học</w:t>
            </w:r>
          </w:p>
        </w:tc>
      </w:tr>
      <w:tr w:rsidR="0006294D" w:rsidRPr="00FA3AF0" w14:paraId="6088E60F" w14:textId="77777777" w:rsidTr="00653BC8">
        <w:tc>
          <w:tcPr>
            <w:tcW w:w="2122" w:type="dxa"/>
            <w:vMerge/>
          </w:tcPr>
          <w:p w14:paraId="1709D60B" w14:textId="77777777" w:rsidR="0006294D" w:rsidRPr="00FA3AF0" w:rsidRDefault="0006294D" w:rsidP="00653BC8">
            <w:pPr>
              <w:rPr>
                <w:rFonts w:cs="Times New Roman"/>
                <w:sz w:val="28"/>
                <w:szCs w:val="28"/>
              </w:rPr>
            </w:pPr>
          </w:p>
        </w:tc>
        <w:tc>
          <w:tcPr>
            <w:tcW w:w="2268" w:type="dxa"/>
          </w:tcPr>
          <w:p w14:paraId="6F651765" w14:textId="77777777" w:rsidR="0006294D" w:rsidRPr="00FA3AF0" w:rsidRDefault="0006294D" w:rsidP="00653BC8">
            <w:pPr>
              <w:rPr>
                <w:rFonts w:cs="Times New Roman"/>
                <w:sz w:val="28"/>
                <w:szCs w:val="28"/>
              </w:rPr>
            </w:pPr>
            <w:r w:rsidRPr="00FA3AF0">
              <w:rPr>
                <w:rFonts w:cs="Times New Roman"/>
                <w:sz w:val="28"/>
                <w:szCs w:val="28"/>
              </w:rPr>
              <w:t>Phụ</w:t>
            </w:r>
          </w:p>
        </w:tc>
        <w:tc>
          <w:tcPr>
            <w:tcW w:w="4960" w:type="dxa"/>
            <w:gridSpan w:val="2"/>
          </w:tcPr>
          <w:p w14:paraId="143F6EC3" w14:textId="77777777" w:rsidR="0006294D" w:rsidRPr="00FA3AF0" w:rsidRDefault="0006294D" w:rsidP="00653BC8">
            <w:pPr>
              <w:rPr>
                <w:rFonts w:cs="Times New Roman"/>
                <w:sz w:val="28"/>
                <w:szCs w:val="28"/>
              </w:rPr>
            </w:pPr>
            <w:r w:rsidRPr="00FA3AF0">
              <w:rPr>
                <w:rFonts w:cs="Times New Roman"/>
                <w:sz w:val="28"/>
                <w:szCs w:val="28"/>
              </w:rPr>
              <w:t>Không</w:t>
            </w:r>
          </w:p>
        </w:tc>
      </w:tr>
      <w:tr w:rsidR="0006294D" w:rsidRPr="00FA3AF0" w14:paraId="23539966" w14:textId="77777777" w:rsidTr="00653BC8">
        <w:tc>
          <w:tcPr>
            <w:tcW w:w="4390" w:type="dxa"/>
            <w:gridSpan w:val="2"/>
          </w:tcPr>
          <w:p w14:paraId="7EEEC8A1" w14:textId="77777777" w:rsidR="0006294D" w:rsidRPr="00FA3AF0" w:rsidRDefault="0006294D" w:rsidP="00653BC8">
            <w:pPr>
              <w:rPr>
                <w:rFonts w:cs="Times New Roman"/>
                <w:sz w:val="28"/>
                <w:szCs w:val="28"/>
              </w:rPr>
            </w:pPr>
            <w:r w:rsidRPr="00FA3AF0">
              <w:rPr>
                <w:rFonts w:cs="Times New Roman"/>
                <w:sz w:val="28"/>
                <w:szCs w:val="28"/>
              </w:rPr>
              <w:t>Tiền điều kiện</w:t>
            </w:r>
          </w:p>
        </w:tc>
        <w:tc>
          <w:tcPr>
            <w:tcW w:w="4960" w:type="dxa"/>
            <w:gridSpan w:val="2"/>
          </w:tcPr>
          <w:p w14:paraId="2993BA02" w14:textId="77777777" w:rsidR="0006294D" w:rsidRPr="00FA3AF0" w:rsidRDefault="0006294D" w:rsidP="00653BC8">
            <w:pPr>
              <w:rPr>
                <w:rFonts w:cs="Times New Roman"/>
                <w:sz w:val="28"/>
                <w:szCs w:val="28"/>
              </w:rPr>
            </w:pPr>
            <w:r w:rsidRPr="00FA3AF0">
              <w:rPr>
                <w:rFonts w:cs="Times New Roman"/>
                <w:sz w:val="28"/>
                <w:szCs w:val="28"/>
              </w:rPr>
              <w:t>Quản trị viên yêu cầu chức năng quản lý thông tin môn học</w:t>
            </w:r>
          </w:p>
        </w:tc>
      </w:tr>
      <w:tr w:rsidR="0006294D" w:rsidRPr="00FA3AF0" w14:paraId="54325A93" w14:textId="77777777" w:rsidTr="00653BC8">
        <w:tc>
          <w:tcPr>
            <w:tcW w:w="2122" w:type="dxa"/>
            <w:vMerge w:val="restart"/>
          </w:tcPr>
          <w:p w14:paraId="59309A25" w14:textId="77777777" w:rsidR="0006294D" w:rsidRPr="00FA3AF0" w:rsidRDefault="0006294D" w:rsidP="00653BC8">
            <w:pPr>
              <w:rPr>
                <w:rFonts w:cs="Times New Roman"/>
                <w:sz w:val="28"/>
                <w:szCs w:val="28"/>
              </w:rPr>
            </w:pPr>
            <w:r w:rsidRPr="00FA3AF0">
              <w:rPr>
                <w:rFonts w:cs="Times New Roman"/>
                <w:sz w:val="28"/>
                <w:szCs w:val="28"/>
              </w:rPr>
              <w:t>Hậu điều kiện</w:t>
            </w:r>
          </w:p>
        </w:tc>
        <w:tc>
          <w:tcPr>
            <w:tcW w:w="2268" w:type="dxa"/>
          </w:tcPr>
          <w:p w14:paraId="38967135" w14:textId="77777777" w:rsidR="0006294D" w:rsidRPr="00FA3AF0" w:rsidRDefault="0006294D" w:rsidP="00653BC8">
            <w:pPr>
              <w:rPr>
                <w:rFonts w:cs="Times New Roman"/>
                <w:sz w:val="28"/>
                <w:szCs w:val="28"/>
              </w:rPr>
            </w:pPr>
            <w:r w:rsidRPr="00FA3AF0">
              <w:rPr>
                <w:rFonts w:cs="Times New Roman"/>
                <w:sz w:val="28"/>
                <w:szCs w:val="28"/>
              </w:rPr>
              <w:t>Thành công</w:t>
            </w:r>
          </w:p>
        </w:tc>
        <w:tc>
          <w:tcPr>
            <w:tcW w:w="4960" w:type="dxa"/>
            <w:gridSpan w:val="2"/>
          </w:tcPr>
          <w:p w14:paraId="7E81CA14" w14:textId="77777777" w:rsidR="0006294D" w:rsidRPr="00FA3AF0" w:rsidRDefault="0006294D" w:rsidP="00653BC8">
            <w:pPr>
              <w:rPr>
                <w:rFonts w:cs="Times New Roman"/>
                <w:sz w:val="28"/>
                <w:szCs w:val="28"/>
              </w:rPr>
            </w:pPr>
            <w:r w:rsidRPr="00FA3AF0">
              <w:rPr>
                <w:rFonts w:cs="Times New Roman"/>
                <w:sz w:val="28"/>
                <w:szCs w:val="28"/>
              </w:rPr>
              <w:t>Hiển thị thông báo lưu dữ liệu thành công</w:t>
            </w:r>
          </w:p>
        </w:tc>
      </w:tr>
      <w:tr w:rsidR="0006294D" w:rsidRPr="00FA3AF0" w14:paraId="6F2C13EB" w14:textId="77777777" w:rsidTr="00653BC8">
        <w:tc>
          <w:tcPr>
            <w:tcW w:w="2122" w:type="dxa"/>
            <w:vMerge/>
          </w:tcPr>
          <w:p w14:paraId="2AC9963D" w14:textId="77777777" w:rsidR="0006294D" w:rsidRPr="00FA3AF0" w:rsidRDefault="0006294D" w:rsidP="00653BC8">
            <w:pPr>
              <w:rPr>
                <w:rFonts w:cs="Times New Roman"/>
                <w:sz w:val="28"/>
                <w:szCs w:val="28"/>
              </w:rPr>
            </w:pPr>
          </w:p>
        </w:tc>
        <w:tc>
          <w:tcPr>
            <w:tcW w:w="2268" w:type="dxa"/>
          </w:tcPr>
          <w:p w14:paraId="12957E06" w14:textId="77777777" w:rsidR="0006294D" w:rsidRPr="00FA3AF0" w:rsidRDefault="0006294D" w:rsidP="00653BC8">
            <w:pPr>
              <w:rPr>
                <w:rFonts w:cs="Times New Roman"/>
                <w:sz w:val="28"/>
                <w:szCs w:val="28"/>
              </w:rPr>
            </w:pPr>
            <w:r w:rsidRPr="00FA3AF0">
              <w:rPr>
                <w:rFonts w:cs="Times New Roman"/>
                <w:sz w:val="28"/>
                <w:szCs w:val="28"/>
              </w:rPr>
              <w:t>Lỗi</w:t>
            </w:r>
          </w:p>
        </w:tc>
        <w:tc>
          <w:tcPr>
            <w:tcW w:w="4960" w:type="dxa"/>
            <w:gridSpan w:val="2"/>
          </w:tcPr>
          <w:p w14:paraId="0C107A2F" w14:textId="77777777" w:rsidR="0006294D" w:rsidRPr="00FA3AF0" w:rsidRDefault="0006294D" w:rsidP="00653BC8">
            <w:pPr>
              <w:rPr>
                <w:rFonts w:cs="Times New Roman"/>
                <w:sz w:val="28"/>
                <w:szCs w:val="28"/>
              </w:rPr>
            </w:pPr>
            <w:r w:rsidRPr="00FA3AF0">
              <w:rPr>
                <w:rFonts w:cs="Times New Roman"/>
                <w:sz w:val="28"/>
                <w:szCs w:val="28"/>
              </w:rPr>
              <w:t>Hiển thị thông báo lỗi “dữ liệu nhập chưa đầy đủ”, “môn học đã có”,”thông tin nhập chưa chính xác”</w:t>
            </w:r>
          </w:p>
        </w:tc>
      </w:tr>
      <w:tr w:rsidR="0006294D" w:rsidRPr="00FA3AF0" w14:paraId="243941BD" w14:textId="77777777" w:rsidTr="00653BC8">
        <w:tc>
          <w:tcPr>
            <w:tcW w:w="9350" w:type="dxa"/>
            <w:gridSpan w:val="4"/>
          </w:tcPr>
          <w:p w14:paraId="09051D14" w14:textId="77777777" w:rsidR="0006294D" w:rsidRPr="00FA3AF0" w:rsidRDefault="0006294D" w:rsidP="00653BC8">
            <w:pPr>
              <w:rPr>
                <w:rFonts w:cs="Times New Roman"/>
                <w:b/>
                <w:sz w:val="28"/>
                <w:szCs w:val="28"/>
              </w:rPr>
            </w:pPr>
            <w:r w:rsidRPr="00FA3AF0">
              <w:rPr>
                <w:rFonts w:cs="Times New Roman"/>
                <w:b/>
                <w:sz w:val="28"/>
                <w:szCs w:val="28"/>
              </w:rPr>
              <w:t>ĐẶC TẢ TIẾN TRÌNH</w:t>
            </w:r>
          </w:p>
        </w:tc>
      </w:tr>
      <w:tr w:rsidR="0006294D" w:rsidRPr="00FA3AF0" w14:paraId="46A2D24E" w14:textId="77777777" w:rsidTr="00653BC8">
        <w:tc>
          <w:tcPr>
            <w:tcW w:w="9350" w:type="dxa"/>
            <w:gridSpan w:val="4"/>
            <w:tcBorders>
              <w:bottom w:val="single" w:sz="4" w:space="0" w:color="auto"/>
            </w:tcBorders>
          </w:tcPr>
          <w:p w14:paraId="439BAF59" w14:textId="77777777" w:rsidR="0006294D" w:rsidRPr="00FA3AF0" w:rsidRDefault="0006294D" w:rsidP="00653BC8">
            <w:pPr>
              <w:rPr>
                <w:rFonts w:cs="Times New Roman"/>
                <w:b/>
                <w:sz w:val="28"/>
                <w:szCs w:val="28"/>
              </w:rPr>
            </w:pPr>
            <w:r w:rsidRPr="00FA3AF0">
              <w:rPr>
                <w:rFonts w:cs="Times New Roman"/>
                <w:b/>
                <w:sz w:val="28"/>
                <w:szCs w:val="28"/>
              </w:rPr>
              <w:t>Luồng sự kiện chính/ kịch bản chính</w:t>
            </w:r>
          </w:p>
        </w:tc>
      </w:tr>
      <w:tr w:rsidR="0006294D" w:rsidRPr="00FA3AF0" w14:paraId="6750B47E" w14:textId="77777777" w:rsidTr="00653BC8">
        <w:tc>
          <w:tcPr>
            <w:tcW w:w="4455" w:type="dxa"/>
            <w:gridSpan w:val="3"/>
            <w:tcBorders>
              <w:bottom w:val="single" w:sz="4" w:space="0" w:color="auto"/>
            </w:tcBorders>
          </w:tcPr>
          <w:p w14:paraId="6F6AE688" w14:textId="77777777" w:rsidR="0006294D" w:rsidRPr="00FA3AF0" w:rsidRDefault="0006294D" w:rsidP="00653BC8">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731AD455" w14:textId="77777777" w:rsidR="0006294D" w:rsidRPr="00FA3AF0" w:rsidRDefault="0006294D" w:rsidP="00653BC8">
            <w:pPr>
              <w:rPr>
                <w:rFonts w:cs="Times New Roman"/>
                <w:b/>
                <w:sz w:val="28"/>
                <w:szCs w:val="28"/>
              </w:rPr>
            </w:pPr>
            <w:r w:rsidRPr="00FA3AF0">
              <w:rPr>
                <w:rFonts w:cs="Times New Roman"/>
                <w:b/>
                <w:sz w:val="28"/>
                <w:szCs w:val="28"/>
              </w:rPr>
              <w:t>Phản hồi hệ thống</w:t>
            </w:r>
          </w:p>
        </w:tc>
      </w:tr>
      <w:tr w:rsidR="0006294D" w:rsidRPr="00FA3AF0" w14:paraId="6E481C40" w14:textId="77777777" w:rsidTr="00653BC8">
        <w:tc>
          <w:tcPr>
            <w:tcW w:w="4455" w:type="dxa"/>
            <w:gridSpan w:val="3"/>
            <w:tcBorders>
              <w:bottom w:val="single" w:sz="4" w:space="0" w:color="auto"/>
            </w:tcBorders>
          </w:tcPr>
          <w:p w14:paraId="1E292A1B" w14:textId="77777777" w:rsidR="0006294D" w:rsidRPr="00FA3AF0" w:rsidRDefault="0006294D" w:rsidP="00653BC8">
            <w:pPr>
              <w:rPr>
                <w:rFonts w:cs="Times New Roman"/>
                <w:b/>
                <w:sz w:val="28"/>
                <w:szCs w:val="28"/>
              </w:rPr>
            </w:pPr>
            <w:r w:rsidRPr="00FA3AF0">
              <w:rPr>
                <w:rFonts w:cs="Times New Roman"/>
                <w:sz w:val="28"/>
                <w:szCs w:val="28"/>
              </w:rPr>
              <w:t>1. Chọn chức năng quản lý thông tin môn học</w:t>
            </w:r>
          </w:p>
        </w:tc>
        <w:tc>
          <w:tcPr>
            <w:tcW w:w="4895" w:type="dxa"/>
            <w:tcBorders>
              <w:bottom w:val="single" w:sz="4" w:space="0" w:color="auto"/>
            </w:tcBorders>
          </w:tcPr>
          <w:p w14:paraId="2C41099A" w14:textId="77777777" w:rsidR="0006294D" w:rsidRPr="00FA3AF0" w:rsidRDefault="0006294D" w:rsidP="0006294D">
            <w:pPr>
              <w:pStyle w:val="ListParagraph"/>
              <w:numPr>
                <w:ilvl w:val="1"/>
                <w:numId w:val="3"/>
              </w:numPr>
              <w:spacing w:line="254" w:lineRule="auto"/>
              <w:rPr>
                <w:rFonts w:cs="Times New Roman"/>
                <w:sz w:val="28"/>
                <w:szCs w:val="28"/>
              </w:rPr>
            </w:pPr>
            <w:r w:rsidRPr="00FA3AF0">
              <w:rPr>
                <w:rFonts w:cs="Times New Roman"/>
                <w:sz w:val="28"/>
                <w:szCs w:val="28"/>
              </w:rPr>
              <w:t>Hiển thị các lựa chọn:</w:t>
            </w:r>
          </w:p>
          <w:p w14:paraId="561A30D6" w14:textId="77777777" w:rsidR="0006294D" w:rsidRPr="00FA3AF0" w:rsidRDefault="0006294D" w:rsidP="0006294D">
            <w:pPr>
              <w:pStyle w:val="ListParagraph"/>
              <w:numPr>
                <w:ilvl w:val="0"/>
                <w:numId w:val="4"/>
              </w:numPr>
              <w:spacing w:line="254" w:lineRule="auto"/>
              <w:rPr>
                <w:rFonts w:cs="Times New Roman"/>
                <w:sz w:val="28"/>
                <w:szCs w:val="28"/>
              </w:rPr>
            </w:pPr>
            <w:r w:rsidRPr="00FA3AF0">
              <w:rPr>
                <w:rFonts w:cs="Times New Roman"/>
                <w:sz w:val="28"/>
                <w:szCs w:val="28"/>
              </w:rPr>
              <w:t>thêm môn học</w:t>
            </w:r>
          </w:p>
          <w:p w14:paraId="45D05E0E" w14:textId="77777777" w:rsidR="0006294D" w:rsidRPr="00FA3AF0" w:rsidRDefault="0006294D" w:rsidP="0006294D">
            <w:pPr>
              <w:pStyle w:val="ListParagraph"/>
              <w:numPr>
                <w:ilvl w:val="0"/>
                <w:numId w:val="4"/>
              </w:numPr>
              <w:spacing w:line="254" w:lineRule="auto"/>
              <w:rPr>
                <w:rFonts w:cs="Times New Roman"/>
                <w:sz w:val="28"/>
                <w:szCs w:val="28"/>
              </w:rPr>
            </w:pPr>
            <w:r w:rsidRPr="00FA3AF0">
              <w:rPr>
                <w:rFonts w:cs="Times New Roman"/>
                <w:sz w:val="28"/>
                <w:szCs w:val="28"/>
              </w:rPr>
              <w:t>sửa môn học</w:t>
            </w:r>
          </w:p>
          <w:p w14:paraId="65B51088" w14:textId="77777777" w:rsidR="0006294D" w:rsidRPr="00FA3AF0" w:rsidRDefault="0006294D" w:rsidP="0006294D">
            <w:pPr>
              <w:pStyle w:val="ListParagraph"/>
              <w:numPr>
                <w:ilvl w:val="0"/>
                <w:numId w:val="4"/>
              </w:numPr>
              <w:rPr>
                <w:rFonts w:cs="Times New Roman"/>
                <w:b/>
                <w:sz w:val="28"/>
                <w:szCs w:val="28"/>
              </w:rPr>
            </w:pPr>
            <w:r w:rsidRPr="00FA3AF0">
              <w:rPr>
                <w:rFonts w:cs="Times New Roman"/>
                <w:sz w:val="28"/>
                <w:szCs w:val="28"/>
              </w:rPr>
              <w:t>xóa học sinh</w:t>
            </w:r>
          </w:p>
        </w:tc>
      </w:tr>
      <w:tr w:rsidR="0006294D" w:rsidRPr="00FA3AF0" w14:paraId="63F138C8" w14:textId="77777777" w:rsidTr="00653BC8">
        <w:tc>
          <w:tcPr>
            <w:tcW w:w="4455" w:type="dxa"/>
            <w:gridSpan w:val="3"/>
            <w:tcBorders>
              <w:bottom w:val="single" w:sz="4" w:space="0" w:color="auto"/>
            </w:tcBorders>
          </w:tcPr>
          <w:p w14:paraId="5F70C433" w14:textId="77777777" w:rsidR="0006294D" w:rsidRPr="00FA3AF0" w:rsidRDefault="0006294D" w:rsidP="00653BC8">
            <w:pPr>
              <w:rPr>
                <w:rFonts w:cs="Times New Roman"/>
                <w:b/>
                <w:sz w:val="28"/>
                <w:szCs w:val="28"/>
              </w:rPr>
            </w:pPr>
            <w:r w:rsidRPr="00FA3AF0">
              <w:rPr>
                <w:rFonts w:cs="Times New Roman"/>
                <w:sz w:val="28"/>
                <w:szCs w:val="28"/>
              </w:rPr>
              <w:t>2. Chọn chức năng thêm môn học</w:t>
            </w:r>
            <w:r w:rsidRPr="00FA3AF0">
              <w:rPr>
                <w:rFonts w:cs="Times New Roman"/>
                <w:sz w:val="28"/>
                <w:szCs w:val="28"/>
              </w:rPr>
              <w:br/>
              <w:t>2.1. Chọn nút thêm mới</w:t>
            </w:r>
            <w:r w:rsidRPr="00FA3AF0">
              <w:rPr>
                <w:rFonts w:cs="Times New Roman"/>
                <w:sz w:val="28"/>
                <w:szCs w:val="28"/>
              </w:rPr>
              <w:br/>
              <w:t>2.3 Nhập thông tin cần thêm vào hệ thống</w:t>
            </w:r>
            <w:r w:rsidRPr="00FA3AF0">
              <w:rPr>
                <w:rFonts w:cs="Times New Roman"/>
                <w:sz w:val="28"/>
                <w:szCs w:val="28"/>
              </w:rPr>
              <w:br/>
              <w:t>2.4. Nhấn nút “Lưu”</w:t>
            </w:r>
          </w:p>
        </w:tc>
        <w:tc>
          <w:tcPr>
            <w:tcW w:w="4895" w:type="dxa"/>
            <w:tcBorders>
              <w:bottom w:val="single" w:sz="4" w:space="0" w:color="auto"/>
            </w:tcBorders>
          </w:tcPr>
          <w:p w14:paraId="0423C999" w14:textId="77777777" w:rsidR="0006294D" w:rsidRPr="00FA3AF0" w:rsidRDefault="0006294D" w:rsidP="0006294D">
            <w:pPr>
              <w:pStyle w:val="ListParagraph"/>
              <w:numPr>
                <w:ilvl w:val="1"/>
                <w:numId w:val="5"/>
              </w:numPr>
              <w:rPr>
                <w:rFonts w:cs="Times New Roman"/>
                <w:sz w:val="28"/>
                <w:szCs w:val="28"/>
              </w:rPr>
            </w:pPr>
            <w:r w:rsidRPr="00FA3AF0">
              <w:rPr>
                <w:rFonts w:cs="Times New Roman"/>
                <w:sz w:val="28"/>
                <w:szCs w:val="28"/>
              </w:rPr>
              <w:t>. Yêu cầu nhập thông tin thêm</w:t>
            </w:r>
          </w:p>
          <w:p w14:paraId="6BF9A9BA" w14:textId="77777777" w:rsidR="0006294D" w:rsidRPr="00FA3AF0" w:rsidRDefault="0006294D" w:rsidP="00653BC8">
            <w:pPr>
              <w:rPr>
                <w:rFonts w:cs="Times New Roman"/>
                <w:b/>
                <w:sz w:val="28"/>
                <w:szCs w:val="28"/>
              </w:rPr>
            </w:pPr>
            <w:r w:rsidRPr="00FA3AF0">
              <w:rPr>
                <w:rFonts w:cs="Times New Roman"/>
                <w:sz w:val="28"/>
                <w:szCs w:val="28"/>
              </w:rPr>
              <w:t>2.5. Kiểm tra dữ liệu nhập vào</w:t>
            </w:r>
            <w:r w:rsidRPr="00FA3AF0">
              <w:rPr>
                <w:rFonts w:cs="Times New Roman"/>
                <w:sz w:val="28"/>
                <w:szCs w:val="28"/>
              </w:rPr>
              <w:br/>
              <w:t xml:space="preserve">2.6 Thêm thành công  </w:t>
            </w:r>
          </w:p>
        </w:tc>
      </w:tr>
      <w:tr w:rsidR="0006294D" w:rsidRPr="00FA3AF0" w14:paraId="548FC9C6" w14:textId="77777777" w:rsidTr="00653BC8">
        <w:tc>
          <w:tcPr>
            <w:tcW w:w="4455" w:type="dxa"/>
            <w:gridSpan w:val="3"/>
            <w:tcBorders>
              <w:bottom w:val="single" w:sz="4" w:space="0" w:color="auto"/>
            </w:tcBorders>
          </w:tcPr>
          <w:p w14:paraId="381C465F" w14:textId="77777777" w:rsidR="0006294D" w:rsidRPr="00FA3AF0" w:rsidRDefault="0006294D" w:rsidP="00653BC8">
            <w:pPr>
              <w:spacing w:line="254" w:lineRule="auto"/>
              <w:rPr>
                <w:rFonts w:cs="Times New Roman"/>
                <w:sz w:val="28"/>
                <w:szCs w:val="28"/>
              </w:rPr>
            </w:pPr>
            <w:r w:rsidRPr="00FA3AF0">
              <w:rPr>
                <w:rFonts w:cs="Times New Roman"/>
                <w:sz w:val="28"/>
                <w:szCs w:val="28"/>
              </w:rPr>
              <w:t xml:space="preserve">3. Chọn chức năng sửa </w:t>
            </w:r>
            <w:r w:rsidRPr="00FA3AF0">
              <w:rPr>
                <w:rFonts w:cs="Times New Roman"/>
                <w:sz w:val="28"/>
                <w:szCs w:val="28"/>
              </w:rPr>
              <w:br/>
              <w:t xml:space="preserve">         3.2 Chọn môn học cần sử</w:t>
            </w:r>
            <w:r>
              <w:rPr>
                <w:rFonts w:cs="Times New Roman"/>
                <w:sz w:val="28"/>
                <w:szCs w:val="28"/>
              </w:rPr>
              <w:t>a</w:t>
            </w:r>
            <w:r>
              <w:rPr>
                <w:rFonts w:cs="Times New Roman"/>
                <w:sz w:val="28"/>
                <w:szCs w:val="28"/>
              </w:rPr>
              <w:br/>
              <w:t xml:space="preserve">         3.4 N</w:t>
            </w:r>
            <w:r w:rsidRPr="00FA3AF0">
              <w:rPr>
                <w:rFonts w:cs="Times New Roman"/>
                <w:sz w:val="28"/>
                <w:szCs w:val="28"/>
              </w:rPr>
              <w:t>hập thông tin cần thay đổi vào hệ thống</w:t>
            </w:r>
          </w:p>
          <w:p w14:paraId="2FC46BB3" w14:textId="77777777" w:rsidR="0006294D" w:rsidRPr="00FA3AF0" w:rsidRDefault="0006294D" w:rsidP="00653BC8">
            <w:pPr>
              <w:rPr>
                <w:rFonts w:cs="Times New Roman"/>
                <w:b/>
                <w:sz w:val="28"/>
                <w:szCs w:val="28"/>
              </w:rPr>
            </w:pPr>
            <w:r w:rsidRPr="00FA3AF0">
              <w:rPr>
                <w:rFonts w:cs="Times New Roman"/>
                <w:sz w:val="28"/>
                <w:szCs w:val="28"/>
              </w:rPr>
              <w:t xml:space="preserve">         3.5 Ấn nút “lưu”</w:t>
            </w:r>
          </w:p>
        </w:tc>
        <w:tc>
          <w:tcPr>
            <w:tcW w:w="4895" w:type="dxa"/>
            <w:tcBorders>
              <w:bottom w:val="single" w:sz="4" w:space="0" w:color="auto"/>
            </w:tcBorders>
          </w:tcPr>
          <w:p w14:paraId="1D648CEB" w14:textId="77777777" w:rsidR="0006294D" w:rsidRPr="00FA3AF0" w:rsidRDefault="0006294D" w:rsidP="00653BC8">
            <w:pPr>
              <w:rPr>
                <w:rFonts w:cs="Times New Roman"/>
                <w:sz w:val="28"/>
                <w:szCs w:val="28"/>
              </w:rPr>
            </w:pPr>
            <w:r>
              <w:rPr>
                <w:rFonts w:cs="Times New Roman"/>
                <w:sz w:val="28"/>
                <w:szCs w:val="28"/>
              </w:rPr>
              <w:t>3.1 Đ</w:t>
            </w:r>
            <w:r w:rsidRPr="00FA3AF0">
              <w:rPr>
                <w:rFonts w:cs="Times New Roman"/>
                <w:sz w:val="28"/>
                <w:szCs w:val="28"/>
              </w:rPr>
              <w:t>ưa ra danh sách môn học</w:t>
            </w:r>
          </w:p>
          <w:p w14:paraId="357ED383" w14:textId="77777777" w:rsidR="0006294D" w:rsidRPr="00FA3AF0" w:rsidRDefault="0006294D" w:rsidP="00653BC8">
            <w:pPr>
              <w:rPr>
                <w:rFonts w:cs="Times New Roman"/>
                <w:sz w:val="28"/>
                <w:szCs w:val="28"/>
              </w:rPr>
            </w:pPr>
            <w:r w:rsidRPr="00FA3AF0">
              <w:rPr>
                <w:rFonts w:cs="Times New Roman"/>
                <w:sz w:val="28"/>
                <w:szCs w:val="28"/>
              </w:rPr>
              <w:t>3.3 Hiển thị thông tin của môn học cần sửa</w:t>
            </w:r>
          </w:p>
          <w:p w14:paraId="5D850EA5" w14:textId="77777777" w:rsidR="0006294D" w:rsidRPr="00FA3AF0" w:rsidRDefault="0006294D" w:rsidP="00653BC8">
            <w:pPr>
              <w:rPr>
                <w:rFonts w:cs="Times New Roman"/>
                <w:b/>
                <w:sz w:val="28"/>
                <w:szCs w:val="28"/>
              </w:rPr>
            </w:pPr>
            <w:r>
              <w:rPr>
                <w:rFonts w:cs="Times New Roman"/>
                <w:sz w:val="28"/>
                <w:szCs w:val="28"/>
              </w:rPr>
              <w:t>3.6 K</w:t>
            </w:r>
            <w:r w:rsidRPr="00FA3AF0">
              <w:rPr>
                <w:rFonts w:cs="Times New Roman"/>
                <w:sz w:val="28"/>
                <w:szCs w:val="28"/>
              </w:rPr>
              <w:t>iểm tra dữ liệu nhậ</w:t>
            </w:r>
            <w:r>
              <w:rPr>
                <w:rFonts w:cs="Times New Roman"/>
                <w:sz w:val="28"/>
                <w:szCs w:val="28"/>
              </w:rPr>
              <w:t>p vào</w:t>
            </w:r>
            <w:r>
              <w:rPr>
                <w:rFonts w:cs="Times New Roman"/>
                <w:sz w:val="28"/>
                <w:szCs w:val="28"/>
              </w:rPr>
              <w:br/>
              <w:t>3.7 S</w:t>
            </w:r>
            <w:r w:rsidRPr="00FA3AF0">
              <w:rPr>
                <w:rFonts w:cs="Times New Roman"/>
                <w:sz w:val="28"/>
                <w:szCs w:val="28"/>
              </w:rPr>
              <w:t>ửa thành công</w:t>
            </w:r>
          </w:p>
        </w:tc>
      </w:tr>
      <w:tr w:rsidR="0006294D" w:rsidRPr="00FA3AF0" w14:paraId="3E4340FA" w14:textId="77777777" w:rsidTr="00653BC8">
        <w:tc>
          <w:tcPr>
            <w:tcW w:w="4455" w:type="dxa"/>
            <w:gridSpan w:val="3"/>
            <w:tcBorders>
              <w:bottom w:val="single" w:sz="4" w:space="0" w:color="auto"/>
            </w:tcBorders>
          </w:tcPr>
          <w:p w14:paraId="2B3C981C" w14:textId="77777777" w:rsidR="0006294D" w:rsidRPr="00FA3AF0" w:rsidRDefault="0006294D" w:rsidP="00653BC8">
            <w:pPr>
              <w:spacing w:line="254" w:lineRule="auto"/>
              <w:rPr>
                <w:rFonts w:cs="Times New Roman"/>
                <w:sz w:val="28"/>
                <w:szCs w:val="28"/>
              </w:rPr>
            </w:pPr>
            <w:r w:rsidRPr="00FA3AF0">
              <w:rPr>
                <w:rFonts w:cs="Times New Roman"/>
                <w:sz w:val="28"/>
                <w:szCs w:val="28"/>
              </w:rPr>
              <w:t>4. Chọn chức năng xóa môn học</w:t>
            </w:r>
          </w:p>
          <w:p w14:paraId="4EA42238" w14:textId="77777777" w:rsidR="0006294D" w:rsidRPr="00FA3AF0" w:rsidRDefault="0006294D" w:rsidP="00653BC8">
            <w:pPr>
              <w:spacing w:line="254" w:lineRule="auto"/>
              <w:rPr>
                <w:rFonts w:cs="Times New Roman"/>
                <w:sz w:val="28"/>
                <w:szCs w:val="28"/>
              </w:rPr>
            </w:pPr>
            <w:r w:rsidRPr="00FA3AF0">
              <w:rPr>
                <w:rFonts w:cs="Times New Roman"/>
                <w:sz w:val="28"/>
                <w:szCs w:val="28"/>
              </w:rPr>
              <w:t xml:space="preserve">         4.2 Chọn môn học cần xóa</w:t>
            </w:r>
          </w:p>
          <w:p w14:paraId="09C19317" w14:textId="77777777" w:rsidR="0006294D" w:rsidRPr="00FA3AF0" w:rsidRDefault="0006294D" w:rsidP="00653BC8">
            <w:pPr>
              <w:rPr>
                <w:rFonts w:cs="Times New Roman"/>
                <w:b/>
                <w:sz w:val="28"/>
                <w:szCs w:val="28"/>
              </w:rPr>
            </w:pPr>
            <w:r>
              <w:rPr>
                <w:rFonts w:cs="Times New Roman"/>
                <w:sz w:val="28"/>
                <w:szCs w:val="28"/>
              </w:rPr>
              <w:t xml:space="preserve">         4.4 X</w:t>
            </w:r>
            <w:r w:rsidRPr="00FA3AF0">
              <w:rPr>
                <w:rFonts w:cs="Times New Roman"/>
                <w:sz w:val="28"/>
                <w:szCs w:val="28"/>
              </w:rPr>
              <w:t>ác nhận xóa</w:t>
            </w:r>
          </w:p>
        </w:tc>
        <w:tc>
          <w:tcPr>
            <w:tcW w:w="4895" w:type="dxa"/>
            <w:tcBorders>
              <w:bottom w:val="single" w:sz="4" w:space="0" w:color="auto"/>
            </w:tcBorders>
          </w:tcPr>
          <w:p w14:paraId="62349D8A" w14:textId="77777777" w:rsidR="0006294D" w:rsidRPr="00FA3AF0" w:rsidRDefault="0006294D" w:rsidP="00653BC8">
            <w:pPr>
              <w:rPr>
                <w:rFonts w:cs="Times New Roman"/>
                <w:sz w:val="28"/>
                <w:szCs w:val="28"/>
              </w:rPr>
            </w:pPr>
            <w:r>
              <w:rPr>
                <w:rFonts w:cs="Times New Roman"/>
                <w:sz w:val="28"/>
                <w:szCs w:val="28"/>
              </w:rPr>
              <w:t>4.1 Đ</w:t>
            </w:r>
            <w:r w:rsidRPr="00FA3AF0">
              <w:rPr>
                <w:rFonts w:cs="Times New Roman"/>
                <w:sz w:val="28"/>
                <w:szCs w:val="28"/>
              </w:rPr>
              <w:t xml:space="preserve">ưa ra danh sách môn học </w:t>
            </w:r>
          </w:p>
          <w:p w14:paraId="178C9C37" w14:textId="77777777" w:rsidR="0006294D" w:rsidRPr="00FA3AF0" w:rsidRDefault="0006294D" w:rsidP="00653BC8">
            <w:pPr>
              <w:rPr>
                <w:rFonts w:cs="Times New Roman"/>
                <w:sz w:val="28"/>
                <w:szCs w:val="28"/>
              </w:rPr>
            </w:pPr>
            <w:r>
              <w:rPr>
                <w:rFonts w:cs="Times New Roman"/>
                <w:sz w:val="28"/>
                <w:szCs w:val="28"/>
              </w:rPr>
              <w:t>4.3 Đ</w:t>
            </w:r>
            <w:r w:rsidRPr="00FA3AF0">
              <w:rPr>
                <w:rFonts w:cs="Times New Roman"/>
                <w:sz w:val="28"/>
                <w:szCs w:val="28"/>
              </w:rPr>
              <w:t>ưa ra thông báo xác nhận xóa</w:t>
            </w:r>
          </w:p>
          <w:p w14:paraId="08519EBC" w14:textId="77777777" w:rsidR="0006294D" w:rsidRPr="00FA3AF0" w:rsidRDefault="0006294D" w:rsidP="00653BC8">
            <w:pPr>
              <w:rPr>
                <w:rFonts w:cs="Times New Roman"/>
                <w:b/>
                <w:sz w:val="28"/>
                <w:szCs w:val="28"/>
              </w:rPr>
            </w:pPr>
            <w:r w:rsidRPr="00FA3AF0">
              <w:rPr>
                <w:rFonts w:cs="Times New Roman"/>
                <w:sz w:val="28"/>
                <w:szCs w:val="28"/>
              </w:rPr>
              <w:t>4.5 Kiểm ra ràng buộc dữ liệ</w:t>
            </w:r>
            <w:r>
              <w:rPr>
                <w:rFonts w:cs="Times New Roman"/>
                <w:sz w:val="28"/>
                <w:szCs w:val="28"/>
              </w:rPr>
              <w:t>u</w:t>
            </w:r>
            <w:r>
              <w:rPr>
                <w:rFonts w:cs="Times New Roman"/>
                <w:sz w:val="28"/>
                <w:szCs w:val="28"/>
              </w:rPr>
              <w:br/>
              <w:t>4.6 Đ</w:t>
            </w:r>
            <w:r w:rsidRPr="00FA3AF0">
              <w:rPr>
                <w:rFonts w:cs="Times New Roman"/>
                <w:sz w:val="28"/>
                <w:szCs w:val="28"/>
              </w:rPr>
              <w:t>ưa ra thông báo xóa thành công</w:t>
            </w:r>
          </w:p>
        </w:tc>
      </w:tr>
      <w:tr w:rsidR="0006294D" w:rsidRPr="00FA3AF0" w14:paraId="3E490A55" w14:textId="77777777" w:rsidTr="00653BC8">
        <w:tc>
          <w:tcPr>
            <w:tcW w:w="9350" w:type="dxa"/>
            <w:gridSpan w:val="4"/>
            <w:tcBorders>
              <w:top w:val="single" w:sz="4" w:space="0" w:color="auto"/>
            </w:tcBorders>
          </w:tcPr>
          <w:p w14:paraId="352096E1" w14:textId="77777777" w:rsidR="0006294D" w:rsidRPr="00FA3AF0" w:rsidRDefault="0006294D" w:rsidP="00653BC8">
            <w:pPr>
              <w:rPr>
                <w:rFonts w:cs="Times New Roman"/>
                <w:b/>
                <w:sz w:val="28"/>
                <w:szCs w:val="28"/>
              </w:rPr>
            </w:pPr>
            <w:r w:rsidRPr="00FA3AF0">
              <w:rPr>
                <w:rFonts w:cs="Times New Roman"/>
                <w:b/>
                <w:sz w:val="28"/>
                <w:szCs w:val="28"/>
              </w:rPr>
              <w:t>Luồng sự kiện phát sinh/ kịch bản phụ</w:t>
            </w:r>
          </w:p>
        </w:tc>
      </w:tr>
      <w:tr w:rsidR="0006294D" w:rsidRPr="00FA3AF0" w14:paraId="0D11C593" w14:textId="77777777" w:rsidTr="00653BC8">
        <w:tc>
          <w:tcPr>
            <w:tcW w:w="4455" w:type="dxa"/>
            <w:gridSpan w:val="3"/>
          </w:tcPr>
          <w:p w14:paraId="131E3B7E" w14:textId="77777777" w:rsidR="0006294D" w:rsidRPr="00FA3AF0" w:rsidRDefault="0006294D" w:rsidP="00653BC8">
            <w:pPr>
              <w:rPr>
                <w:rFonts w:cs="Times New Roman"/>
                <w:sz w:val="28"/>
                <w:szCs w:val="28"/>
              </w:rPr>
            </w:pPr>
            <w:r w:rsidRPr="00FA3AF0">
              <w:rPr>
                <w:rFonts w:cs="Times New Roman"/>
                <w:sz w:val="28"/>
                <w:szCs w:val="28"/>
              </w:rPr>
              <w:t xml:space="preserve">Luồng 2.4: - QTV không muốn thêm môn học mới, Nhấn nút “Hủy” </w:t>
            </w:r>
          </w:p>
          <w:p w14:paraId="09DD17BC" w14:textId="77777777" w:rsidR="0006294D" w:rsidRDefault="0006294D" w:rsidP="0006294D">
            <w:pPr>
              <w:pStyle w:val="ListParagraph"/>
              <w:numPr>
                <w:ilvl w:val="0"/>
                <w:numId w:val="4"/>
              </w:numPr>
              <w:rPr>
                <w:rFonts w:cs="Times New Roman"/>
                <w:sz w:val="28"/>
                <w:szCs w:val="28"/>
              </w:rPr>
            </w:pPr>
            <w:r w:rsidRPr="00FA3AF0">
              <w:rPr>
                <w:rFonts w:cs="Times New Roman"/>
                <w:sz w:val="28"/>
                <w:szCs w:val="28"/>
              </w:rPr>
              <w:t>Môn học mới thêm trùng với môn học cũ</w:t>
            </w:r>
          </w:p>
          <w:p w14:paraId="01E43B4D" w14:textId="77777777" w:rsidR="0006294D" w:rsidRPr="00FA3AF0" w:rsidRDefault="0006294D" w:rsidP="0006294D">
            <w:pPr>
              <w:pStyle w:val="ListParagraph"/>
              <w:numPr>
                <w:ilvl w:val="0"/>
                <w:numId w:val="4"/>
              </w:numPr>
              <w:rPr>
                <w:rFonts w:cs="Times New Roman"/>
                <w:sz w:val="28"/>
                <w:szCs w:val="28"/>
              </w:rPr>
            </w:pPr>
            <w:r>
              <w:rPr>
                <w:rFonts w:cs="Times New Roman"/>
                <w:sz w:val="28"/>
                <w:szCs w:val="28"/>
              </w:rPr>
              <w:t>Thông tin nhập vào sai chính tả, lỗi..</w:t>
            </w:r>
          </w:p>
        </w:tc>
        <w:tc>
          <w:tcPr>
            <w:tcW w:w="4895" w:type="dxa"/>
          </w:tcPr>
          <w:p w14:paraId="2BC3AEB3" w14:textId="77777777" w:rsidR="0006294D" w:rsidRPr="00FA3AF0" w:rsidRDefault="0006294D" w:rsidP="00653BC8">
            <w:pPr>
              <w:rPr>
                <w:rFonts w:cs="Times New Roman"/>
                <w:sz w:val="28"/>
                <w:szCs w:val="28"/>
              </w:rPr>
            </w:pPr>
            <w:r w:rsidRPr="00FA3AF0">
              <w:rPr>
                <w:rFonts w:cs="Times New Roman"/>
                <w:sz w:val="28"/>
                <w:szCs w:val="28"/>
              </w:rPr>
              <w:t>Thêm không thành công, kết thúc usecase</w:t>
            </w:r>
          </w:p>
        </w:tc>
      </w:tr>
      <w:tr w:rsidR="0006294D" w:rsidRPr="00FA3AF0" w14:paraId="2AA0972A" w14:textId="77777777" w:rsidTr="00653BC8">
        <w:tc>
          <w:tcPr>
            <w:tcW w:w="4455" w:type="dxa"/>
            <w:gridSpan w:val="3"/>
          </w:tcPr>
          <w:p w14:paraId="7DD559E3" w14:textId="77777777" w:rsidR="0006294D" w:rsidRPr="00FA3AF0" w:rsidRDefault="0006294D" w:rsidP="00653BC8">
            <w:pPr>
              <w:rPr>
                <w:rFonts w:cs="Times New Roman"/>
                <w:sz w:val="28"/>
                <w:szCs w:val="28"/>
              </w:rPr>
            </w:pPr>
            <w:r w:rsidRPr="00FA3AF0">
              <w:rPr>
                <w:rFonts w:cs="Times New Roman"/>
                <w:sz w:val="28"/>
                <w:szCs w:val="28"/>
              </w:rPr>
              <w:lastRenderedPageBreak/>
              <w:t>Luồng 3.5: QTV không muốn sửa nữa, chọn nút “Hủy”</w:t>
            </w:r>
          </w:p>
        </w:tc>
        <w:tc>
          <w:tcPr>
            <w:tcW w:w="4895" w:type="dxa"/>
          </w:tcPr>
          <w:p w14:paraId="7CE65039" w14:textId="77777777" w:rsidR="0006294D" w:rsidRPr="00FA3AF0" w:rsidRDefault="0006294D" w:rsidP="00653BC8">
            <w:pPr>
              <w:rPr>
                <w:rFonts w:cs="Times New Roman"/>
                <w:sz w:val="28"/>
                <w:szCs w:val="28"/>
              </w:rPr>
            </w:pPr>
            <w:r w:rsidRPr="00FA3AF0">
              <w:rPr>
                <w:rFonts w:cs="Times New Roman"/>
                <w:sz w:val="28"/>
                <w:szCs w:val="28"/>
              </w:rPr>
              <w:t>Sửa thông tin không thành công, kết thúc usecase</w:t>
            </w:r>
          </w:p>
        </w:tc>
      </w:tr>
      <w:tr w:rsidR="0006294D" w:rsidRPr="00FA3AF0" w14:paraId="07C009E8" w14:textId="77777777" w:rsidTr="00653BC8">
        <w:tc>
          <w:tcPr>
            <w:tcW w:w="4455" w:type="dxa"/>
            <w:gridSpan w:val="3"/>
          </w:tcPr>
          <w:p w14:paraId="6DD3F4DB" w14:textId="77777777" w:rsidR="0006294D" w:rsidRPr="00FA3AF0" w:rsidRDefault="0006294D" w:rsidP="00653BC8">
            <w:pPr>
              <w:rPr>
                <w:rFonts w:cs="Times New Roman"/>
                <w:sz w:val="28"/>
                <w:szCs w:val="28"/>
              </w:rPr>
            </w:pPr>
            <w:r w:rsidRPr="00FA3AF0">
              <w:rPr>
                <w:rFonts w:cs="Times New Roman"/>
                <w:sz w:val="28"/>
                <w:szCs w:val="28"/>
              </w:rPr>
              <w:t>Luồng 4.4:  QTV không xác nhận xóa, chọn nút ‘Hủy’</w:t>
            </w:r>
          </w:p>
        </w:tc>
        <w:tc>
          <w:tcPr>
            <w:tcW w:w="4895" w:type="dxa"/>
          </w:tcPr>
          <w:p w14:paraId="77656426" w14:textId="77777777" w:rsidR="0006294D" w:rsidRPr="00FA3AF0" w:rsidRDefault="0006294D" w:rsidP="00653BC8">
            <w:pPr>
              <w:rPr>
                <w:rFonts w:cs="Times New Roman"/>
                <w:sz w:val="28"/>
                <w:szCs w:val="28"/>
              </w:rPr>
            </w:pPr>
            <w:r w:rsidRPr="00FA3AF0">
              <w:rPr>
                <w:rFonts w:cs="Times New Roman"/>
                <w:sz w:val="28"/>
                <w:szCs w:val="28"/>
              </w:rPr>
              <w:t>Xóa thông tin không thành công, kết thúc usecase</w:t>
            </w:r>
          </w:p>
        </w:tc>
      </w:tr>
      <w:tr w:rsidR="0006294D" w:rsidRPr="00FA3AF0" w14:paraId="270B9E3A" w14:textId="77777777" w:rsidTr="00653BC8">
        <w:tc>
          <w:tcPr>
            <w:tcW w:w="4455" w:type="dxa"/>
            <w:gridSpan w:val="3"/>
          </w:tcPr>
          <w:p w14:paraId="6D48C5BF" w14:textId="77777777" w:rsidR="0006294D" w:rsidRPr="00FA3AF0" w:rsidRDefault="0006294D" w:rsidP="00653BC8">
            <w:pPr>
              <w:rPr>
                <w:rFonts w:cs="Times New Roman"/>
                <w:sz w:val="28"/>
                <w:szCs w:val="28"/>
              </w:rPr>
            </w:pPr>
            <w:r w:rsidRPr="00FA3AF0">
              <w:rPr>
                <w:rFonts w:cs="Times New Roman"/>
                <w:sz w:val="28"/>
                <w:szCs w:val="28"/>
              </w:rPr>
              <w:t>Luồng 2.5, 3.6, 4.5: Hệ thống kiểm tra dữ liệu có sai xót</w:t>
            </w:r>
          </w:p>
        </w:tc>
        <w:tc>
          <w:tcPr>
            <w:tcW w:w="4895" w:type="dxa"/>
          </w:tcPr>
          <w:p w14:paraId="1BD720A2" w14:textId="77777777" w:rsidR="0006294D" w:rsidRPr="00FA3AF0" w:rsidRDefault="0006294D" w:rsidP="00653BC8">
            <w:pPr>
              <w:rPr>
                <w:rFonts w:cs="Times New Roman"/>
                <w:sz w:val="28"/>
                <w:szCs w:val="28"/>
              </w:rPr>
            </w:pPr>
            <w:r w:rsidRPr="00FA3AF0">
              <w:rPr>
                <w:rFonts w:cs="Times New Roman"/>
                <w:sz w:val="28"/>
                <w:szCs w:val="28"/>
              </w:rPr>
              <w:t>Hiển thị lỗi và yêu  cầu thao tác lại</w:t>
            </w:r>
          </w:p>
        </w:tc>
      </w:tr>
    </w:tbl>
    <w:p w14:paraId="4E3CE225" w14:textId="77777777" w:rsidR="00D47456" w:rsidRDefault="00D47456" w:rsidP="00332DC0"/>
    <w:p w14:paraId="198882A0" w14:textId="4330015C" w:rsidR="00332DC0" w:rsidRDefault="00332DC0" w:rsidP="00332DC0">
      <w:pPr>
        <w:pStyle w:val="Heading2"/>
      </w:pPr>
      <w:r>
        <w:t xml:space="preserve">Đặc tả </w:t>
      </w:r>
      <w:r w:rsidR="005F0CDF">
        <w:t xml:space="preserve">UseCase </w:t>
      </w:r>
      <w:r>
        <w:t>quản lý thông tin lớp học:</w:t>
      </w:r>
    </w:p>
    <w:p w14:paraId="71B052ED" w14:textId="1EF6FB9E" w:rsidR="00D47456" w:rsidRDefault="00D47456" w:rsidP="00D47456"/>
    <w:tbl>
      <w:tblPr>
        <w:tblStyle w:val="TableGrid"/>
        <w:tblW w:w="0" w:type="auto"/>
        <w:tblLook w:val="04A0" w:firstRow="1" w:lastRow="0" w:firstColumn="1" w:lastColumn="0" w:noHBand="0" w:noVBand="1"/>
      </w:tblPr>
      <w:tblGrid>
        <w:gridCol w:w="2122"/>
        <w:gridCol w:w="2268"/>
        <w:gridCol w:w="65"/>
        <w:gridCol w:w="4895"/>
      </w:tblGrid>
      <w:tr w:rsidR="005F0CDF" w:rsidRPr="00FA3AF0" w14:paraId="4F6F242C" w14:textId="77777777" w:rsidTr="00653BC8">
        <w:tc>
          <w:tcPr>
            <w:tcW w:w="4390" w:type="dxa"/>
            <w:gridSpan w:val="2"/>
          </w:tcPr>
          <w:p w14:paraId="4DED075C" w14:textId="77777777" w:rsidR="005F0CDF" w:rsidRPr="00FA3AF0" w:rsidRDefault="005F0CDF" w:rsidP="00653BC8">
            <w:pPr>
              <w:rPr>
                <w:rFonts w:cs="Times New Roman"/>
                <w:sz w:val="28"/>
                <w:szCs w:val="28"/>
              </w:rPr>
            </w:pPr>
            <w:r w:rsidRPr="00FA3AF0">
              <w:rPr>
                <w:rFonts w:cs="Times New Roman"/>
                <w:sz w:val="28"/>
                <w:szCs w:val="28"/>
              </w:rPr>
              <w:t>Tên tiến trình</w:t>
            </w:r>
          </w:p>
        </w:tc>
        <w:tc>
          <w:tcPr>
            <w:tcW w:w="4960" w:type="dxa"/>
            <w:gridSpan w:val="2"/>
          </w:tcPr>
          <w:p w14:paraId="19403648" w14:textId="77777777" w:rsidR="005F0CDF" w:rsidRPr="00FA3AF0" w:rsidRDefault="005F0CDF" w:rsidP="00653BC8">
            <w:pPr>
              <w:rPr>
                <w:rFonts w:cs="Times New Roman"/>
                <w:sz w:val="28"/>
                <w:szCs w:val="28"/>
              </w:rPr>
            </w:pPr>
            <w:r w:rsidRPr="00FA3AF0">
              <w:rPr>
                <w:rFonts w:cs="Times New Roman"/>
                <w:sz w:val="28"/>
                <w:szCs w:val="28"/>
              </w:rPr>
              <w:t xml:space="preserve">Quản lý thông tin </w:t>
            </w:r>
            <w:r>
              <w:rPr>
                <w:rFonts w:cs="Times New Roman"/>
                <w:sz w:val="28"/>
                <w:szCs w:val="28"/>
              </w:rPr>
              <w:t>lớp học</w:t>
            </w:r>
          </w:p>
        </w:tc>
      </w:tr>
      <w:tr w:rsidR="005F0CDF" w:rsidRPr="00FA3AF0" w14:paraId="07710CF5" w14:textId="77777777" w:rsidTr="00653BC8">
        <w:tc>
          <w:tcPr>
            <w:tcW w:w="4390" w:type="dxa"/>
            <w:gridSpan w:val="2"/>
          </w:tcPr>
          <w:p w14:paraId="75CB98C7" w14:textId="77777777" w:rsidR="005F0CDF" w:rsidRPr="00FA3AF0" w:rsidRDefault="005F0CDF" w:rsidP="00653BC8">
            <w:pPr>
              <w:rPr>
                <w:rFonts w:cs="Times New Roman"/>
                <w:sz w:val="28"/>
                <w:szCs w:val="28"/>
              </w:rPr>
            </w:pPr>
            <w:r w:rsidRPr="00FA3AF0">
              <w:rPr>
                <w:rFonts w:cs="Times New Roman"/>
                <w:sz w:val="28"/>
                <w:szCs w:val="28"/>
              </w:rPr>
              <w:t>Mô tả</w:t>
            </w:r>
          </w:p>
        </w:tc>
        <w:tc>
          <w:tcPr>
            <w:tcW w:w="4960" w:type="dxa"/>
            <w:gridSpan w:val="2"/>
          </w:tcPr>
          <w:p w14:paraId="1EB1009B" w14:textId="77777777" w:rsidR="005F0CDF" w:rsidRPr="00FA3AF0" w:rsidRDefault="005F0CDF" w:rsidP="00653BC8">
            <w:pPr>
              <w:rPr>
                <w:rFonts w:cs="Times New Roman"/>
                <w:sz w:val="28"/>
                <w:szCs w:val="28"/>
              </w:rPr>
            </w:pPr>
            <w:r>
              <w:rPr>
                <w:rFonts w:cs="Times New Roman"/>
                <w:sz w:val="28"/>
                <w:szCs w:val="28"/>
              </w:rPr>
              <w:t>Quản lý thông tin lớp học ( Thêm, Sửa, Xóa) thực hiện trên giao diện và lưu vào CSDL</w:t>
            </w:r>
          </w:p>
        </w:tc>
      </w:tr>
      <w:tr w:rsidR="005F0CDF" w:rsidRPr="00FA3AF0" w14:paraId="5E30484C" w14:textId="77777777" w:rsidTr="00653BC8">
        <w:tc>
          <w:tcPr>
            <w:tcW w:w="2122" w:type="dxa"/>
            <w:vMerge w:val="restart"/>
          </w:tcPr>
          <w:p w14:paraId="170AD3E5" w14:textId="77777777" w:rsidR="005F0CDF" w:rsidRPr="00FA3AF0" w:rsidRDefault="005F0CDF" w:rsidP="00653BC8">
            <w:pPr>
              <w:rPr>
                <w:rFonts w:cs="Times New Roman"/>
                <w:sz w:val="28"/>
                <w:szCs w:val="28"/>
              </w:rPr>
            </w:pPr>
            <w:r w:rsidRPr="00FA3AF0">
              <w:rPr>
                <w:rFonts w:cs="Times New Roman"/>
                <w:sz w:val="28"/>
                <w:szCs w:val="28"/>
              </w:rPr>
              <w:t xml:space="preserve">Tác  nhân </w:t>
            </w:r>
          </w:p>
        </w:tc>
        <w:tc>
          <w:tcPr>
            <w:tcW w:w="2268" w:type="dxa"/>
          </w:tcPr>
          <w:p w14:paraId="156FB736" w14:textId="77777777" w:rsidR="005F0CDF" w:rsidRPr="00FA3AF0" w:rsidRDefault="005F0CDF" w:rsidP="00653BC8">
            <w:pPr>
              <w:rPr>
                <w:rFonts w:cs="Times New Roman"/>
                <w:sz w:val="28"/>
                <w:szCs w:val="28"/>
              </w:rPr>
            </w:pPr>
            <w:r w:rsidRPr="00FA3AF0">
              <w:rPr>
                <w:rFonts w:cs="Times New Roman"/>
                <w:sz w:val="28"/>
                <w:szCs w:val="28"/>
              </w:rPr>
              <w:t>Chính</w:t>
            </w:r>
          </w:p>
        </w:tc>
        <w:tc>
          <w:tcPr>
            <w:tcW w:w="4960" w:type="dxa"/>
            <w:gridSpan w:val="2"/>
          </w:tcPr>
          <w:p w14:paraId="79D43CE0" w14:textId="77777777" w:rsidR="005F0CDF" w:rsidRPr="00FA3AF0" w:rsidRDefault="005F0CDF" w:rsidP="00653BC8">
            <w:pPr>
              <w:rPr>
                <w:rFonts w:cs="Times New Roman"/>
                <w:sz w:val="28"/>
                <w:szCs w:val="28"/>
              </w:rPr>
            </w:pPr>
            <w:r w:rsidRPr="00FA3AF0">
              <w:rPr>
                <w:rFonts w:cs="Times New Roman"/>
                <w:sz w:val="28"/>
                <w:szCs w:val="28"/>
              </w:rPr>
              <w:t xml:space="preserve">Quản trị viên quản lý thông tin </w:t>
            </w:r>
            <w:r>
              <w:rPr>
                <w:rFonts w:cs="Times New Roman"/>
                <w:sz w:val="28"/>
                <w:szCs w:val="28"/>
              </w:rPr>
              <w:t>lớp học</w:t>
            </w:r>
          </w:p>
        </w:tc>
      </w:tr>
      <w:tr w:rsidR="005F0CDF" w:rsidRPr="00FA3AF0" w14:paraId="00DA63AE" w14:textId="77777777" w:rsidTr="00653BC8">
        <w:tc>
          <w:tcPr>
            <w:tcW w:w="2122" w:type="dxa"/>
            <w:vMerge/>
          </w:tcPr>
          <w:p w14:paraId="7D526D3D" w14:textId="77777777" w:rsidR="005F0CDF" w:rsidRPr="00FA3AF0" w:rsidRDefault="005F0CDF" w:rsidP="00653BC8">
            <w:pPr>
              <w:rPr>
                <w:rFonts w:cs="Times New Roman"/>
                <w:sz w:val="28"/>
                <w:szCs w:val="28"/>
              </w:rPr>
            </w:pPr>
          </w:p>
        </w:tc>
        <w:tc>
          <w:tcPr>
            <w:tcW w:w="2268" w:type="dxa"/>
          </w:tcPr>
          <w:p w14:paraId="5E35B0FF" w14:textId="77777777" w:rsidR="005F0CDF" w:rsidRPr="00FA3AF0" w:rsidRDefault="005F0CDF" w:rsidP="00653BC8">
            <w:pPr>
              <w:rPr>
                <w:rFonts w:cs="Times New Roman"/>
                <w:sz w:val="28"/>
                <w:szCs w:val="28"/>
              </w:rPr>
            </w:pPr>
            <w:r w:rsidRPr="00FA3AF0">
              <w:rPr>
                <w:rFonts w:cs="Times New Roman"/>
                <w:sz w:val="28"/>
                <w:szCs w:val="28"/>
              </w:rPr>
              <w:t>Phụ</w:t>
            </w:r>
          </w:p>
        </w:tc>
        <w:tc>
          <w:tcPr>
            <w:tcW w:w="4960" w:type="dxa"/>
            <w:gridSpan w:val="2"/>
          </w:tcPr>
          <w:p w14:paraId="4CD41FF2" w14:textId="77777777" w:rsidR="005F0CDF" w:rsidRPr="00FA3AF0" w:rsidRDefault="005F0CDF" w:rsidP="00653BC8">
            <w:pPr>
              <w:rPr>
                <w:rFonts w:cs="Times New Roman"/>
                <w:sz w:val="28"/>
                <w:szCs w:val="28"/>
              </w:rPr>
            </w:pPr>
            <w:r w:rsidRPr="00FA3AF0">
              <w:rPr>
                <w:rFonts w:cs="Times New Roman"/>
                <w:sz w:val="28"/>
                <w:szCs w:val="28"/>
              </w:rPr>
              <w:t>Không</w:t>
            </w:r>
          </w:p>
        </w:tc>
      </w:tr>
      <w:tr w:rsidR="005F0CDF" w:rsidRPr="00FA3AF0" w14:paraId="41BB2ABE" w14:textId="77777777" w:rsidTr="00653BC8">
        <w:tc>
          <w:tcPr>
            <w:tcW w:w="4390" w:type="dxa"/>
            <w:gridSpan w:val="2"/>
          </w:tcPr>
          <w:p w14:paraId="552EB8BE" w14:textId="77777777" w:rsidR="005F0CDF" w:rsidRPr="00FA3AF0" w:rsidRDefault="005F0CDF" w:rsidP="00653BC8">
            <w:pPr>
              <w:rPr>
                <w:rFonts w:cs="Times New Roman"/>
                <w:sz w:val="28"/>
                <w:szCs w:val="28"/>
              </w:rPr>
            </w:pPr>
            <w:r w:rsidRPr="00FA3AF0">
              <w:rPr>
                <w:rFonts w:cs="Times New Roman"/>
                <w:sz w:val="28"/>
                <w:szCs w:val="28"/>
              </w:rPr>
              <w:t>Tiền điều kiện</w:t>
            </w:r>
          </w:p>
        </w:tc>
        <w:tc>
          <w:tcPr>
            <w:tcW w:w="4960" w:type="dxa"/>
            <w:gridSpan w:val="2"/>
          </w:tcPr>
          <w:p w14:paraId="7C722325" w14:textId="77777777" w:rsidR="005F0CDF" w:rsidRPr="00FA3AF0" w:rsidRDefault="005F0CDF" w:rsidP="00653BC8">
            <w:pPr>
              <w:rPr>
                <w:rFonts w:cs="Times New Roman"/>
                <w:sz w:val="28"/>
                <w:szCs w:val="28"/>
              </w:rPr>
            </w:pPr>
            <w:r w:rsidRPr="00FA3AF0">
              <w:rPr>
                <w:rFonts w:cs="Times New Roman"/>
                <w:sz w:val="28"/>
                <w:szCs w:val="28"/>
              </w:rPr>
              <w:t>Quản trị viên yêu cầu chức năng quản lý thông tin môn học</w:t>
            </w:r>
          </w:p>
        </w:tc>
      </w:tr>
      <w:tr w:rsidR="005F0CDF" w:rsidRPr="00FA3AF0" w14:paraId="7EB9BBB1" w14:textId="77777777" w:rsidTr="00653BC8">
        <w:tc>
          <w:tcPr>
            <w:tcW w:w="2122" w:type="dxa"/>
            <w:vMerge w:val="restart"/>
          </w:tcPr>
          <w:p w14:paraId="44638EDE" w14:textId="77777777" w:rsidR="005F0CDF" w:rsidRPr="00FA3AF0" w:rsidRDefault="005F0CDF" w:rsidP="00653BC8">
            <w:pPr>
              <w:rPr>
                <w:rFonts w:cs="Times New Roman"/>
                <w:sz w:val="28"/>
                <w:szCs w:val="28"/>
              </w:rPr>
            </w:pPr>
            <w:r w:rsidRPr="00FA3AF0">
              <w:rPr>
                <w:rFonts w:cs="Times New Roman"/>
                <w:sz w:val="28"/>
                <w:szCs w:val="28"/>
              </w:rPr>
              <w:t>Hậu điều kiện</w:t>
            </w:r>
          </w:p>
        </w:tc>
        <w:tc>
          <w:tcPr>
            <w:tcW w:w="2268" w:type="dxa"/>
          </w:tcPr>
          <w:p w14:paraId="3A6CBE4E" w14:textId="77777777" w:rsidR="005F0CDF" w:rsidRPr="00FA3AF0" w:rsidRDefault="005F0CDF" w:rsidP="00653BC8">
            <w:pPr>
              <w:rPr>
                <w:rFonts w:cs="Times New Roman"/>
                <w:sz w:val="28"/>
                <w:szCs w:val="28"/>
              </w:rPr>
            </w:pPr>
            <w:r w:rsidRPr="00FA3AF0">
              <w:rPr>
                <w:rFonts w:cs="Times New Roman"/>
                <w:sz w:val="28"/>
                <w:szCs w:val="28"/>
              </w:rPr>
              <w:t>Thành công</w:t>
            </w:r>
          </w:p>
        </w:tc>
        <w:tc>
          <w:tcPr>
            <w:tcW w:w="4960" w:type="dxa"/>
            <w:gridSpan w:val="2"/>
          </w:tcPr>
          <w:p w14:paraId="78CD8023" w14:textId="77777777" w:rsidR="005F0CDF" w:rsidRPr="00FA3AF0" w:rsidRDefault="005F0CDF" w:rsidP="00653BC8">
            <w:pPr>
              <w:rPr>
                <w:rFonts w:cs="Times New Roman"/>
                <w:sz w:val="28"/>
                <w:szCs w:val="28"/>
              </w:rPr>
            </w:pPr>
            <w:r w:rsidRPr="00FA3AF0">
              <w:rPr>
                <w:rFonts w:cs="Times New Roman"/>
                <w:sz w:val="28"/>
                <w:szCs w:val="28"/>
              </w:rPr>
              <w:t>Hiển thị thông báo lưu dữ liệu thành công</w:t>
            </w:r>
          </w:p>
        </w:tc>
      </w:tr>
      <w:tr w:rsidR="005F0CDF" w:rsidRPr="00FA3AF0" w14:paraId="7DEBF6B9" w14:textId="77777777" w:rsidTr="00653BC8">
        <w:tc>
          <w:tcPr>
            <w:tcW w:w="2122" w:type="dxa"/>
            <w:vMerge/>
          </w:tcPr>
          <w:p w14:paraId="3662749B" w14:textId="77777777" w:rsidR="005F0CDF" w:rsidRPr="00FA3AF0" w:rsidRDefault="005F0CDF" w:rsidP="00653BC8">
            <w:pPr>
              <w:rPr>
                <w:rFonts w:cs="Times New Roman"/>
                <w:sz w:val="28"/>
                <w:szCs w:val="28"/>
              </w:rPr>
            </w:pPr>
          </w:p>
        </w:tc>
        <w:tc>
          <w:tcPr>
            <w:tcW w:w="2268" w:type="dxa"/>
          </w:tcPr>
          <w:p w14:paraId="7A202929" w14:textId="77777777" w:rsidR="005F0CDF" w:rsidRPr="00FA3AF0" w:rsidRDefault="005F0CDF" w:rsidP="00653BC8">
            <w:pPr>
              <w:rPr>
                <w:rFonts w:cs="Times New Roman"/>
                <w:sz w:val="28"/>
                <w:szCs w:val="28"/>
              </w:rPr>
            </w:pPr>
            <w:r w:rsidRPr="00FA3AF0">
              <w:rPr>
                <w:rFonts w:cs="Times New Roman"/>
                <w:sz w:val="28"/>
                <w:szCs w:val="28"/>
              </w:rPr>
              <w:t>Lỗi</w:t>
            </w:r>
          </w:p>
        </w:tc>
        <w:tc>
          <w:tcPr>
            <w:tcW w:w="4960" w:type="dxa"/>
            <w:gridSpan w:val="2"/>
          </w:tcPr>
          <w:p w14:paraId="3ED7F558" w14:textId="77777777" w:rsidR="005F0CDF" w:rsidRPr="00FA3AF0" w:rsidRDefault="005F0CDF" w:rsidP="00653BC8">
            <w:pPr>
              <w:rPr>
                <w:rFonts w:cs="Times New Roman"/>
                <w:sz w:val="28"/>
                <w:szCs w:val="28"/>
              </w:rPr>
            </w:pPr>
            <w:r w:rsidRPr="00FA3AF0">
              <w:rPr>
                <w:rFonts w:cs="Times New Roman"/>
                <w:sz w:val="28"/>
                <w:szCs w:val="28"/>
              </w:rPr>
              <w:t>Hiển thị thông báo lỗi “dữ liệu nhập chưa đầy đủ”, “</w:t>
            </w:r>
            <w:r>
              <w:rPr>
                <w:rFonts w:cs="Times New Roman"/>
                <w:sz w:val="28"/>
                <w:szCs w:val="28"/>
              </w:rPr>
              <w:t>lớp học</w:t>
            </w:r>
            <w:r w:rsidRPr="00FA3AF0">
              <w:rPr>
                <w:rFonts w:cs="Times New Roman"/>
                <w:sz w:val="28"/>
                <w:szCs w:val="28"/>
              </w:rPr>
              <w:t xml:space="preserve"> đã có”,”thông tin nhập chưa chính xác”</w:t>
            </w:r>
          </w:p>
        </w:tc>
      </w:tr>
      <w:tr w:rsidR="005F0CDF" w:rsidRPr="00FA3AF0" w14:paraId="21DE01DB" w14:textId="77777777" w:rsidTr="00653BC8">
        <w:tc>
          <w:tcPr>
            <w:tcW w:w="9350" w:type="dxa"/>
            <w:gridSpan w:val="4"/>
          </w:tcPr>
          <w:p w14:paraId="60651B87" w14:textId="77777777" w:rsidR="005F0CDF" w:rsidRPr="00FA3AF0" w:rsidRDefault="005F0CDF" w:rsidP="00653BC8">
            <w:pPr>
              <w:rPr>
                <w:rFonts w:cs="Times New Roman"/>
                <w:b/>
                <w:sz w:val="28"/>
                <w:szCs w:val="28"/>
              </w:rPr>
            </w:pPr>
            <w:r w:rsidRPr="00FA3AF0">
              <w:rPr>
                <w:rFonts w:cs="Times New Roman"/>
                <w:b/>
                <w:sz w:val="28"/>
                <w:szCs w:val="28"/>
              </w:rPr>
              <w:t>ĐẶC TẢ TIẾN TRÌNH</w:t>
            </w:r>
          </w:p>
        </w:tc>
      </w:tr>
      <w:tr w:rsidR="005F0CDF" w:rsidRPr="00FA3AF0" w14:paraId="7BEDC795" w14:textId="77777777" w:rsidTr="00653BC8">
        <w:tc>
          <w:tcPr>
            <w:tcW w:w="9350" w:type="dxa"/>
            <w:gridSpan w:val="4"/>
            <w:tcBorders>
              <w:bottom w:val="single" w:sz="4" w:space="0" w:color="auto"/>
            </w:tcBorders>
          </w:tcPr>
          <w:p w14:paraId="5CF9F30B" w14:textId="77777777" w:rsidR="005F0CDF" w:rsidRPr="00FA3AF0" w:rsidRDefault="005F0CDF" w:rsidP="00653BC8">
            <w:pPr>
              <w:rPr>
                <w:rFonts w:cs="Times New Roman"/>
                <w:b/>
                <w:sz w:val="28"/>
                <w:szCs w:val="28"/>
              </w:rPr>
            </w:pPr>
            <w:r w:rsidRPr="00FA3AF0">
              <w:rPr>
                <w:rFonts w:cs="Times New Roman"/>
                <w:b/>
                <w:sz w:val="28"/>
                <w:szCs w:val="28"/>
              </w:rPr>
              <w:t>Luồng sự kiện chính/ kịch bản chính</w:t>
            </w:r>
          </w:p>
        </w:tc>
      </w:tr>
      <w:tr w:rsidR="005F0CDF" w:rsidRPr="00FA3AF0" w14:paraId="10866FE3" w14:textId="77777777" w:rsidTr="00653BC8">
        <w:tc>
          <w:tcPr>
            <w:tcW w:w="4455" w:type="dxa"/>
            <w:gridSpan w:val="3"/>
            <w:tcBorders>
              <w:bottom w:val="single" w:sz="4" w:space="0" w:color="auto"/>
            </w:tcBorders>
          </w:tcPr>
          <w:p w14:paraId="6C0E901E" w14:textId="77777777" w:rsidR="005F0CDF" w:rsidRPr="00FA3AF0" w:rsidRDefault="005F0CDF" w:rsidP="00653BC8">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05BBCBCF" w14:textId="77777777" w:rsidR="005F0CDF" w:rsidRPr="00FA3AF0" w:rsidRDefault="005F0CDF" w:rsidP="00653BC8">
            <w:pPr>
              <w:rPr>
                <w:rFonts w:cs="Times New Roman"/>
                <w:b/>
                <w:sz w:val="28"/>
                <w:szCs w:val="28"/>
              </w:rPr>
            </w:pPr>
            <w:r w:rsidRPr="00FA3AF0">
              <w:rPr>
                <w:rFonts w:cs="Times New Roman"/>
                <w:b/>
                <w:sz w:val="28"/>
                <w:szCs w:val="28"/>
              </w:rPr>
              <w:t>Phản hồi hệ thống</w:t>
            </w:r>
          </w:p>
        </w:tc>
      </w:tr>
      <w:tr w:rsidR="005F0CDF" w:rsidRPr="00FA3AF0" w14:paraId="12A43814" w14:textId="77777777" w:rsidTr="00653BC8">
        <w:tc>
          <w:tcPr>
            <w:tcW w:w="4455" w:type="dxa"/>
            <w:gridSpan w:val="3"/>
            <w:tcBorders>
              <w:bottom w:val="single" w:sz="4" w:space="0" w:color="auto"/>
            </w:tcBorders>
          </w:tcPr>
          <w:p w14:paraId="107F06F9" w14:textId="77777777" w:rsidR="005F0CDF" w:rsidRPr="00FA3AF0" w:rsidRDefault="005F0CDF" w:rsidP="00653BC8">
            <w:pPr>
              <w:rPr>
                <w:rFonts w:cs="Times New Roman"/>
                <w:b/>
                <w:sz w:val="28"/>
                <w:szCs w:val="28"/>
              </w:rPr>
            </w:pPr>
            <w:r w:rsidRPr="00FA3AF0">
              <w:rPr>
                <w:rFonts w:cs="Times New Roman"/>
                <w:sz w:val="28"/>
                <w:szCs w:val="28"/>
              </w:rPr>
              <w:t xml:space="preserve">1. Chọn chức năng quản lý thông tin </w:t>
            </w:r>
            <w:r>
              <w:rPr>
                <w:rFonts w:cs="Times New Roman"/>
                <w:sz w:val="28"/>
                <w:szCs w:val="28"/>
              </w:rPr>
              <w:t>lớp học</w:t>
            </w:r>
          </w:p>
        </w:tc>
        <w:tc>
          <w:tcPr>
            <w:tcW w:w="4895" w:type="dxa"/>
            <w:tcBorders>
              <w:bottom w:val="single" w:sz="4" w:space="0" w:color="auto"/>
            </w:tcBorders>
          </w:tcPr>
          <w:p w14:paraId="743B3813" w14:textId="77777777" w:rsidR="005F0CDF" w:rsidRPr="00FA3AF0" w:rsidRDefault="005F0CDF" w:rsidP="005F0CDF">
            <w:pPr>
              <w:pStyle w:val="ListParagraph"/>
              <w:numPr>
                <w:ilvl w:val="1"/>
                <w:numId w:val="3"/>
              </w:numPr>
              <w:spacing w:line="254" w:lineRule="auto"/>
              <w:rPr>
                <w:rFonts w:cs="Times New Roman"/>
                <w:sz w:val="28"/>
                <w:szCs w:val="28"/>
              </w:rPr>
            </w:pPr>
            <w:r w:rsidRPr="00FA3AF0">
              <w:rPr>
                <w:rFonts w:cs="Times New Roman"/>
                <w:sz w:val="28"/>
                <w:szCs w:val="28"/>
              </w:rPr>
              <w:t>Hiển thị các lựa chọn:</w:t>
            </w:r>
          </w:p>
          <w:p w14:paraId="1EE324E5" w14:textId="77777777" w:rsidR="005F0CDF" w:rsidRPr="00FA3AF0" w:rsidRDefault="005F0CDF" w:rsidP="005F0CDF">
            <w:pPr>
              <w:pStyle w:val="ListParagraph"/>
              <w:numPr>
                <w:ilvl w:val="0"/>
                <w:numId w:val="4"/>
              </w:numPr>
              <w:spacing w:line="254" w:lineRule="auto"/>
              <w:rPr>
                <w:rFonts w:cs="Times New Roman"/>
                <w:sz w:val="28"/>
                <w:szCs w:val="28"/>
              </w:rPr>
            </w:pPr>
            <w:r w:rsidRPr="00FA3AF0">
              <w:rPr>
                <w:rFonts w:cs="Times New Roman"/>
                <w:sz w:val="28"/>
                <w:szCs w:val="28"/>
              </w:rPr>
              <w:t xml:space="preserve">thêm </w:t>
            </w:r>
            <w:r>
              <w:rPr>
                <w:rFonts w:cs="Times New Roman"/>
                <w:sz w:val="28"/>
                <w:szCs w:val="28"/>
              </w:rPr>
              <w:t>lớp học</w:t>
            </w:r>
          </w:p>
          <w:p w14:paraId="0B0B1F90" w14:textId="77777777" w:rsidR="005F0CDF" w:rsidRPr="00FA3AF0" w:rsidRDefault="005F0CDF" w:rsidP="005F0CDF">
            <w:pPr>
              <w:pStyle w:val="ListParagraph"/>
              <w:numPr>
                <w:ilvl w:val="0"/>
                <w:numId w:val="4"/>
              </w:numPr>
              <w:spacing w:line="254" w:lineRule="auto"/>
              <w:rPr>
                <w:rFonts w:cs="Times New Roman"/>
                <w:sz w:val="28"/>
                <w:szCs w:val="28"/>
              </w:rPr>
            </w:pPr>
            <w:r w:rsidRPr="00FA3AF0">
              <w:rPr>
                <w:rFonts w:cs="Times New Roman"/>
                <w:sz w:val="28"/>
                <w:szCs w:val="28"/>
              </w:rPr>
              <w:t xml:space="preserve">sửa </w:t>
            </w:r>
            <w:r>
              <w:rPr>
                <w:rFonts w:cs="Times New Roman"/>
                <w:sz w:val="28"/>
                <w:szCs w:val="28"/>
              </w:rPr>
              <w:t>lớp học</w:t>
            </w:r>
          </w:p>
          <w:p w14:paraId="44C69DE5" w14:textId="77777777" w:rsidR="005F0CDF" w:rsidRPr="00FA3AF0" w:rsidRDefault="005F0CDF" w:rsidP="005F0CDF">
            <w:pPr>
              <w:pStyle w:val="ListParagraph"/>
              <w:numPr>
                <w:ilvl w:val="0"/>
                <w:numId w:val="4"/>
              </w:numPr>
              <w:rPr>
                <w:rFonts w:cs="Times New Roman"/>
                <w:b/>
                <w:sz w:val="28"/>
                <w:szCs w:val="28"/>
              </w:rPr>
            </w:pPr>
            <w:r w:rsidRPr="00FA3AF0">
              <w:rPr>
                <w:rFonts w:cs="Times New Roman"/>
                <w:sz w:val="28"/>
                <w:szCs w:val="28"/>
              </w:rPr>
              <w:t>xóa học sinh</w:t>
            </w:r>
          </w:p>
        </w:tc>
      </w:tr>
      <w:tr w:rsidR="005F0CDF" w:rsidRPr="00FA3AF0" w14:paraId="143F6F4F" w14:textId="77777777" w:rsidTr="00653BC8">
        <w:tc>
          <w:tcPr>
            <w:tcW w:w="4455" w:type="dxa"/>
            <w:gridSpan w:val="3"/>
            <w:tcBorders>
              <w:bottom w:val="single" w:sz="4" w:space="0" w:color="auto"/>
            </w:tcBorders>
          </w:tcPr>
          <w:p w14:paraId="41082198" w14:textId="77777777" w:rsidR="005F0CDF" w:rsidRPr="00FA3AF0" w:rsidRDefault="005F0CDF" w:rsidP="00653BC8">
            <w:pPr>
              <w:rPr>
                <w:rFonts w:cs="Times New Roman"/>
                <w:b/>
                <w:sz w:val="28"/>
                <w:szCs w:val="28"/>
              </w:rPr>
            </w:pPr>
            <w:r w:rsidRPr="00FA3AF0">
              <w:rPr>
                <w:rFonts w:cs="Times New Roman"/>
                <w:sz w:val="28"/>
                <w:szCs w:val="28"/>
              </w:rPr>
              <w:t xml:space="preserve">2. Chọn chức năng thêm </w:t>
            </w:r>
            <w:r>
              <w:rPr>
                <w:rFonts w:cs="Times New Roman"/>
                <w:sz w:val="28"/>
                <w:szCs w:val="28"/>
              </w:rPr>
              <w:t>lớp học</w:t>
            </w:r>
            <w:r w:rsidRPr="00FA3AF0">
              <w:rPr>
                <w:rFonts w:cs="Times New Roman"/>
                <w:sz w:val="28"/>
                <w:szCs w:val="28"/>
              </w:rPr>
              <w:br/>
              <w:t>2.1. Chọn nút thêm mới</w:t>
            </w:r>
            <w:r w:rsidRPr="00FA3AF0">
              <w:rPr>
                <w:rFonts w:cs="Times New Roman"/>
                <w:sz w:val="28"/>
                <w:szCs w:val="28"/>
              </w:rPr>
              <w:br/>
              <w:t>2.3 Nhập thông tin cần thêm vào hệ thống</w:t>
            </w:r>
            <w:r w:rsidRPr="00FA3AF0">
              <w:rPr>
                <w:rFonts w:cs="Times New Roman"/>
                <w:sz w:val="28"/>
                <w:szCs w:val="28"/>
              </w:rPr>
              <w:br/>
              <w:t>2.4. Nhấn nút “Lưu”</w:t>
            </w:r>
          </w:p>
        </w:tc>
        <w:tc>
          <w:tcPr>
            <w:tcW w:w="4895" w:type="dxa"/>
            <w:tcBorders>
              <w:bottom w:val="single" w:sz="4" w:space="0" w:color="auto"/>
            </w:tcBorders>
          </w:tcPr>
          <w:p w14:paraId="6FFDA540" w14:textId="77777777" w:rsidR="005F0CDF" w:rsidRPr="00FA3AF0" w:rsidRDefault="005F0CDF" w:rsidP="005F0CDF">
            <w:pPr>
              <w:pStyle w:val="ListParagraph"/>
              <w:numPr>
                <w:ilvl w:val="1"/>
                <w:numId w:val="5"/>
              </w:numPr>
              <w:rPr>
                <w:rFonts w:cs="Times New Roman"/>
                <w:sz w:val="28"/>
                <w:szCs w:val="28"/>
              </w:rPr>
            </w:pPr>
            <w:r w:rsidRPr="00FA3AF0">
              <w:rPr>
                <w:rFonts w:cs="Times New Roman"/>
                <w:sz w:val="28"/>
                <w:szCs w:val="28"/>
              </w:rPr>
              <w:t>. Yêu cầu nhập thông tin thêm</w:t>
            </w:r>
          </w:p>
          <w:p w14:paraId="70B96AB4" w14:textId="77777777" w:rsidR="005F0CDF" w:rsidRPr="00FA3AF0" w:rsidRDefault="005F0CDF" w:rsidP="00653BC8">
            <w:pPr>
              <w:rPr>
                <w:rFonts w:cs="Times New Roman"/>
                <w:b/>
                <w:sz w:val="28"/>
                <w:szCs w:val="28"/>
              </w:rPr>
            </w:pPr>
            <w:r w:rsidRPr="00FA3AF0">
              <w:rPr>
                <w:rFonts w:cs="Times New Roman"/>
                <w:sz w:val="28"/>
                <w:szCs w:val="28"/>
              </w:rPr>
              <w:t>2.5. Kiểm tra dữ liệu nhập vào</w:t>
            </w:r>
            <w:r w:rsidRPr="00FA3AF0">
              <w:rPr>
                <w:rFonts w:cs="Times New Roman"/>
                <w:sz w:val="28"/>
                <w:szCs w:val="28"/>
              </w:rPr>
              <w:br/>
              <w:t xml:space="preserve">2.6 Thêm thành công  </w:t>
            </w:r>
          </w:p>
        </w:tc>
      </w:tr>
      <w:tr w:rsidR="005F0CDF" w:rsidRPr="00FA3AF0" w14:paraId="7F84C3BC" w14:textId="77777777" w:rsidTr="00653BC8">
        <w:tc>
          <w:tcPr>
            <w:tcW w:w="4455" w:type="dxa"/>
            <w:gridSpan w:val="3"/>
            <w:tcBorders>
              <w:bottom w:val="single" w:sz="4" w:space="0" w:color="auto"/>
            </w:tcBorders>
          </w:tcPr>
          <w:p w14:paraId="609DDD2C" w14:textId="77777777" w:rsidR="005F0CDF" w:rsidRPr="00FA3AF0" w:rsidRDefault="005F0CDF" w:rsidP="00653BC8">
            <w:pPr>
              <w:spacing w:line="254" w:lineRule="auto"/>
              <w:rPr>
                <w:rFonts w:cs="Times New Roman"/>
                <w:sz w:val="28"/>
                <w:szCs w:val="28"/>
              </w:rPr>
            </w:pPr>
            <w:r w:rsidRPr="00FA3AF0">
              <w:rPr>
                <w:rFonts w:cs="Times New Roman"/>
                <w:sz w:val="28"/>
                <w:szCs w:val="28"/>
              </w:rPr>
              <w:t xml:space="preserve">3. Chọn chức năng sửa </w:t>
            </w:r>
            <w:r w:rsidRPr="00FA3AF0">
              <w:rPr>
                <w:rFonts w:cs="Times New Roman"/>
                <w:sz w:val="28"/>
                <w:szCs w:val="28"/>
              </w:rPr>
              <w:br/>
              <w:t xml:space="preserve">         3.2 Chọn </w:t>
            </w:r>
            <w:r>
              <w:rPr>
                <w:rFonts w:cs="Times New Roman"/>
                <w:sz w:val="28"/>
                <w:szCs w:val="28"/>
              </w:rPr>
              <w:t>lớp học</w:t>
            </w:r>
            <w:r w:rsidRPr="00FA3AF0">
              <w:rPr>
                <w:rFonts w:cs="Times New Roman"/>
                <w:sz w:val="28"/>
                <w:szCs w:val="28"/>
              </w:rPr>
              <w:t xml:space="preserve"> cần sử</w:t>
            </w:r>
            <w:r>
              <w:rPr>
                <w:rFonts w:cs="Times New Roman"/>
                <w:sz w:val="28"/>
                <w:szCs w:val="28"/>
              </w:rPr>
              <w:t>a</w:t>
            </w:r>
            <w:r>
              <w:rPr>
                <w:rFonts w:cs="Times New Roman"/>
                <w:sz w:val="28"/>
                <w:szCs w:val="28"/>
              </w:rPr>
              <w:br/>
              <w:t xml:space="preserve">         3.4 N</w:t>
            </w:r>
            <w:r w:rsidRPr="00FA3AF0">
              <w:rPr>
                <w:rFonts w:cs="Times New Roman"/>
                <w:sz w:val="28"/>
                <w:szCs w:val="28"/>
              </w:rPr>
              <w:t>hập thông tin cần thay đổi vào hệ thống</w:t>
            </w:r>
          </w:p>
          <w:p w14:paraId="233AD906" w14:textId="77777777" w:rsidR="005F0CDF" w:rsidRPr="00FA3AF0" w:rsidRDefault="005F0CDF" w:rsidP="00653BC8">
            <w:pPr>
              <w:rPr>
                <w:rFonts w:cs="Times New Roman"/>
                <w:b/>
                <w:sz w:val="28"/>
                <w:szCs w:val="28"/>
              </w:rPr>
            </w:pPr>
            <w:r w:rsidRPr="00FA3AF0">
              <w:rPr>
                <w:rFonts w:cs="Times New Roman"/>
                <w:sz w:val="28"/>
                <w:szCs w:val="28"/>
              </w:rPr>
              <w:t xml:space="preserve">         3.5 Ấn nút “lưu”</w:t>
            </w:r>
          </w:p>
        </w:tc>
        <w:tc>
          <w:tcPr>
            <w:tcW w:w="4895" w:type="dxa"/>
            <w:tcBorders>
              <w:bottom w:val="single" w:sz="4" w:space="0" w:color="auto"/>
            </w:tcBorders>
          </w:tcPr>
          <w:p w14:paraId="23A46E35" w14:textId="77777777" w:rsidR="005F0CDF" w:rsidRPr="00FA3AF0" w:rsidRDefault="005F0CDF" w:rsidP="00653BC8">
            <w:pPr>
              <w:rPr>
                <w:rFonts w:cs="Times New Roman"/>
                <w:sz w:val="28"/>
                <w:szCs w:val="28"/>
              </w:rPr>
            </w:pPr>
            <w:r>
              <w:rPr>
                <w:rFonts w:cs="Times New Roman"/>
                <w:sz w:val="28"/>
                <w:szCs w:val="28"/>
              </w:rPr>
              <w:t>3.1 Đ</w:t>
            </w:r>
            <w:r w:rsidRPr="00FA3AF0">
              <w:rPr>
                <w:rFonts w:cs="Times New Roman"/>
                <w:sz w:val="28"/>
                <w:szCs w:val="28"/>
              </w:rPr>
              <w:t xml:space="preserve">ưa ra danh sách </w:t>
            </w:r>
            <w:r>
              <w:rPr>
                <w:rFonts w:cs="Times New Roman"/>
                <w:sz w:val="28"/>
                <w:szCs w:val="28"/>
              </w:rPr>
              <w:t>lớp học</w:t>
            </w:r>
          </w:p>
          <w:p w14:paraId="7624B57A" w14:textId="77777777" w:rsidR="005F0CDF" w:rsidRPr="00FA3AF0" w:rsidRDefault="005F0CDF" w:rsidP="00653BC8">
            <w:pPr>
              <w:rPr>
                <w:rFonts w:cs="Times New Roman"/>
                <w:sz w:val="28"/>
                <w:szCs w:val="28"/>
              </w:rPr>
            </w:pPr>
            <w:r w:rsidRPr="00FA3AF0">
              <w:rPr>
                <w:rFonts w:cs="Times New Roman"/>
                <w:sz w:val="28"/>
                <w:szCs w:val="28"/>
              </w:rPr>
              <w:t xml:space="preserve">3.3 Hiển thị thông tin của </w:t>
            </w:r>
            <w:r>
              <w:rPr>
                <w:rFonts w:cs="Times New Roman"/>
                <w:sz w:val="28"/>
                <w:szCs w:val="28"/>
              </w:rPr>
              <w:t>lớp học</w:t>
            </w:r>
            <w:r w:rsidRPr="00FA3AF0">
              <w:rPr>
                <w:rFonts w:cs="Times New Roman"/>
                <w:sz w:val="28"/>
                <w:szCs w:val="28"/>
              </w:rPr>
              <w:t xml:space="preserve"> cần sửa</w:t>
            </w:r>
          </w:p>
          <w:p w14:paraId="7952FB6F" w14:textId="77777777" w:rsidR="005F0CDF" w:rsidRPr="00FA3AF0" w:rsidRDefault="005F0CDF" w:rsidP="00653BC8">
            <w:pPr>
              <w:rPr>
                <w:rFonts w:cs="Times New Roman"/>
                <w:b/>
                <w:sz w:val="28"/>
                <w:szCs w:val="28"/>
              </w:rPr>
            </w:pPr>
            <w:r>
              <w:rPr>
                <w:rFonts w:cs="Times New Roman"/>
                <w:sz w:val="28"/>
                <w:szCs w:val="28"/>
              </w:rPr>
              <w:t>3.6 K</w:t>
            </w:r>
            <w:r w:rsidRPr="00FA3AF0">
              <w:rPr>
                <w:rFonts w:cs="Times New Roman"/>
                <w:sz w:val="28"/>
                <w:szCs w:val="28"/>
              </w:rPr>
              <w:t>iểm tra dữ liệu nhậ</w:t>
            </w:r>
            <w:r>
              <w:rPr>
                <w:rFonts w:cs="Times New Roman"/>
                <w:sz w:val="28"/>
                <w:szCs w:val="28"/>
              </w:rPr>
              <w:t>p vào</w:t>
            </w:r>
            <w:r>
              <w:rPr>
                <w:rFonts w:cs="Times New Roman"/>
                <w:sz w:val="28"/>
                <w:szCs w:val="28"/>
              </w:rPr>
              <w:br/>
              <w:t>3.7 S</w:t>
            </w:r>
            <w:r w:rsidRPr="00FA3AF0">
              <w:rPr>
                <w:rFonts w:cs="Times New Roman"/>
                <w:sz w:val="28"/>
                <w:szCs w:val="28"/>
              </w:rPr>
              <w:t>ửa thành công</w:t>
            </w:r>
          </w:p>
        </w:tc>
      </w:tr>
      <w:tr w:rsidR="005F0CDF" w:rsidRPr="00FA3AF0" w14:paraId="7F34BFB0" w14:textId="77777777" w:rsidTr="00653BC8">
        <w:tc>
          <w:tcPr>
            <w:tcW w:w="4455" w:type="dxa"/>
            <w:gridSpan w:val="3"/>
            <w:tcBorders>
              <w:bottom w:val="single" w:sz="4" w:space="0" w:color="auto"/>
            </w:tcBorders>
          </w:tcPr>
          <w:p w14:paraId="23561196" w14:textId="77777777" w:rsidR="005F0CDF" w:rsidRPr="00FA3AF0" w:rsidRDefault="005F0CDF" w:rsidP="00653BC8">
            <w:pPr>
              <w:spacing w:line="254" w:lineRule="auto"/>
              <w:rPr>
                <w:rFonts w:cs="Times New Roman"/>
                <w:sz w:val="28"/>
                <w:szCs w:val="28"/>
              </w:rPr>
            </w:pPr>
            <w:r w:rsidRPr="00FA3AF0">
              <w:rPr>
                <w:rFonts w:cs="Times New Roman"/>
                <w:sz w:val="28"/>
                <w:szCs w:val="28"/>
              </w:rPr>
              <w:t xml:space="preserve">4. Chọn chức năng xóa </w:t>
            </w:r>
            <w:r>
              <w:rPr>
                <w:rFonts w:cs="Times New Roman"/>
                <w:sz w:val="28"/>
                <w:szCs w:val="28"/>
              </w:rPr>
              <w:t>lớp học</w:t>
            </w:r>
          </w:p>
          <w:p w14:paraId="37ED7EEF" w14:textId="77777777" w:rsidR="005F0CDF" w:rsidRPr="00FA3AF0" w:rsidRDefault="005F0CDF" w:rsidP="00653BC8">
            <w:pPr>
              <w:spacing w:line="254" w:lineRule="auto"/>
              <w:rPr>
                <w:rFonts w:cs="Times New Roman"/>
                <w:sz w:val="28"/>
                <w:szCs w:val="28"/>
              </w:rPr>
            </w:pPr>
            <w:r w:rsidRPr="00FA3AF0">
              <w:rPr>
                <w:rFonts w:cs="Times New Roman"/>
                <w:sz w:val="28"/>
                <w:szCs w:val="28"/>
              </w:rPr>
              <w:t xml:space="preserve">         4.2 Chọn </w:t>
            </w:r>
            <w:r>
              <w:rPr>
                <w:rFonts w:cs="Times New Roman"/>
                <w:sz w:val="28"/>
                <w:szCs w:val="28"/>
              </w:rPr>
              <w:t>lớp học</w:t>
            </w:r>
            <w:r w:rsidRPr="00FA3AF0">
              <w:rPr>
                <w:rFonts w:cs="Times New Roman"/>
                <w:sz w:val="28"/>
                <w:szCs w:val="28"/>
              </w:rPr>
              <w:t xml:space="preserve"> cần xóa</w:t>
            </w:r>
          </w:p>
          <w:p w14:paraId="2D2B6FB1" w14:textId="77777777" w:rsidR="005F0CDF" w:rsidRPr="00FA3AF0" w:rsidRDefault="005F0CDF" w:rsidP="00653BC8">
            <w:pPr>
              <w:rPr>
                <w:rFonts w:cs="Times New Roman"/>
                <w:b/>
                <w:sz w:val="28"/>
                <w:szCs w:val="28"/>
              </w:rPr>
            </w:pPr>
            <w:r>
              <w:rPr>
                <w:rFonts w:cs="Times New Roman"/>
                <w:sz w:val="28"/>
                <w:szCs w:val="28"/>
              </w:rPr>
              <w:t xml:space="preserve">         4.4 X</w:t>
            </w:r>
            <w:r w:rsidRPr="00FA3AF0">
              <w:rPr>
                <w:rFonts w:cs="Times New Roman"/>
                <w:sz w:val="28"/>
                <w:szCs w:val="28"/>
              </w:rPr>
              <w:t>ác nhận xóa</w:t>
            </w:r>
          </w:p>
        </w:tc>
        <w:tc>
          <w:tcPr>
            <w:tcW w:w="4895" w:type="dxa"/>
            <w:tcBorders>
              <w:bottom w:val="single" w:sz="4" w:space="0" w:color="auto"/>
            </w:tcBorders>
          </w:tcPr>
          <w:p w14:paraId="76689D1C" w14:textId="77777777" w:rsidR="005F0CDF" w:rsidRPr="00FA3AF0" w:rsidRDefault="005F0CDF" w:rsidP="00653BC8">
            <w:pPr>
              <w:rPr>
                <w:rFonts w:cs="Times New Roman"/>
                <w:sz w:val="28"/>
                <w:szCs w:val="28"/>
              </w:rPr>
            </w:pPr>
            <w:r>
              <w:rPr>
                <w:rFonts w:cs="Times New Roman"/>
                <w:sz w:val="28"/>
                <w:szCs w:val="28"/>
              </w:rPr>
              <w:t>4.1 Đ</w:t>
            </w:r>
            <w:r w:rsidRPr="00FA3AF0">
              <w:rPr>
                <w:rFonts w:cs="Times New Roman"/>
                <w:sz w:val="28"/>
                <w:szCs w:val="28"/>
              </w:rPr>
              <w:t xml:space="preserve">ưa ra danh sách </w:t>
            </w:r>
            <w:r>
              <w:rPr>
                <w:rFonts w:cs="Times New Roman"/>
                <w:sz w:val="28"/>
                <w:szCs w:val="28"/>
              </w:rPr>
              <w:t>lớp học</w:t>
            </w:r>
            <w:r w:rsidRPr="00FA3AF0">
              <w:rPr>
                <w:rFonts w:cs="Times New Roman"/>
                <w:sz w:val="28"/>
                <w:szCs w:val="28"/>
              </w:rPr>
              <w:t xml:space="preserve"> </w:t>
            </w:r>
          </w:p>
          <w:p w14:paraId="266023C6" w14:textId="77777777" w:rsidR="005F0CDF" w:rsidRPr="00FA3AF0" w:rsidRDefault="005F0CDF" w:rsidP="00653BC8">
            <w:pPr>
              <w:rPr>
                <w:rFonts w:cs="Times New Roman"/>
                <w:sz w:val="28"/>
                <w:szCs w:val="28"/>
              </w:rPr>
            </w:pPr>
            <w:r>
              <w:rPr>
                <w:rFonts w:cs="Times New Roman"/>
                <w:sz w:val="28"/>
                <w:szCs w:val="28"/>
              </w:rPr>
              <w:t>4.3 Đ</w:t>
            </w:r>
            <w:r w:rsidRPr="00FA3AF0">
              <w:rPr>
                <w:rFonts w:cs="Times New Roman"/>
                <w:sz w:val="28"/>
                <w:szCs w:val="28"/>
              </w:rPr>
              <w:t>ưa ra thông báo xác nhận xóa</w:t>
            </w:r>
          </w:p>
          <w:p w14:paraId="51492C49" w14:textId="77777777" w:rsidR="005F0CDF" w:rsidRPr="00FA3AF0" w:rsidRDefault="005F0CDF" w:rsidP="00653BC8">
            <w:pPr>
              <w:rPr>
                <w:rFonts w:cs="Times New Roman"/>
                <w:b/>
                <w:sz w:val="28"/>
                <w:szCs w:val="28"/>
              </w:rPr>
            </w:pPr>
            <w:r w:rsidRPr="00FA3AF0">
              <w:rPr>
                <w:rFonts w:cs="Times New Roman"/>
                <w:sz w:val="28"/>
                <w:szCs w:val="28"/>
              </w:rPr>
              <w:t>4.5 Kiểm ra ràng buộc dữ liệ</w:t>
            </w:r>
            <w:r>
              <w:rPr>
                <w:rFonts w:cs="Times New Roman"/>
                <w:sz w:val="28"/>
                <w:szCs w:val="28"/>
              </w:rPr>
              <w:t>u</w:t>
            </w:r>
            <w:r>
              <w:rPr>
                <w:rFonts w:cs="Times New Roman"/>
                <w:sz w:val="28"/>
                <w:szCs w:val="28"/>
              </w:rPr>
              <w:br/>
              <w:t>4.6 Đ</w:t>
            </w:r>
            <w:r w:rsidRPr="00FA3AF0">
              <w:rPr>
                <w:rFonts w:cs="Times New Roman"/>
                <w:sz w:val="28"/>
                <w:szCs w:val="28"/>
              </w:rPr>
              <w:t>ưa ra thông báo xóa thành công</w:t>
            </w:r>
          </w:p>
        </w:tc>
      </w:tr>
      <w:tr w:rsidR="005F0CDF" w:rsidRPr="00FA3AF0" w14:paraId="20DF66EB" w14:textId="77777777" w:rsidTr="00653BC8">
        <w:tc>
          <w:tcPr>
            <w:tcW w:w="9350" w:type="dxa"/>
            <w:gridSpan w:val="4"/>
            <w:tcBorders>
              <w:top w:val="single" w:sz="4" w:space="0" w:color="auto"/>
            </w:tcBorders>
          </w:tcPr>
          <w:p w14:paraId="25AAB49B" w14:textId="77777777" w:rsidR="005F0CDF" w:rsidRPr="00FA3AF0" w:rsidRDefault="005F0CDF" w:rsidP="00653BC8">
            <w:pPr>
              <w:rPr>
                <w:rFonts w:cs="Times New Roman"/>
                <w:b/>
                <w:sz w:val="28"/>
                <w:szCs w:val="28"/>
              </w:rPr>
            </w:pPr>
            <w:r w:rsidRPr="00FA3AF0">
              <w:rPr>
                <w:rFonts w:cs="Times New Roman"/>
                <w:b/>
                <w:sz w:val="28"/>
                <w:szCs w:val="28"/>
              </w:rPr>
              <w:t>Luồng sự kiện phát sinh/ kịch bản phụ</w:t>
            </w:r>
          </w:p>
        </w:tc>
      </w:tr>
      <w:tr w:rsidR="005F0CDF" w:rsidRPr="00FA3AF0" w14:paraId="2C73BB72" w14:textId="77777777" w:rsidTr="00653BC8">
        <w:tc>
          <w:tcPr>
            <w:tcW w:w="4455" w:type="dxa"/>
            <w:gridSpan w:val="3"/>
          </w:tcPr>
          <w:p w14:paraId="357BF939" w14:textId="77777777" w:rsidR="005F0CDF" w:rsidRPr="00FA3AF0" w:rsidRDefault="005F0CDF" w:rsidP="00653BC8">
            <w:pPr>
              <w:rPr>
                <w:rFonts w:cs="Times New Roman"/>
                <w:sz w:val="28"/>
                <w:szCs w:val="28"/>
              </w:rPr>
            </w:pPr>
            <w:r w:rsidRPr="00FA3AF0">
              <w:rPr>
                <w:rFonts w:cs="Times New Roman"/>
                <w:sz w:val="28"/>
                <w:szCs w:val="28"/>
              </w:rPr>
              <w:lastRenderedPageBreak/>
              <w:t xml:space="preserve">Luồng 2.4: - QTV không muốn thêm </w:t>
            </w:r>
            <w:r>
              <w:rPr>
                <w:rFonts w:cs="Times New Roman"/>
                <w:sz w:val="28"/>
                <w:szCs w:val="28"/>
              </w:rPr>
              <w:t>lớp học</w:t>
            </w:r>
            <w:r w:rsidRPr="00FA3AF0">
              <w:rPr>
                <w:rFonts w:cs="Times New Roman"/>
                <w:sz w:val="28"/>
                <w:szCs w:val="28"/>
              </w:rPr>
              <w:t xml:space="preserve"> mới, Nhấn nút “Hủy” </w:t>
            </w:r>
          </w:p>
          <w:p w14:paraId="7014CDDB" w14:textId="77777777" w:rsidR="005F0CDF" w:rsidRDefault="005F0CDF" w:rsidP="005F0CDF">
            <w:pPr>
              <w:pStyle w:val="ListParagraph"/>
              <w:numPr>
                <w:ilvl w:val="0"/>
                <w:numId w:val="4"/>
              </w:numPr>
              <w:rPr>
                <w:rFonts w:cs="Times New Roman"/>
                <w:sz w:val="28"/>
                <w:szCs w:val="28"/>
              </w:rPr>
            </w:pPr>
            <w:r>
              <w:rPr>
                <w:rFonts w:cs="Times New Roman"/>
                <w:sz w:val="28"/>
                <w:szCs w:val="28"/>
              </w:rPr>
              <w:t>Lớp học</w:t>
            </w:r>
            <w:r w:rsidRPr="00FA3AF0">
              <w:rPr>
                <w:rFonts w:cs="Times New Roman"/>
                <w:sz w:val="28"/>
                <w:szCs w:val="28"/>
              </w:rPr>
              <w:t xml:space="preserve"> mới thêm trùng với </w:t>
            </w:r>
            <w:r>
              <w:rPr>
                <w:rFonts w:cs="Times New Roman"/>
                <w:sz w:val="28"/>
                <w:szCs w:val="28"/>
              </w:rPr>
              <w:t>lớp học</w:t>
            </w:r>
            <w:r w:rsidRPr="00FA3AF0">
              <w:rPr>
                <w:rFonts w:cs="Times New Roman"/>
                <w:sz w:val="28"/>
                <w:szCs w:val="28"/>
              </w:rPr>
              <w:t xml:space="preserve"> cũ</w:t>
            </w:r>
          </w:p>
          <w:p w14:paraId="692A35B4" w14:textId="77777777" w:rsidR="005F0CDF" w:rsidRPr="00FA3AF0" w:rsidRDefault="005F0CDF" w:rsidP="005F0CDF">
            <w:pPr>
              <w:pStyle w:val="ListParagraph"/>
              <w:numPr>
                <w:ilvl w:val="0"/>
                <w:numId w:val="4"/>
              </w:numPr>
              <w:rPr>
                <w:rFonts w:cs="Times New Roman"/>
                <w:sz w:val="28"/>
                <w:szCs w:val="28"/>
              </w:rPr>
            </w:pPr>
            <w:r>
              <w:rPr>
                <w:rFonts w:cs="Times New Roman"/>
                <w:sz w:val="28"/>
                <w:szCs w:val="28"/>
              </w:rPr>
              <w:t>Thông tin nhập vào sai chính tả, lỗi..</w:t>
            </w:r>
          </w:p>
        </w:tc>
        <w:tc>
          <w:tcPr>
            <w:tcW w:w="4895" w:type="dxa"/>
          </w:tcPr>
          <w:p w14:paraId="135B3101" w14:textId="77777777" w:rsidR="005F0CDF" w:rsidRPr="00FA3AF0" w:rsidRDefault="005F0CDF" w:rsidP="00653BC8">
            <w:pPr>
              <w:rPr>
                <w:rFonts w:cs="Times New Roman"/>
                <w:sz w:val="28"/>
                <w:szCs w:val="28"/>
              </w:rPr>
            </w:pPr>
            <w:r w:rsidRPr="00FA3AF0">
              <w:rPr>
                <w:rFonts w:cs="Times New Roman"/>
                <w:sz w:val="28"/>
                <w:szCs w:val="28"/>
              </w:rPr>
              <w:t>Thêm không thành công, kết thúc usecase</w:t>
            </w:r>
          </w:p>
        </w:tc>
      </w:tr>
      <w:tr w:rsidR="005F0CDF" w:rsidRPr="00FA3AF0" w14:paraId="30F69D90" w14:textId="77777777" w:rsidTr="00653BC8">
        <w:tc>
          <w:tcPr>
            <w:tcW w:w="4455" w:type="dxa"/>
            <w:gridSpan w:val="3"/>
          </w:tcPr>
          <w:p w14:paraId="6EEAD436" w14:textId="77777777" w:rsidR="005F0CDF" w:rsidRPr="00FA3AF0" w:rsidRDefault="005F0CDF" w:rsidP="00653BC8">
            <w:pPr>
              <w:rPr>
                <w:rFonts w:cs="Times New Roman"/>
                <w:sz w:val="28"/>
                <w:szCs w:val="28"/>
              </w:rPr>
            </w:pPr>
            <w:r w:rsidRPr="00FA3AF0">
              <w:rPr>
                <w:rFonts w:cs="Times New Roman"/>
                <w:sz w:val="28"/>
                <w:szCs w:val="28"/>
              </w:rPr>
              <w:t>Luồng 3.5: QTV không muốn sửa nữa, chọn nút “Hủy”</w:t>
            </w:r>
          </w:p>
        </w:tc>
        <w:tc>
          <w:tcPr>
            <w:tcW w:w="4895" w:type="dxa"/>
          </w:tcPr>
          <w:p w14:paraId="41DC069D" w14:textId="77777777" w:rsidR="005F0CDF" w:rsidRPr="00FA3AF0" w:rsidRDefault="005F0CDF" w:rsidP="00653BC8">
            <w:pPr>
              <w:rPr>
                <w:rFonts w:cs="Times New Roman"/>
                <w:sz w:val="28"/>
                <w:szCs w:val="28"/>
              </w:rPr>
            </w:pPr>
            <w:r w:rsidRPr="00FA3AF0">
              <w:rPr>
                <w:rFonts w:cs="Times New Roman"/>
                <w:sz w:val="28"/>
                <w:szCs w:val="28"/>
              </w:rPr>
              <w:t>Sửa thông tin không thành công, kết thúc usecase</w:t>
            </w:r>
          </w:p>
        </w:tc>
      </w:tr>
      <w:tr w:rsidR="005F0CDF" w:rsidRPr="00FA3AF0" w14:paraId="33AA6DB8" w14:textId="77777777" w:rsidTr="00653BC8">
        <w:tc>
          <w:tcPr>
            <w:tcW w:w="4455" w:type="dxa"/>
            <w:gridSpan w:val="3"/>
          </w:tcPr>
          <w:p w14:paraId="00075FB4" w14:textId="77777777" w:rsidR="005F0CDF" w:rsidRPr="00FA3AF0" w:rsidRDefault="005F0CDF" w:rsidP="00653BC8">
            <w:pPr>
              <w:rPr>
                <w:rFonts w:cs="Times New Roman"/>
                <w:sz w:val="28"/>
                <w:szCs w:val="28"/>
              </w:rPr>
            </w:pPr>
            <w:r w:rsidRPr="00FA3AF0">
              <w:rPr>
                <w:rFonts w:cs="Times New Roman"/>
                <w:sz w:val="28"/>
                <w:szCs w:val="28"/>
              </w:rPr>
              <w:t>Luồng 4.4:  QTV không xác nhận xóa, chọn nút ‘Hủy’</w:t>
            </w:r>
          </w:p>
        </w:tc>
        <w:tc>
          <w:tcPr>
            <w:tcW w:w="4895" w:type="dxa"/>
          </w:tcPr>
          <w:p w14:paraId="35EF2D52" w14:textId="77777777" w:rsidR="005F0CDF" w:rsidRPr="00FA3AF0" w:rsidRDefault="005F0CDF" w:rsidP="00653BC8">
            <w:pPr>
              <w:rPr>
                <w:rFonts w:cs="Times New Roman"/>
                <w:sz w:val="28"/>
                <w:szCs w:val="28"/>
              </w:rPr>
            </w:pPr>
            <w:r w:rsidRPr="00FA3AF0">
              <w:rPr>
                <w:rFonts w:cs="Times New Roman"/>
                <w:sz w:val="28"/>
                <w:szCs w:val="28"/>
              </w:rPr>
              <w:t>Xóa thông tin không thành công, kết thúc usecase</w:t>
            </w:r>
          </w:p>
        </w:tc>
      </w:tr>
      <w:tr w:rsidR="005F0CDF" w:rsidRPr="00FA3AF0" w14:paraId="244F627F" w14:textId="77777777" w:rsidTr="00653BC8">
        <w:tc>
          <w:tcPr>
            <w:tcW w:w="4455" w:type="dxa"/>
            <w:gridSpan w:val="3"/>
          </w:tcPr>
          <w:p w14:paraId="2C400589" w14:textId="77777777" w:rsidR="005F0CDF" w:rsidRPr="00FA3AF0" w:rsidRDefault="005F0CDF" w:rsidP="00653BC8">
            <w:pPr>
              <w:rPr>
                <w:rFonts w:cs="Times New Roman"/>
                <w:sz w:val="28"/>
                <w:szCs w:val="28"/>
              </w:rPr>
            </w:pPr>
            <w:r w:rsidRPr="00FA3AF0">
              <w:rPr>
                <w:rFonts w:cs="Times New Roman"/>
                <w:sz w:val="28"/>
                <w:szCs w:val="28"/>
              </w:rPr>
              <w:t>Luồng 2.5, 3.6, 4.5: Hệ thống kiểm tra dữ liệu có sai xót</w:t>
            </w:r>
          </w:p>
        </w:tc>
        <w:tc>
          <w:tcPr>
            <w:tcW w:w="4895" w:type="dxa"/>
          </w:tcPr>
          <w:p w14:paraId="2F211C82" w14:textId="77777777" w:rsidR="005F0CDF" w:rsidRPr="00FA3AF0" w:rsidRDefault="005F0CDF" w:rsidP="00653BC8">
            <w:pPr>
              <w:rPr>
                <w:rFonts w:cs="Times New Roman"/>
                <w:sz w:val="28"/>
                <w:szCs w:val="28"/>
              </w:rPr>
            </w:pPr>
            <w:r w:rsidRPr="00FA3AF0">
              <w:rPr>
                <w:rFonts w:cs="Times New Roman"/>
                <w:sz w:val="28"/>
                <w:szCs w:val="28"/>
              </w:rPr>
              <w:t>Hiển thị lỗi và yêu  cầu thao tác lại</w:t>
            </w:r>
          </w:p>
        </w:tc>
      </w:tr>
    </w:tbl>
    <w:p w14:paraId="041FAAED" w14:textId="77777777" w:rsidR="005F0CDF" w:rsidRDefault="005F0CDF" w:rsidP="00D47456"/>
    <w:p w14:paraId="602738D1" w14:textId="5BBB89C2" w:rsidR="00D47456" w:rsidRDefault="00D47456" w:rsidP="00D47456"/>
    <w:p w14:paraId="44A0BD87" w14:textId="6593CD04" w:rsidR="00D47456" w:rsidRDefault="00D47456" w:rsidP="00D47456"/>
    <w:p w14:paraId="722CFEA6" w14:textId="43320B3C" w:rsidR="00D47456" w:rsidRDefault="00D47456" w:rsidP="00D47456"/>
    <w:p w14:paraId="71E5CA0C" w14:textId="1785129E" w:rsidR="00D47456" w:rsidRDefault="00D47456" w:rsidP="00D47456"/>
    <w:p w14:paraId="6727EC5F" w14:textId="01A3E277" w:rsidR="00D47456" w:rsidRDefault="00D47456" w:rsidP="00D47456"/>
    <w:p w14:paraId="07339C91" w14:textId="620A1608" w:rsidR="00D47456" w:rsidRDefault="00D47456" w:rsidP="00D47456"/>
    <w:p w14:paraId="37FC0E74" w14:textId="5BC35CB1" w:rsidR="00D47456" w:rsidRDefault="00D47456" w:rsidP="00D47456"/>
    <w:p w14:paraId="70C7E95C" w14:textId="40506050" w:rsidR="00D47456" w:rsidRDefault="00D47456" w:rsidP="00D47456"/>
    <w:p w14:paraId="668BBA7F" w14:textId="197E8763" w:rsidR="00D47456" w:rsidRDefault="00D47456" w:rsidP="00D47456"/>
    <w:p w14:paraId="3C9BF017" w14:textId="77777777" w:rsidR="00EA06CB" w:rsidRDefault="00EA06CB" w:rsidP="0040151E">
      <w:pPr>
        <w:sectPr w:rsidR="00EA06CB"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6E4416F4" w14:textId="77777777" w:rsidR="00EA06CB" w:rsidRPr="00EC13CA" w:rsidRDefault="00EA06CB" w:rsidP="00EC13CA">
      <w:pPr>
        <w:pStyle w:val="Subtitle"/>
        <w:jc w:val="center"/>
        <w:rPr>
          <w:rStyle w:val="SubtleEmphasis"/>
          <w:bCs/>
          <w:i w:val="0"/>
          <w:iCs w:val="0"/>
        </w:rPr>
      </w:pPr>
      <w:r w:rsidRPr="00EC13CA">
        <w:rPr>
          <w:rStyle w:val="SubtleEmphasis"/>
          <w:bCs/>
          <w:i w:val="0"/>
          <w:iCs w:val="0"/>
        </w:rPr>
        <w:lastRenderedPageBreak/>
        <w:t>HỌC VIỆN KỸ THUẬT QUÂN SỰ</w:t>
      </w:r>
    </w:p>
    <w:p w14:paraId="45317392" w14:textId="77777777" w:rsidR="00EA06CB" w:rsidRPr="00137926" w:rsidRDefault="00EA06CB" w:rsidP="00EA06CB">
      <w:pPr>
        <w:jc w:val="center"/>
      </w:pPr>
    </w:p>
    <w:p w14:paraId="152B754B" w14:textId="77777777" w:rsidR="00EA06CB" w:rsidRPr="00CF06C0" w:rsidRDefault="00EA06CB" w:rsidP="00EA06CB">
      <w:pPr>
        <w:pStyle w:val="Subtitle"/>
        <w:jc w:val="center"/>
      </w:pPr>
    </w:p>
    <w:p w14:paraId="3F3F7C23" w14:textId="77777777" w:rsidR="00EA06CB" w:rsidRDefault="00EA06CB" w:rsidP="00EA06CB">
      <w:pPr>
        <w:spacing w:line="360" w:lineRule="auto"/>
        <w:jc w:val="center"/>
      </w:pPr>
    </w:p>
    <w:p w14:paraId="018A25E8" w14:textId="77777777" w:rsidR="00EA06CB" w:rsidRDefault="00EA06CB" w:rsidP="00EA06CB">
      <w:pPr>
        <w:spacing w:line="360" w:lineRule="auto"/>
        <w:jc w:val="center"/>
      </w:pPr>
    </w:p>
    <w:p w14:paraId="2BDCEAEE" w14:textId="77777777" w:rsidR="00EA06CB" w:rsidRDefault="00EA06CB" w:rsidP="00EA06CB">
      <w:pPr>
        <w:spacing w:line="360" w:lineRule="auto"/>
        <w:jc w:val="center"/>
      </w:pPr>
    </w:p>
    <w:p w14:paraId="552D8866" w14:textId="77777777" w:rsidR="00EA06CB" w:rsidRDefault="00EA06CB" w:rsidP="00EA06CB">
      <w:pPr>
        <w:spacing w:line="360" w:lineRule="auto"/>
        <w:jc w:val="center"/>
      </w:pPr>
    </w:p>
    <w:p w14:paraId="4ED69186" w14:textId="77777777" w:rsidR="00EA06CB" w:rsidRDefault="00EA06CB" w:rsidP="00EA06CB">
      <w:pPr>
        <w:spacing w:line="360" w:lineRule="auto"/>
        <w:jc w:val="center"/>
      </w:pPr>
    </w:p>
    <w:p w14:paraId="1899A962" w14:textId="77777777" w:rsidR="00EA06CB" w:rsidRDefault="00EA06CB" w:rsidP="00EA06CB">
      <w:pPr>
        <w:spacing w:line="360" w:lineRule="auto"/>
        <w:jc w:val="center"/>
      </w:pPr>
    </w:p>
    <w:p w14:paraId="5A03D710" w14:textId="77777777" w:rsidR="00EA06CB" w:rsidRDefault="00EA06CB" w:rsidP="00EA06CB">
      <w:pPr>
        <w:spacing w:line="360" w:lineRule="auto"/>
        <w:jc w:val="center"/>
      </w:pPr>
    </w:p>
    <w:p w14:paraId="605E5F12" w14:textId="77777777" w:rsidR="00EA06CB" w:rsidRDefault="00EA06CB" w:rsidP="00EA06CB">
      <w:pPr>
        <w:spacing w:line="360" w:lineRule="auto"/>
        <w:jc w:val="center"/>
      </w:pPr>
    </w:p>
    <w:p w14:paraId="1F7222B6" w14:textId="77777777" w:rsidR="00EA06CB" w:rsidRDefault="00EA06CB" w:rsidP="00EA06CB">
      <w:pPr>
        <w:pStyle w:val="Title"/>
        <w:jc w:val="center"/>
      </w:pPr>
      <w:r>
        <w:t>KHẢO SÁT PHÂN TÍCH NGHIÊP VỤ</w:t>
      </w:r>
    </w:p>
    <w:p w14:paraId="78AA6C8A" w14:textId="77777777" w:rsidR="00EA06CB" w:rsidRDefault="00EA06CB" w:rsidP="00EA06CB">
      <w:pPr>
        <w:pStyle w:val="Title"/>
        <w:jc w:val="center"/>
      </w:pPr>
    </w:p>
    <w:p w14:paraId="3D12F4D3" w14:textId="77777777" w:rsidR="00EA06CB" w:rsidRDefault="00EA06CB" w:rsidP="00EA06CB">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1B4724E3" w14:textId="77777777" w:rsidR="00EA06CB" w:rsidRDefault="00EA06CB" w:rsidP="00EA06CB">
      <w:pPr>
        <w:spacing w:line="360" w:lineRule="auto"/>
        <w:jc w:val="center"/>
      </w:pPr>
    </w:p>
    <w:p w14:paraId="135ED0F7" w14:textId="77777777" w:rsidR="00EA06CB" w:rsidRDefault="00EA06CB" w:rsidP="00EA06CB">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EA06CB" w14:paraId="06F77CE5" w14:textId="77777777" w:rsidTr="00B358A9">
        <w:tc>
          <w:tcPr>
            <w:tcW w:w="3420" w:type="dxa"/>
          </w:tcPr>
          <w:p w14:paraId="3783458F" w14:textId="77777777" w:rsidR="00EA06CB" w:rsidRPr="00BA6B3F" w:rsidRDefault="00EA06CB" w:rsidP="00B358A9">
            <w:pPr>
              <w:spacing w:line="360" w:lineRule="auto"/>
              <w:jc w:val="center"/>
              <w:rPr>
                <w:b/>
                <w:bCs/>
              </w:rPr>
            </w:pPr>
            <w:r w:rsidRPr="00BA6B3F">
              <w:rPr>
                <w:b/>
                <w:bCs/>
              </w:rPr>
              <w:t>Sinh viên thực hiện:</w:t>
            </w:r>
          </w:p>
        </w:tc>
        <w:tc>
          <w:tcPr>
            <w:tcW w:w="3690" w:type="dxa"/>
          </w:tcPr>
          <w:p w14:paraId="421050C5" w14:textId="11BE929D" w:rsidR="00EA06CB" w:rsidRDefault="00EA06CB" w:rsidP="00B358A9">
            <w:pPr>
              <w:spacing w:line="360" w:lineRule="auto"/>
              <w:jc w:val="center"/>
            </w:pPr>
            <w:r>
              <w:t>L</w:t>
            </w:r>
            <w:r w:rsidR="00FE1917">
              <w:t>ường Đình Hoàng</w:t>
            </w:r>
          </w:p>
        </w:tc>
      </w:tr>
      <w:tr w:rsidR="00EA06CB" w14:paraId="4C6C0D21" w14:textId="77777777" w:rsidTr="00B358A9">
        <w:tc>
          <w:tcPr>
            <w:tcW w:w="3420" w:type="dxa"/>
          </w:tcPr>
          <w:p w14:paraId="5F7F232C" w14:textId="77777777" w:rsidR="00EA06CB" w:rsidRDefault="00EA06CB" w:rsidP="00B358A9">
            <w:pPr>
              <w:spacing w:line="360" w:lineRule="auto"/>
              <w:jc w:val="center"/>
            </w:pPr>
          </w:p>
        </w:tc>
        <w:tc>
          <w:tcPr>
            <w:tcW w:w="3690" w:type="dxa"/>
          </w:tcPr>
          <w:p w14:paraId="2B7541DA" w14:textId="77777777" w:rsidR="00EA06CB" w:rsidRDefault="00EA06CB" w:rsidP="00B358A9">
            <w:pPr>
              <w:spacing w:line="360" w:lineRule="auto"/>
              <w:jc w:val="center"/>
            </w:pPr>
          </w:p>
        </w:tc>
      </w:tr>
      <w:tr w:rsidR="00EA06CB" w14:paraId="30208535" w14:textId="77777777" w:rsidTr="00B358A9">
        <w:tc>
          <w:tcPr>
            <w:tcW w:w="3420" w:type="dxa"/>
          </w:tcPr>
          <w:p w14:paraId="68408905" w14:textId="77777777" w:rsidR="00EA06CB" w:rsidRDefault="00EA06CB" w:rsidP="00B358A9">
            <w:pPr>
              <w:spacing w:line="360" w:lineRule="auto"/>
              <w:jc w:val="center"/>
            </w:pPr>
          </w:p>
        </w:tc>
        <w:tc>
          <w:tcPr>
            <w:tcW w:w="3690" w:type="dxa"/>
          </w:tcPr>
          <w:p w14:paraId="0ED58373" w14:textId="77777777" w:rsidR="00EA06CB" w:rsidRDefault="00EA06CB" w:rsidP="00B358A9">
            <w:pPr>
              <w:spacing w:line="360" w:lineRule="auto"/>
              <w:jc w:val="center"/>
            </w:pPr>
          </w:p>
        </w:tc>
      </w:tr>
      <w:tr w:rsidR="00EA06CB" w14:paraId="35194008" w14:textId="77777777" w:rsidTr="00B358A9">
        <w:tc>
          <w:tcPr>
            <w:tcW w:w="3420" w:type="dxa"/>
          </w:tcPr>
          <w:p w14:paraId="6AA2FF18" w14:textId="77777777" w:rsidR="00EA06CB" w:rsidRDefault="00EA06CB" w:rsidP="00B358A9">
            <w:pPr>
              <w:spacing w:line="360" w:lineRule="auto"/>
              <w:jc w:val="center"/>
            </w:pPr>
          </w:p>
        </w:tc>
        <w:tc>
          <w:tcPr>
            <w:tcW w:w="3690" w:type="dxa"/>
          </w:tcPr>
          <w:p w14:paraId="0A212871" w14:textId="77777777" w:rsidR="00EA06CB" w:rsidRDefault="00EA06CB" w:rsidP="00B358A9">
            <w:pPr>
              <w:spacing w:line="360" w:lineRule="auto"/>
              <w:jc w:val="center"/>
            </w:pPr>
          </w:p>
        </w:tc>
      </w:tr>
      <w:tr w:rsidR="00EA06CB" w14:paraId="1CB7726F" w14:textId="77777777" w:rsidTr="00B358A9">
        <w:tc>
          <w:tcPr>
            <w:tcW w:w="3420" w:type="dxa"/>
          </w:tcPr>
          <w:p w14:paraId="24BA499A" w14:textId="77777777" w:rsidR="00EA06CB" w:rsidRDefault="00EA06CB" w:rsidP="00B358A9">
            <w:pPr>
              <w:spacing w:line="360" w:lineRule="auto"/>
              <w:jc w:val="center"/>
            </w:pPr>
          </w:p>
        </w:tc>
        <w:tc>
          <w:tcPr>
            <w:tcW w:w="3690" w:type="dxa"/>
          </w:tcPr>
          <w:p w14:paraId="19A6527E" w14:textId="77777777" w:rsidR="00EA06CB" w:rsidRDefault="00EA06CB" w:rsidP="00B358A9">
            <w:pPr>
              <w:spacing w:line="360" w:lineRule="auto"/>
              <w:jc w:val="center"/>
            </w:pPr>
          </w:p>
        </w:tc>
      </w:tr>
      <w:tr w:rsidR="00EA06CB" w14:paraId="763C4BC1" w14:textId="77777777" w:rsidTr="00B358A9">
        <w:tc>
          <w:tcPr>
            <w:tcW w:w="3420" w:type="dxa"/>
          </w:tcPr>
          <w:p w14:paraId="44ADCAD1" w14:textId="77777777" w:rsidR="00EA06CB" w:rsidRDefault="00EA06CB" w:rsidP="00B358A9">
            <w:pPr>
              <w:spacing w:line="360" w:lineRule="auto"/>
              <w:jc w:val="center"/>
            </w:pPr>
          </w:p>
        </w:tc>
        <w:tc>
          <w:tcPr>
            <w:tcW w:w="3690" w:type="dxa"/>
          </w:tcPr>
          <w:p w14:paraId="5A4A7A22" w14:textId="77777777" w:rsidR="00EA06CB" w:rsidRDefault="00EA06CB" w:rsidP="00B358A9">
            <w:pPr>
              <w:spacing w:line="360" w:lineRule="auto"/>
              <w:jc w:val="center"/>
            </w:pPr>
          </w:p>
        </w:tc>
      </w:tr>
      <w:tr w:rsidR="00EA06CB" w14:paraId="08225CEA" w14:textId="77777777" w:rsidTr="00B358A9">
        <w:tc>
          <w:tcPr>
            <w:tcW w:w="3420" w:type="dxa"/>
          </w:tcPr>
          <w:p w14:paraId="0233306A" w14:textId="77777777" w:rsidR="00EA06CB" w:rsidRDefault="00EA06CB" w:rsidP="00B358A9">
            <w:pPr>
              <w:spacing w:line="360" w:lineRule="auto"/>
              <w:jc w:val="center"/>
            </w:pPr>
          </w:p>
        </w:tc>
        <w:tc>
          <w:tcPr>
            <w:tcW w:w="3690" w:type="dxa"/>
          </w:tcPr>
          <w:p w14:paraId="00D50B62" w14:textId="77777777" w:rsidR="00EA06CB" w:rsidRDefault="00EA06CB" w:rsidP="00B358A9">
            <w:pPr>
              <w:spacing w:line="360" w:lineRule="auto"/>
              <w:jc w:val="center"/>
            </w:pPr>
          </w:p>
        </w:tc>
      </w:tr>
    </w:tbl>
    <w:p w14:paraId="29532ADC" w14:textId="77777777" w:rsidR="00EA06CB" w:rsidRDefault="00EA06CB" w:rsidP="00EA06CB">
      <w:pPr>
        <w:spacing w:line="360" w:lineRule="auto"/>
        <w:jc w:val="center"/>
      </w:pPr>
    </w:p>
    <w:p w14:paraId="76A006ED" w14:textId="77777777" w:rsidR="00EA06CB" w:rsidRPr="006D68E2" w:rsidRDefault="00EA06CB" w:rsidP="00EA06CB">
      <w:pPr>
        <w:jc w:val="center"/>
      </w:pPr>
    </w:p>
    <w:p w14:paraId="7436AFAD" w14:textId="77777777" w:rsidR="00EA06CB" w:rsidRPr="006D68E2" w:rsidRDefault="00EA06CB" w:rsidP="00EA06CB">
      <w:pPr>
        <w:jc w:val="center"/>
      </w:pPr>
    </w:p>
    <w:p w14:paraId="70FE6A2B" w14:textId="77777777" w:rsidR="00EA06CB" w:rsidRPr="006D68E2" w:rsidRDefault="00EA06CB" w:rsidP="00EA06CB">
      <w:pPr>
        <w:jc w:val="center"/>
      </w:pPr>
    </w:p>
    <w:p w14:paraId="6B3BEA3B" w14:textId="77777777" w:rsidR="00EA06CB" w:rsidRPr="006D68E2" w:rsidRDefault="00EA06CB" w:rsidP="00EA06CB">
      <w:pPr>
        <w:jc w:val="center"/>
      </w:pPr>
    </w:p>
    <w:p w14:paraId="7495C7F3" w14:textId="77777777" w:rsidR="00EA06CB" w:rsidRPr="006D68E2" w:rsidRDefault="00EA06CB" w:rsidP="00EA06CB">
      <w:pPr>
        <w:jc w:val="center"/>
      </w:pPr>
    </w:p>
    <w:p w14:paraId="3124B27C" w14:textId="77777777" w:rsidR="00EA06CB" w:rsidRPr="006D68E2" w:rsidRDefault="00EA06CB" w:rsidP="00EA06CB">
      <w:pPr>
        <w:jc w:val="center"/>
      </w:pPr>
    </w:p>
    <w:p w14:paraId="67E0069A" w14:textId="77777777" w:rsidR="00EA06CB" w:rsidRPr="006D68E2" w:rsidRDefault="00EA06CB" w:rsidP="00EA06CB">
      <w:pPr>
        <w:jc w:val="center"/>
      </w:pPr>
    </w:p>
    <w:p w14:paraId="186A2DB2" w14:textId="77777777" w:rsidR="00EA06CB" w:rsidRDefault="00EA06CB" w:rsidP="00EA06CB">
      <w:pPr>
        <w:spacing w:line="360" w:lineRule="auto"/>
        <w:jc w:val="center"/>
      </w:pPr>
    </w:p>
    <w:p w14:paraId="3C67C0C8" w14:textId="77777777" w:rsidR="00EA06CB" w:rsidRDefault="00EA06CB" w:rsidP="00EA06CB">
      <w:pPr>
        <w:spacing w:line="360" w:lineRule="auto"/>
        <w:ind w:firstLine="432"/>
        <w:jc w:val="center"/>
      </w:pPr>
      <w:r>
        <w:t>Hà Nội, tháng 07/2022</w:t>
      </w:r>
    </w:p>
    <w:p w14:paraId="7F8BD173" w14:textId="77777777" w:rsidR="000830B2" w:rsidRPr="00491244" w:rsidRDefault="000830B2" w:rsidP="000830B2">
      <w:pPr>
        <w:pStyle w:val="Heading1"/>
        <w:rPr>
          <w:b w:val="0"/>
        </w:rPr>
      </w:pPr>
      <w:r w:rsidRPr="00491244">
        <w:lastRenderedPageBreak/>
        <w:t>Khảo sát nghiệp vụ (Biểu đồ hoạt động)</w:t>
      </w:r>
    </w:p>
    <w:p w14:paraId="31EF30EC" w14:textId="6B11A80C" w:rsidR="000830B2" w:rsidRDefault="000830B2" w:rsidP="000830B2">
      <w:pPr>
        <w:pStyle w:val="Heading2"/>
      </w:pPr>
      <w:r>
        <w:t>Quy trình xử lý:</w:t>
      </w:r>
    </w:p>
    <w:p w14:paraId="1F68B611" w14:textId="77777777" w:rsidR="000830B2" w:rsidRPr="000830B2" w:rsidRDefault="000830B2" w:rsidP="000830B2"/>
    <w:tbl>
      <w:tblPr>
        <w:tblW w:w="9360" w:type="dxa"/>
        <w:tblLayout w:type="fixed"/>
        <w:tblCellMar>
          <w:top w:w="55" w:type="dxa"/>
          <w:left w:w="55" w:type="dxa"/>
          <w:bottom w:w="55" w:type="dxa"/>
          <w:right w:w="55" w:type="dxa"/>
        </w:tblCellMar>
        <w:tblLook w:val="04A0" w:firstRow="1" w:lastRow="0" w:firstColumn="1" w:lastColumn="0" w:noHBand="0" w:noVBand="1"/>
      </w:tblPr>
      <w:tblGrid>
        <w:gridCol w:w="4680"/>
        <w:gridCol w:w="4680"/>
      </w:tblGrid>
      <w:tr w:rsidR="00917EE7" w:rsidRPr="00E83F24" w14:paraId="04AEC023" w14:textId="77777777" w:rsidTr="00653BC8">
        <w:tc>
          <w:tcPr>
            <w:tcW w:w="4680" w:type="dxa"/>
            <w:tcBorders>
              <w:top w:val="single" w:sz="2" w:space="0" w:color="000000"/>
              <w:left w:val="single" w:sz="2" w:space="0" w:color="000000"/>
              <w:bottom w:val="single" w:sz="2" w:space="0" w:color="000000"/>
            </w:tcBorders>
          </w:tcPr>
          <w:p w14:paraId="5B6A7208" w14:textId="77777777" w:rsidR="00917EE7" w:rsidRPr="00E83F24" w:rsidRDefault="00917EE7" w:rsidP="00653BC8">
            <w:pPr>
              <w:pStyle w:val="TableContents"/>
              <w:rPr>
                <w:rFonts w:ascii="Times New Roman" w:hAnsi="Times New Roman" w:cs="Times New Roman"/>
                <w:sz w:val="28"/>
                <w:szCs w:val="28"/>
              </w:rPr>
            </w:pPr>
            <w:r w:rsidRPr="00E83F24">
              <w:rPr>
                <w:rFonts w:ascii="Times New Roman" w:hAnsi="Times New Roman" w:cs="Times New Roman"/>
                <w:sz w:val="28"/>
                <w:szCs w:val="28"/>
              </w:rPr>
              <w:t xml:space="preserve">1. Quản lý phòng học </w:t>
            </w:r>
          </w:p>
        </w:tc>
        <w:tc>
          <w:tcPr>
            <w:tcW w:w="4680" w:type="dxa"/>
            <w:tcBorders>
              <w:top w:val="single" w:sz="2" w:space="0" w:color="000000"/>
              <w:left w:val="single" w:sz="2" w:space="0" w:color="000000"/>
              <w:bottom w:val="single" w:sz="2" w:space="0" w:color="000000"/>
              <w:right w:val="single" w:sz="2" w:space="0" w:color="000000"/>
            </w:tcBorders>
          </w:tcPr>
          <w:p w14:paraId="1DA58C7A" w14:textId="77777777" w:rsidR="00917EE7" w:rsidRPr="00E83F24" w:rsidRDefault="00917EE7" w:rsidP="00653BC8">
            <w:pPr>
              <w:pStyle w:val="TableContents"/>
              <w:rPr>
                <w:rFonts w:ascii="Times New Roman" w:hAnsi="Times New Roman" w:cs="Times New Roman"/>
                <w:sz w:val="28"/>
                <w:szCs w:val="28"/>
              </w:rPr>
            </w:pPr>
            <w:r w:rsidRPr="00E83F24">
              <w:rPr>
                <w:rFonts w:ascii="Times New Roman" w:hAnsi="Times New Roman" w:cs="Times New Roman"/>
                <w:sz w:val="28"/>
                <w:szCs w:val="28"/>
              </w:rPr>
              <w:t>Actor: Quản trị viên đăng nhập hệ thống, thực hiện các lựa chọn chức năng thêm, sử</w:t>
            </w:r>
            <w:r>
              <w:rPr>
                <w:rFonts w:ascii="Times New Roman" w:hAnsi="Times New Roman" w:cs="Times New Roman"/>
                <w:sz w:val="28"/>
                <w:szCs w:val="28"/>
              </w:rPr>
              <w:t>a, xóa</w:t>
            </w:r>
          </w:p>
          <w:p w14:paraId="730AE98D" w14:textId="77777777" w:rsidR="00917EE7" w:rsidRPr="00E83F24" w:rsidRDefault="00917EE7" w:rsidP="00653BC8">
            <w:pPr>
              <w:pStyle w:val="TableContents"/>
              <w:rPr>
                <w:rFonts w:ascii="Times New Roman" w:hAnsi="Times New Roman" w:cs="Times New Roman"/>
                <w:sz w:val="28"/>
                <w:szCs w:val="28"/>
              </w:rPr>
            </w:pPr>
            <w:r w:rsidRPr="00E83F24">
              <w:rPr>
                <w:rFonts w:ascii="Times New Roman" w:hAnsi="Times New Roman" w:cs="Times New Roman"/>
                <w:sz w:val="28"/>
                <w:szCs w:val="28"/>
              </w:rPr>
              <w:t xml:space="preserve">Hệ thống: đưa ra các phản hồi lại các yêu của actor </w:t>
            </w:r>
          </w:p>
        </w:tc>
      </w:tr>
      <w:tr w:rsidR="00917EE7" w:rsidRPr="00E83F24" w14:paraId="577FCDE4" w14:textId="77777777" w:rsidTr="00653BC8">
        <w:tc>
          <w:tcPr>
            <w:tcW w:w="4680" w:type="dxa"/>
            <w:tcBorders>
              <w:left w:val="single" w:sz="2" w:space="0" w:color="000000"/>
              <w:bottom w:val="single" w:sz="2" w:space="0" w:color="000000"/>
            </w:tcBorders>
          </w:tcPr>
          <w:p w14:paraId="3F0DA035" w14:textId="77777777" w:rsidR="00917EE7" w:rsidRPr="00E83F24" w:rsidRDefault="00917EE7" w:rsidP="00653BC8">
            <w:pPr>
              <w:pStyle w:val="TableContents"/>
              <w:rPr>
                <w:rFonts w:ascii="Times New Roman" w:hAnsi="Times New Roman" w:cs="Times New Roman"/>
                <w:sz w:val="28"/>
                <w:szCs w:val="28"/>
              </w:rPr>
            </w:pPr>
            <w:r w:rsidRPr="00E83F24">
              <w:rPr>
                <w:rFonts w:ascii="Times New Roman" w:hAnsi="Times New Roman" w:cs="Times New Roman"/>
                <w:sz w:val="28"/>
                <w:szCs w:val="28"/>
              </w:rPr>
              <w:t xml:space="preserve">2. Quản lý thời khóa biểu  </w:t>
            </w:r>
          </w:p>
        </w:tc>
        <w:tc>
          <w:tcPr>
            <w:tcW w:w="4680" w:type="dxa"/>
            <w:tcBorders>
              <w:left w:val="single" w:sz="2" w:space="0" w:color="000000"/>
              <w:bottom w:val="single" w:sz="2" w:space="0" w:color="000000"/>
              <w:right w:val="single" w:sz="2" w:space="0" w:color="000000"/>
            </w:tcBorders>
          </w:tcPr>
          <w:p w14:paraId="08C7F284" w14:textId="77777777" w:rsidR="00917EE7" w:rsidRPr="00E83F24" w:rsidRDefault="00917EE7" w:rsidP="00653BC8">
            <w:pPr>
              <w:pStyle w:val="TableContents"/>
              <w:rPr>
                <w:rFonts w:ascii="Times New Roman" w:hAnsi="Times New Roman" w:cs="Times New Roman"/>
                <w:sz w:val="28"/>
                <w:szCs w:val="28"/>
              </w:rPr>
            </w:pPr>
            <w:r w:rsidRPr="00E83F24">
              <w:rPr>
                <w:rFonts w:ascii="Times New Roman" w:hAnsi="Times New Roman" w:cs="Times New Roman"/>
                <w:sz w:val="28"/>
                <w:szCs w:val="28"/>
              </w:rPr>
              <w:t>Actor: Quản trị viên đăng nhập hệ thống, thực hiện các lựa chọn chức năng thêm, sử</w:t>
            </w:r>
            <w:r>
              <w:rPr>
                <w:rFonts w:ascii="Times New Roman" w:hAnsi="Times New Roman" w:cs="Times New Roman"/>
                <w:sz w:val="28"/>
                <w:szCs w:val="28"/>
              </w:rPr>
              <w:t>a, xóa</w:t>
            </w:r>
            <w:r w:rsidRPr="00E83F24">
              <w:rPr>
                <w:rFonts w:ascii="Times New Roman" w:hAnsi="Times New Roman" w:cs="Times New Roman"/>
                <w:sz w:val="28"/>
                <w:szCs w:val="28"/>
              </w:rPr>
              <w:t xml:space="preserve"> </w:t>
            </w:r>
          </w:p>
          <w:p w14:paraId="79AF5C96" w14:textId="77777777" w:rsidR="00917EE7" w:rsidRPr="00E83F24" w:rsidRDefault="00917EE7" w:rsidP="00653BC8">
            <w:pPr>
              <w:pStyle w:val="TableContents"/>
              <w:rPr>
                <w:rFonts w:ascii="Times New Roman" w:hAnsi="Times New Roman" w:cs="Times New Roman"/>
                <w:sz w:val="28"/>
                <w:szCs w:val="28"/>
              </w:rPr>
            </w:pPr>
            <w:r w:rsidRPr="00E83F24">
              <w:rPr>
                <w:rFonts w:ascii="Times New Roman" w:hAnsi="Times New Roman" w:cs="Times New Roman"/>
                <w:sz w:val="28"/>
                <w:szCs w:val="28"/>
              </w:rPr>
              <w:t xml:space="preserve">Hệ thống: đưa ra các phản hồi lại các yêu của actor </w:t>
            </w:r>
          </w:p>
        </w:tc>
      </w:tr>
    </w:tbl>
    <w:p w14:paraId="197405DB" w14:textId="3AAE6120" w:rsidR="000830B2" w:rsidRDefault="000830B2" w:rsidP="000830B2"/>
    <w:p w14:paraId="4ED0EDC7" w14:textId="403EDBC3" w:rsidR="003F64B6" w:rsidRDefault="003F64B6" w:rsidP="000830B2"/>
    <w:p w14:paraId="468193F8" w14:textId="7416598C" w:rsidR="003F64B6" w:rsidRDefault="003F64B6" w:rsidP="000830B2"/>
    <w:p w14:paraId="18764281" w14:textId="0BE1FF0C" w:rsidR="003F64B6" w:rsidRDefault="003F64B6" w:rsidP="000830B2"/>
    <w:p w14:paraId="78021AF7" w14:textId="03D16AFF" w:rsidR="003F64B6" w:rsidRDefault="003F64B6" w:rsidP="000830B2"/>
    <w:p w14:paraId="14027675" w14:textId="3D87145C" w:rsidR="003F64B6" w:rsidRDefault="003F64B6" w:rsidP="000830B2"/>
    <w:p w14:paraId="0224ED8F" w14:textId="5DBA3C26" w:rsidR="003F64B6" w:rsidRDefault="003F64B6" w:rsidP="000830B2"/>
    <w:p w14:paraId="4CA2564C" w14:textId="0AD57FF3" w:rsidR="003F64B6" w:rsidRDefault="003F64B6" w:rsidP="000830B2"/>
    <w:p w14:paraId="3B9A34B1" w14:textId="25E4329C" w:rsidR="003F64B6" w:rsidRDefault="003F64B6" w:rsidP="000830B2"/>
    <w:p w14:paraId="3E764903" w14:textId="5ADBD6B9" w:rsidR="003F64B6" w:rsidRDefault="003F64B6" w:rsidP="000830B2"/>
    <w:p w14:paraId="3EC960DB" w14:textId="4E958FBE" w:rsidR="003F64B6" w:rsidRDefault="003F64B6" w:rsidP="000830B2"/>
    <w:p w14:paraId="5AB85239" w14:textId="6C374B9E" w:rsidR="003F64B6" w:rsidRDefault="003F64B6" w:rsidP="000830B2"/>
    <w:p w14:paraId="205CD05B" w14:textId="23B1F286" w:rsidR="003F64B6" w:rsidRDefault="003F64B6" w:rsidP="000830B2"/>
    <w:p w14:paraId="7CB1D2BF" w14:textId="4CEEE1F2" w:rsidR="003F64B6" w:rsidRDefault="003F64B6" w:rsidP="000830B2"/>
    <w:p w14:paraId="035EE4CC" w14:textId="6A7C1E74" w:rsidR="003F64B6" w:rsidRDefault="003F64B6" w:rsidP="000830B2"/>
    <w:p w14:paraId="36A938C2" w14:textId="14F3448B" w:rsidR="003F64B6" w:rsidRDefault="003F64B6" w:rsidP="000830B2"/>
    <w:p w14:paraId="539948B5" w14:textId="3A873B25" w:rsidR="003F64B6" w:rsidRDefault="003F64B6" w:rsidP="000830B2"/>
    <w:p w14:paraId="70F4C9CA" w14:textId="77777777" w:rsidR="003F64B6" w:rsidRDefault="003F64B6" w:rsidP="000830B2"/>
    <w:p w14:paraId="131152BE" w14:textId="77777777" w:rsidR="000830B2" w:rsidRDefault="000830B2" w:rsidP="000830B2">
      <w:pPr>
        <w:pStyle w:val="Heading2"/>
      </w:pPr>
      <w:r>
        <w:lastRenderedPageBreak/>
        <w:t>Biểu đồ hoạt động:</w:t>
      </w:r>
    </w:p>
    <w:p w14:paraId="1A9FEEA2" w14:textId="77777777" w:rsidR="000830B2" w:rsidRDefault="000830B2" w:rsidP="000830B2"/>
    <w:p w14:paraId="26C0F01B" w14:textId="77777777" w:rsidR="00717E3D" w:rsidRDefault="000830B2" w:rsidP="00717E3D">
      <w:pPr>
        <w:pStyle w:val="Heading3"/>
        <w:rPr>
          <w:rFonts w:cs="Times New Roman"/>
          <w:szCs w:val="26"/>
        </w:rPr>
      </w:pPr>
      <w:r>
        <w:rPr>
          <w:rFonts w:cs="Times New Roman"/>
          <w:szCs w:val="26"/>
        </w:rPr>
        <w:t>Q</w:t>
      </w:r>
      <w:r>
        <w:rPr>
          <w:rFonts w:cs="Times New Roman"/>
          <w:szCs w:val="26"/>
          <w:lang w:val="vi-VN"/>
        </w:rPr>
        <w:t xml:space="preserve">uản lý thông tin </w:t>
      </w:r>
      <w:r>
        <w:rPr>
          <w:rFonts w:cs="Times New Roman"/>
          <w:szCs w:val="26"/>
        </w:rPr>
        <w:t>phòng học</w:t>
      </w:r>
    </w:p>
    <w:p w14:paraId="050828DC" w14:textId="5FA0223C" w:rsidR="000830B2" w:rsidRDefault="000830B2" w:rsidP="000830B2"/>
    <w:p w14:paraId="6B07F7B6" w14:textId="41FE78DD" w:rsidR="00717E3D" w:rsidRDefault="003F64B6" w:rsidP="000830B2">
      <w:r>
        <w:rPr>
          <w:rFonts w:cs="Times New Roman"/>
          <w:noProof/>
          <w:sz w:val="28"/>
          <w:szCs w:val="28"/>
        </w:rPr>
        <w:drawing>
          <wp:inline distT="0" distB="0" distL="0" distR="0" wp14:anchorId="633AAE36" wp14:editId="701F6993">
            <wp:extent cx="5324475" cy="7696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7696200"/>
                    </a:xfrm>
                    <a:prstGeom prst="rect">
                      <a:avLst/>
                    </a:prstGeom>
                    <a:noFill/>
                    <a:ln>
                      <a:noFill/>
                    </a:ln>
                  </pic:spPr>
                </pic:pic>
              </a:graphicData>
            </a:graphic>
          </wp:inline>
        </w:drawing>
      </w:r>
    </w:p>
    <w:p w14:paraId="5A6F846F" w14:textId="77777777" w:rsidR="003F64B6" w:rsidRDefault="003F64B6" w:rsidP="000830B2"/>
    <w:p w14:paraId="6AEED341" w14:textId="6C437625" w:rsidR="000830B2" w:rsidRDefault="000830B2" w:rsidP="000830B2">
      <w:pPr>
        <w:pStyle w:val="Heading3"/>
      </w:pPr>
      <w:r>
        <w:lastRenderedPageBreak/>
        <w:t xml:space="preserve">Quản lý thông tin </w:t>
      </w:r>
      <w:r w:rsidR="00717E3D">
        <w:t>thời khóa biểu</w:t>
      </w:r>
      <w:r>
        <w:t>:</w:t>
      </w:r>
    </w:p>
    <w:p w14:paraId="7318637F" w14:textId="09ADFB4C" w:rsidR="00717E3D" w:rsidRDefault="00717E3D" w:rsidP="00717E3D"/>
    <w:p w14:paraId="728E4555" w14:textId="3D788B18" w:rsidR="00717E3D" w:rsidRPr="00717E3D" w:rsidRDefault="003F64B6" w:rsidP="00717E3D">
      <w:r>
        <w:rPr>
          <w:rFonts w:cs="Times New Roman"/>
          <w:noProof/>
          <w:sz w:val="28"/>
          <w:szCs w:val="28"/>
          <w:lang w:val="vi-VN"/>
        </w:rPr>
        <w:drawing>
          <wp:inline distT="0" distB="0" distL="0" distR="0" wp14:anchorId="0535A660" wp14:editId="36F0584E">
            <wp:extent cx="5229225" cy="7534275"/>
            <wp:effectExtent l="0" t="0" r="9525"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7534275"/>
                    </a:xfrm>
                    <a:prstGeom prst="rect">
                      <a:avLst/>
                    </a:prstGeom>
                    <a:noFill/>
                    <a:ln>
                      <a:noFill/>
                    </a:ln>
                  </pic:spPr>
                </pic:pic>
              </a:graphicData>
            </a:graphic>
          </wp:inline>
        </w:drawing>
      </w:r>
    </w:p>
    <w:p w14:paraId="672B63B1" w14:textId="77777777" w:rsidR="000830B2" w:rsidRDefault="000830B2" w:rsidP="000830B2"/>
    <w:p w14:paraId="069C598B" w14:textId="6E43A085" w:rsidR="000830B2" w:rsidRDefault="000830B2" w:rsidP="000830B2"/>
    <w:p w14:paraId="3723CD9D" w14:textId="77777777" w:rsidR="000830B2" w:rsidRDefault="000830B2" w:rsidP="000830B2"/>
    <w:p w14:paraId="7393C8A3" w14:textId="77777777" w:rsidR="000830B2" w:rsidRDefault="000830B2" w:rsidP="000830B2"/>
    <w:p w14:paraId="078515CC" w14:textId="77777777" w:rsidR="000830B2" w:rsidRDefault="000830B2" w:rsidP="000830B2">
      <w:pPr>
        <w:pStyle w:val="Heading1"/>
      </w:pPr>
      <w:r w:rsidRPr="00037454">
        <w:t>Phân tích nghiệp vụ (Kịch bản UC</w:t>
      </w:r>
      <w:r>
        <w:t>:</w:t>
      </w:r>
    </w:p>
    <w:p w14:paraId="0FC986F5" w14:textId="38EB5D43" w:rsidR="000830B2" w:rsidRDefault="000830B2" w:rsidP="004B2C41">
      <w:pPr>
        <w:pStyle w:val="Heading2"/>
      </w:pPr>
      <w:r>
        <w:t xml:space="preserve">Đặc tả UseCase Quản lý thông tin </w:t>
      </w:r>
      <w:r w:rsidR="00D42699">
        <w:t>phòng học</w:t>
      </w:r>
      <w:r>
        <w:t>:</w:t>
      </w:r>
    </w:p>
    <w:p w14:paraId="386596A0" w14:textId="76055221" w:rsidR="004B2C41" w:rsidRDefault="004B2C41" w:rsidP="004B2C41"/>
    <w:tbl>
      <w:tblPr>
        <w:tblStyle w:val="TableGrid"/>
        <w:tblW w:w="0" w:type="auto"/>
        <w:tblLook w:val="04A0" w:firstRow="1" w:lastRow="0" w:firstColumn="1" w:lastColumn="0" w:noHBand="0" w:noVBand="1"/>
      </w:tblPr>
      <w:tblGrid>
        <w:gridCol w:w="2122"/>
        <w:gridCol w:w="2268"/>
        <w:gridCol w:w="65"/>
        <w:gridCol w:w="4895"/>
      </w:tblGrid>
      <w:tr w:rsidR="00B50F6E" w:rsidRPr="00E83F24" w14:paraId="035C2F33" w14:textId="77777777" w:rsidTr="00653BC8">
        <w:tc>
          <w:tcPr>
            <w:tcW w:w="4390" w:type="dxa"/>
            <w:gridSpan w:val="2"/>
          </w:tcPr>
          <w:p w14:paraId="5C6841B9" w14:textId="77777777" w:rsidR="00B50F6E" w:rsidRPr="00E83F24" w:rsidRDefault="00B50F6E" w:rsidP="00653BC8">
            <w:pPr>
              <w:rPr>
                <w:rFonts w:cs="Times New Roman"/>
                <w:sz w:val="28"/>
                <w:szCs w:val="28"/>
              </w:rPr>
            </w:pPr>
            <w:r w:rsidRPr="00E83F24">
              <w:rPr>
                <w:rFonts w:cs="Times New Roman"/>
                <w:sz w:val="28"/>
                <w:szCs w:val="28"/>
              </w:rPr>
              <w:t>Tên tiến trình</w:t>
            </w:r>
          </w:p>
        </w:tc>
        <w:tc>
          <w:tcPr>
            <w:tcW w:w="4960" w:type="dxa"/>
            <w:gridSpan w:val="2"/>
          </w:tcPr>
          <w:p w14:paraId="26AE2F60" w14:textId="77777777" w:rsidR="00B50F6E" w:rsidRPr="00E83F24" w:rsidRDefault="00B50F6E" w:rsidP="00653BC8">
            <w:pPr>
              <w:rPr>
                <w:rFonts w:cs="Times New Roman"/>
                <w:sz w:val="28"/>
                <w:szCs w:val="28"/>
              </w:rPr>
            </w:pPr>
            <w:r w:rsidRPr="00E83F24">
              <w:rPr>
                <w:rFonts w:cs="Times New Roman"/>
                <w:sz w:val="28"/>
                <w:szCs w:val="28"/>
              </w:rPr>
              <w:t>Quản lý thông tin phòng học</w:t>
            </w:r>
          </w:p>
        </w:tc>
      </w:tr>
      <w:tr w:rsidR="00B50F6E" w:rsidRPr="00E83F24" w14:paraId="35B6CA2D" w14:textId="77777777" w:rsidTr="00653BC8">
        <w:tc>
          <w:tcPr>
            <w:tcW w:w="4390" w:type="dxa"/>
            <w:gridSpan w:val="2"/>
          </w:tcPr>
          <w:p w14:paraId="028B6949" w14:textId="77777777" w:rsidR="00B50F6E" w:rsidRPr="00E83F24" w:rsidRDefault="00B50F6E" w:rsidP="00653BC8">
            <w:pPr>
              <w:rPr>
                <w:rFonts w:cs="Times New Roman"/>
                <w:sz w:val="28"/>
                <w:szCs w:val="28"/>
              </w:rPr>
            </w:pPr>
            <w:r w:rsidRPr="00E83F24">
              <w:rPr>
                <w:rFonts w:cs="Times New Roman"/>
                <w:sz w:val="28"/>
                <w:szCs w:val="28"/>
              </w:rPr>
              <w:t>Mô tả</w:t>
            </w:r>
          </w:p>
        </w:tc>
        <w:tc>
          <w:tcPr>
            <w:tcW w:w="4960" w:type="dxa"/>
            <w:gridSpan w:val="2"/>
          </w:tcPr>
          <w:p w14:paraId="3952BA03" w14:textId="77777777" w:rsidR="00B50F6E" w:rsidRPr="00E83F24" w:rsidRDefault="00B50F6E" w:rsidP="00653BC8">
            <w:pPr>
              <w:rPr>
                <w:rFonts w:cs="Times New Roman"/>
                <w:sz w:val="28"/>
                <w:szCs w:val="28"/>
              </w:rPr>
            </w:pPr>
            <w:r w:rsidRPr="00E83F24">
              <w:rPr>
                <w:rFonts w:cs="Times New Roman"/>
                <w:sz w:val="28"/>
                <w:szCs w:val="28"/>
              </w:rPr>
              <w:t>Quản lý thông tin phòng học ( Thêm, Sửa, Xóa) thực hiện trên giao diện và lưu vào CSDL</w:t>
            </w:r>
          </w:p>
        </w:tc>
      </w:tr>
      <w:tr w:rsidR="00B50F6E" w:rsidRPr="00E83F24" w14:paraId="7B8D3609" w14:textId="77777777" w:rsidTr="00653BC8">
        <w:tc>
          <w:tcPr>
            <w:tcW w:w="2122" w:type="dxa"/>
            <w:vMerge w:val="restart"/>
          </w:tcPr>
          <w:p w14:paraId="4076FCF6" w14:textId="77777777" w:rsidR="00B50F6E" w:rsidRPr="00E83F24" w:rsidRDefault="00B50F6E" w:rsidP="00653BC8">
            <w:pPr>
              <w:rPr>
                <w:rFonts w:cs="Times New Roman"/>
                <w:sz w:val="28"/>
                <w:szCs w:val="28"/>
              </w:rPr>
            </w:pPr>
            <w:r w:rsidRPr="00E83F24">
              <w:rPr>
                <w:rFonts w:cs="Times New Roman"/>
                <w:sz w:val="28"/>
                <w:szCs w:val="28"/>
              </w:rPr>
              <w:t xml:space="preserve">Tác  nhân </w:t>
            </w:r>
          </w:p>
        </w:tc>
        <w:tc>
          <w:tcPr>
            <w:tcW w:w="2268" w:type="dxa"/>
          </w:tcPr>
          <w:p w14:paraId="2FD33053" w14:textId="77777777" w:rsidR="00B50F6E" w:rsidRPr="00E83F24" w:rsidRDefault="00B50F6E" w:rsidP="00653BC8">
            <w:pPr>
              <w:rPr>
                <w:rFonts w:cs="Times New Roman"/>
                <w:sz w:val="28"/>
                <w:szCs w:val="28"/>
              </w:rPr>
            </w:pPr>
            <w:r w:rsidRPr="00E83F24">
              <w:rPr>
                <w:rFonts w:cs="Times New Roman"/>
                <w:sz w:val="28"/>
                <w:szCs w:val="28"/>
              </w:rPr>
              <w:t>Chính</w:t>
            </w:r>
          </w:p>
        </w:tc>
        <w:tc>
          <w:tcPr>
            <w:tcW w:w="4960" w:type="dxa"/>
            <w:gridSpan w:val="2"/>
          </w:tcPr>
          <w:p w14:paraId="53F1BA84" w14:textId="77777777" w:rsidR="00B50F6E" w:rsidRPr="00E83F24" w:rsidRDefault="00B50F6E" w:rsidP="00653BC8">
            <w:pPr>
              <w:rPr>
                <w:rFonts w:cs="Times New Roman"/>
                <w:sz w:val="28"/>
                <w:szCs w:val="28"/>
              </w:rPr>
            </w:pPr>
            <w:r w:rsidRPr="00E83F24">
              <w:rPr>
                <w:rFonts w:cs="Times New Roman"/>
                <w:sz w:val="28"/>
                <w:szCs w:val="28"/>
              </w:rPr>
              <w:t>Quản trị viên quản lý thông tin phòng học</w:t>
            </w:r>
          </w:p>
        </w:tc>
      </w:tr>
      <w:tr w:rsidR="00B50F6E" w:rsidRPr="00E83F24" w14:paraId="7C2E615E" w14:textId="77777777" w:rsidTr="00653BC8">
        <w:tc>
          <w:tcPr>
            <w:tcW w:w="2122" w:type="dxa"/>
            <w:vMerge/>
          </w:tcPr>
          <w:p w14:paraId="735F0089" w14:textId="77777777" w:rsidR="00B50F6E" w:rsidRPr="00E83F24" w:rsidRDefault="00B50F6E" w:rsidP="00653BC8">
            <w:pPr>
              <w:rPr>
                <w:rFonts w:cs="Times New Roman"/>
                <w:sz w:val="28"/>
                <w:szCs w:val="28"/>
              </w:rPr>
            </w:pPr>
          </w:p>
        </w:tc>
        <w:tc>
          <w:tcPr>
            <w:tcW w:w="2268" w:type="dxa"/>
          </w:tcPr>
          <w:p w14:paraId="1EA47EFC" w14:textId="77777777" w:rsidR="00B50F6E" w:rsidRPr="00E83F24" w:rsidRDefault="00B50F6E" w:rsidP="00653BC8">
            <w:pPr>
              <w:rPr>
                <w:rFonts w:cs="Times New Roman"/>
                <w:sz w:val="28"/>
                <w:szCs w:val="28"/>
              </w:rPr>
            </w:pPr>
            <w:r w:rsidRPr="00E83F24">
              <w:rPr>
                <w:rFonts w:cs="Times New Roman"/>
                <w:sz w:val="28"/>
                <w:szCs w:val="28"/>
              </w:rPr>
              <w:t>Phụ</w:t>
            </w:r>
          </w:p>
        </w:tc>
        <w:tc>
          <w:tcPr>
            <w:tcW w:w="4960" w:type="dxa"/>
            <w:gridSpan w:val="2"/>
          </w:tcPr>
          <w:p w14:paraId="27A83CBA" w14:textId="77777777" w:rsidR="00B50F6E" w:rsidRPr="00E83F24" w:rsidRDefault="00B50F6E" w:rsidP="00653BC8">
            <w:pPr>
              <w:rPr>
                <w:rFonts w:cs="Times New Roman"/>
                <w:sz w:val="28"/>
                <w:szCs w:val="28"/>
              </w:rPr>
            </w:pPr>
            <w:r w:rsidRPr="00E83F24">
              <w:rPr>
                <w:rFonts w:cs="Times New Roman"/>
                <w:sz w:val="28"/>
                <w:szCs w:val="28"/>
              </w:rPr>
              <w:t>Không</w:t>
            </w:r>
          </w:p>
        </w:tc>
      </w:tr>
      <w:tr w:rsidR="00B50F6E" w:rsidRPr="00E83F24" w14:paraId="4A7B0CFE" w14:textId="77777777" w:rsidTr="00653BC8">
        <w:tc>
          <w:tcPr>
            <w:tcW w:w="4390" w:type="dxa"/>
            <w:gridSpan w:val="2"/>
          </w:tcPr>
          <w:p w14:paraId="1A5A3D06" w14:textId="77777777" w:rsidR="00B50F6E" w:rsidRPr="00E83F24" w:rsidRDefault="00B50F6E" w:rsidP="00653BC8">
            <w:pPr>
              <w:rPr>
                <w:rFonts w:cs="Times New Roman"/>
                <w:sz w:val="28"/>
                <w:szCs w:val="28"/>
              </w:rPr>
            </w:pPr>
            <w:r w:rsidRPr="00E83F24">
              <w:rPr>
                <w:rFonts w:cs="Times New Roman"/>
                <w:sz w:val="28"/>
                <w:szCs w:val="28"/>
              </w:rPr>
              <w:t>Tiền điều kiện</w:t>
            </w:r>
          </w:p>
        </w:tc>
        <w:tc>
          <w:tcPr>
            <w:tcW w:w="4960" w:type="dxa"/>
            <w:gridSpan w:val="2"/>
          </w:tcPr>
          <w:p w14:paraId="12E3DBFC" w14:textId="77777777" w:rsidR="00B50F6E" w:rsidRPr="00E83F24" w:rsidRDefault="00B50F6E" w:rsidP="00653BC8">
            <w:pPr>
              <w:rPr>
                <w:rFonts w:cs="Times New Roman"/>
                <w:sz w:val="28"/>
                <w:szCs w:val="28"/>
              </w:rPr>
            </w:pPr>
            <w:r w:rsidRPr="00E83F24">
              <w:rPr>
                <w:rFonts w:cs="Times New Roman"/>
                <w:sz w:val="28"/>
                <w:szCs w:val="28"/>
              </w:rPr>
              <w:t>Quản trị viên yêu cầu chức năng quản lý thông tin môn học</w:t>
            </w:r>
          </w:p>
        </w:tc>
      </w:tr>
      <w:tr w:rsidR="00B50F6E" w:rsidRPr="00E83F24" w14:paraId="2A64A0A8" w14:textId="77777777" w:rsidTr="00653BC8">
        <w:tc>
          <w:tcPr>
            <w:tcW w:w="2122" w:type="dxa"/>
            <w:vMerge w:val="restart"/>
          </w:tcPr>
          <w:p w14:paraId="6DAE39D2" w14:textId="77777777" w:rsidR="00B50F6E" w:rsidRPr="00E83F24" w:rsidRDefault="00B50F6E" w:rsidP="00653BC8">
            <w:pPr>
              <w:rPr>
                <w:rFonts w:cs="Times New Roman"/>
                <w:sz w:val="28"/>
                <w:szCs w:val="28"/>
              </w:rPr>
            </w:pPr>
            <w:r w:rsidRPr="00E83F24">
              <w:rPr>
                <w:rFonts w:cs="Times New Roman"/>
                <w:sz w:val="28"/>
                <w:szCs w:val="28"/>
              </w:rPr>
              <w:t>Hậu điều kiện</w:t>
            </w:r>
          </w:p>
        </w:tc>
        <w:tc>
          <w:tcPr>
            <w:tcW w:w="2268" w:type="dxa"/>
          </w:tcPr>
          <w:p w14:paraId="4FED2D6A" w14:textId="77777777" w:rsidR="00B50F6E" w:rsidRPr="00E83F24" w:rsidRDefault="00B50F6E" w:rsidP="00653BC8">
            <w:pPr>
              <w:rPr>
                <w:rFonts w:cs="Times New Roman"/>
                <w:sz w:val="28"/>
                <w:szCs w:val="28"/>
              </w:rPr>
            </w:pPr>
            <w:r w:rsidRPr="00E83F24">
              <w:rPr>
                <w:rFonts w:cs="Times New Roman"/>
                <w:sz w:val="28"/>
                <w:szCs w:val="28"/>
              </w:rPr>
              <w:t>Thành công</w:t>
            </w:r>
          </w:p>
        </w:tc>
        <w:tc>
          <w:tcPr>
            <w:tcW w:w="4960" w:type="dxa"/>
            <w:gridSpan w:val="2"/>
          </w:tcPr>
          <w:p w14:paraId="58F42CB9" w14:textId="77777777" w:rsidR="00B50F6E" w:rsidRPr="00E83F24" w:rsidRDefault="00B50F6E" w:rsidP="00653BC8">
            <w:pPr>
              <w:rPr>
                <w:rFonts w:cs="Times New Roman"/>
                <w:sz w:val="28"/>
                <w:szCs w:val="28"/>
              </w:rPr>
            </w:pPr>
            <w:r w:rsidRPr="00E83F24">
              <w:rPr>
                <w:rFonts w:cs="Times New Roman"/>
                <w:sz w:val="28"/>
                <w:szCs w:val="28"/>
              </w:rPr>
              <w:t>Hiển thị thông báo lưu dữ liệu thành công</w:t>
            </w:r>
          </w:p>
        </w:tc>
      </w:tr>
      <w:tr w:rsidR="00B50F6E" w:rsidRPr="00E83F24" w14:paraId="4F209F35" w14:textId="77777777" w:rsidTr="00653BC8">
        <w:tc>
          <w:tcPr>
            <w:tcW w:w="2122" w:type="dxa"/>
            <w:vMerge/>
          </w:tcPr>
          <w:p w14:paraId="717412A3" w14:textId="77777777" w:rsidR="00B50F6E" w:rsidRPr="00E83F24" w:rsidRDefault="00B50F6E" w:rsidP="00653BC8">
            <w:pPr>
              <w:rPr>
                <w:rFonts w:cs="Times New Roman"/>
                <w:sz w:val="28"/>
                <w:szCs w:val="28"/>
              </w:rPr>
            </w:pPr>
          </w:p>
        </w:tc>
        <w:tc>
          <w:tcPr>
            <w:tcW w:w="2268" w:type="dxa"/>
          </w:tcPr>
          <w:p w14:paraId="0CFBED9B" w14:textId="77777777" w:rsidR="00B50F6E" w:rsidRPr="00E83F24" w:rsidRDefault="00B50F6E" w:rsidP="00653BC8">
            <w:pPr>
              <w:rPr>
                <w:rFonts w:cs="Times New Roman"/>
                <w:sz w:val="28"/>
                <w:szCs w:val="28"/>
              </w:rPr>
            </w:pPr>
            <w:r w:rsidRPr="00E83F24">
              <w:rPr>
                <w:rFonts w:cs="Times New Roman"/>
                <w:sz w:val="28"/>
                <w:szCs w:val="28"/>
              </w:rPr>
              <w:t>Lỗi</w:t>
            </w:r>
          </w:p>
        </w:tc>
        <w:tc>
          <w:tcPr>
            <w:tcW w:w="4960" w:type="dxa"/>
            <w:gridSpan w:val="2"/>
          </w:tcPr>
          <w:p w14:paraId="37D7067C" w14:textId="77777777" w:rsidR="00B50F6E" w:rsidRPr="00E83F24" w:rsidRDefault="00B50F6E" w:rsidP="00653BC8">
            <w:pPr>
              <w:rPr>
                <w:rFonts w:cs="Times New Roman"/>
                <w:sz w:val="28"/>
                <w:szCs w:val="28"/>
              </w:rPr>
            </w:pPr>
            <w:r w:rsidRPr="00E83F24">
              <w:rPr>
                <w:rFonts w:cs="Times New Roman"/>
                <w:sz w:val="28"/>
                <w:szCs w:val="28"/>
              </w:rPr>
              <w:t>Hiển thị thông báo lỗi “dữ liệu nhập chưa đầy đủ”, “phòng học đã có”,”thông tin nhập chưa chính xác”</w:t>
            </w:r>
          </w:p>
        </w:tc>
      </w:tr>
      <w:tr w:rsidR="00B50F6E" w:rsidRPr="00E83F24" w14:paraId="612724B7" w14:textId="77777777" w:rsidTr="00653BC8">
        <w:tc>
          <w:tcPr>
            <w:tcW w:w="9350" w:type="dxa"/>
            <w:gridSpan w:val="4"/>
          </w:tcPr>
          <w:p w14:paraId="31889E21" w14:textId="77777777" w:rsidR="00B50F6E" w:rsidRPr="00E83F24" w:rsidRDefault="00B50F6E" w:rsidP="00653BC8">
            <w:pPr>
              <w:rPr>
                <w:rFonts w:cs="Times New Roman"/>
                <w:b/>
                <w:sz w:val="28"/>
                <w:szCs w:val="28"/>
              </w:rPr>
            </w:pPr>
            <w:r w:rsidRPr="00E83F24">
              <w:rPr>
                <w:rFonts w:cs="Times New Roman"/>
                <w:b/>
                <w:sz w:val="28"/>
                <w:szCs w:val="28"/>
              </w:rPr>
              <w:t>ĐẶC TẢ TIẾN TRÌNH</w:t>
            </w:r>
          </w:p>
        </w:tc>
      </w:tr>
      <w:tr w:rsidR="00B50F6E" w:rsidRPr="00E83F24" w14:paraId="7C6DCD75" w14:textId="77777777" w:rsidTr="00653BC8">
        <w:tc>
          <w:tcPr>
            <w:tcW w:w="9350" w:type="dxa"/>
            <w:gridSpan w:val="4"/>
            <w:tcBorders>
              <w:bottom w:val="single" w:sz="4" w:space="0" w:color="auto"/>
            </w:tcBorders>
          </w:tcPr>
          <w:p w14:paraId="35B85A52" w14:textId="77777777" w:rsidR="00B50F6E" w:rsidRPr="00E83F24" w:rsidRDefault="00B50F6E" w:rsidP="00653BC8">
            <w:pPr>
              <w:rPr>
                <w:rFonts w:cs="Times New Roman"/>
                <w:b/>
                <w:sz w:val="28"/>
                <w:szCs w:val="28"/>
              </w:rPr>
            </w:pPr>
            <w:r w:rsidRPr="00E83F24">
              <w:rPr>
                <w:rFonts w:cs="Times New Roman"/>
                <w:b/>
                <w:sz w:val="28"/>
                <w:szCs w:val="28"/>
              </w:rPr>
              <w:t>Luồng sự kiện chính/ kịch bản chính</w:t>
            </w:r>
          </w:p>
        </w:tc>
      </w:tr>
      <w:tr w:rsidR="00B50F6E" w:rsidRPr="00E83F24" w14:paraId="4B6FE983" w14:textId="77777777" w:rsidTr="00653BC8">
        <w:tc>
          <w:tcPr>
            <w:tcW w:w="4455" w:type="dxa"/>
            <w:gridSpan w:val="3"/>
            <w:tcBorders>
              <w:bottom w:val="single" w:sz="4" w:space="0" w:color="auto"/>
            </w:tcBorders>
          </w:tcPr>
          <w:p w14:paraId="1B700142" w14:textId="77777777" w:rsidR="00B50F6E" w:rsidRPr="00E83F24" w:rsidRDefault="00B50F6E" w:rsidP="00653BC8">
            <w:pPr>
              <w:rPr>
                <w:rFonts w:cs="Times New Roman"/>
                <w:b/>
                <w:sz w:val="28"/>
                <w:szCs w:val="28"/>
              </w:rPr>
            </w:pPr>
            <w:r w:rsidRPr="00E83F24">
              <w:rPr>
                <w:rFonts w:cs="Times New Roman"/>
                <w:b/>
                <w:sz w:val="28"/>
                <w:szCs w:val="28"/>
              </w:rPr>
              <w:t>Hành động tác nhân</w:t>
            </w:r>
          </w:p>
        </w:tc>
        <w:tc>
          <w:tcPr>
            <w:tcW w:w="4895" w:type="dxa"/>
            <w:tcBorders>
              <w:bottom w:val="single" w:sz="4" w:space="0" w:color="auto"/>
            </w:tcBorders>
          </w:tcPr>
          <w:p w14:paraId="32ED0F47" w14:textId="77777777" w:rsidR="00B50F6E" w:rsidRPr="00E83F24" w:rsidRDefault="00B50F6E" w:rsidP="00653BC8">
            <w:pPr>
              <w:rPr>
                <w:rFonts w:cs="Times New Roman"/>
                <w:b/>
                <w:sz w:val="28"/>
                <w:szCs w:val="28"/>
              </w:rPr>
            </w:pPr>
            <w:r w:rsidRPr="00E83F24">
              <w:rPr>
                <w:rFonts w:cs="Times New Roman"/>
                <w:b/>
                <w:sz w:val="28"/>
                <w:szCs w:val="28"/>
              </w:rPr>
              <w:t>Phản hồi hệ thống</w:t>
            </w:r>
          </w:p>
        </w:tc>
      </w:tr>
      <w:tr w:rsidR="00B50F6E" w:rsidRPr="00E83F24" w14:paraId="5B052327" w14:textId="77777777" w:rsidTr="00653BC8">
        <w:tc>
          <w:tcPr>
            <w:tcW w:w="4455" w:type="dxa"/>
            <w:gridSpan w:val="3"/>
            <w:tcBorders>
              <w:bottom w:val="single" w:sz="4" w:space="0" w:color="auto"/>
            </w:tcBorders>
          </w:tcPr>
          <w:p w14:paraId="1F5E34D0" w14:textId="77777777" w:rsidR="00B50F6E" w:rsidRPr="00E83F24" w:rsidRDefault="00B50F6E" w:rsidP="00653BC8">
            <w:pPr>
              <w:rPr>
                <w:rFonts w:cs="Times New Roman"/>
                <w:b/>
                <w:sz w:val="28"/>
                <w:szCs w:val="28"/>
              </w:rPr>
            </w:pPr>
            <w:r w:rsidRPr="00E83F24">
              <w:rPr>
                <w:rFonts w:cs="Times New Roman"/>
                <w:sz w:val="28"/>
                <w:szCs w:val="28"/>
              </w:rPr>
              <w:t>1. Chọn chức năng quản lý thông tin phòng học</w:t>
            </w:r>
          </w:p>
        </w:tc>
        <w:tc>
          <w:tcPr>
            <w:tcW w:w="4895" w:type="dxa"/>
            <w:tcBorders>
              <w:bottom w:val="single" w:sz="4" w:space="0" w:color="auto"/>
            </w:tcBorders>
          </w:tcPr>
          <w:p w14:paraId="7C1CCA74" w14:textId="77777777" w:rsidR="00B50F6E" w:rsidRPr="00E83F24" w:rsidRDefault="00B50F6E" w:rsidP="00653BC8">
            <w:pPr>
              <w:pStyle w:val="ListParagraph"/>
              <w:numPr>
                <w:ilvl w:val="1"/>
                <w:numId w:val="3"/>
              </w:numPr>
              <w:spacing w:line="254" w:lineRule="auto"/>
              <w:rPr>
                <w:rFonts w:cs="Times New Roman"/>
                <w:sz w:val="28"/>
                <w:szCs w:val="28"/>
              </w:rPr>
            </w:pPr>
            <w:r w:rsidRPr="00E83F24">
              <w:rPr>
                <w:rFonts w:cs="Times New Roman"/>
                <w:sz w:val="28"/>
                <w:szCs w:val="28"/>
              </w:rPr>
              <w:t>Hiển thị các lựa chọn:</w:t>
            </w:r>
          </w:p>
          <w:p w14:paraId="778FBB80" w14:textId="77777777" w:rsidR="00B50F6E" w:rsidRPr="00E83F24" w:rsidRDefault="00B50F6E" w:rsidP="00653BC8">
            <w:pPr>
              <w:pStyle w:val="ListParagraph"/>
              <w:numPr>
                <w:ilvl w:val="0"/>
                <w:numId w:val="4"/>
              </w:numPr>
              <w:spacing w:line="254" w:lineRule="auto"/>
              <w:rPr>
                <w:rFonts w:cs="Times New Roman"/>
                <w:sz w:val="28"/>
                <w:szCs w:val="28"/>
              </w:rPr>
            </w:pPr>
            <w:r w:rsidRPr="00E83F24">
              <w:rPr>
                <w:rFonts w:cs="Times New Roman"/>
                <w:sz w:val="28"/>
                <w:szCs w:val="28"/>
              </w:rPr>
              <w:t>thêm phòng học</w:t>
            </w:r>
          </w:p>
          <w:p w14:paraId="601904F9" w14:textId="77777777" w:rsidR="00B50F6E" w:rsidRPr="00E83F24" w:rsidRDefault="00B50F6E" w:rsidP="00653BC8">
            <w:pPr>
              <w:pStyle w:val="ListParagraph"/>
              <w:numPr>
                <w:ilvl w:val="0"/>
                <w:numId w:val="4"/>
              </w:numPr>
              <w:spacing w:line="254" w:lineRule="auto"/>
              <w:rPr>
                <w:rFonts w:cs="Times New Roman"/>
                <w:sz w:val="28"/>
                <w:szCs w:val="28"/>
              </w:rPr>
            </w:pPr>
            <w:r w:rsidRPr="00E83F24">
              <w:rPr>
                <w:rFonts w:cs="Times New Roman"/>
                <w:sz w:val="28"/>
                <w:szCs w:val="28"/>
              </w:rPr>
              <w:t>sửa phòng học</w:t>
            </w:r>
          </w:p>
          <w:p w14:paraId="3AE0BED1" w14:textId="77777777" w:rsidR="00B50F6E" w:rsidRPr="00E83F24" w:rsidRDefault="00B50F6E" w:rsidP="00653BC8">
            <w:pPr>
              <w:pStyle w:val="ListParagraph"/>
              <w:numPr>
                <w:ilvl w:val="0"/>
                <w:numId w:val="4"/>
              </w:numPr>
              <w:rPr>
                <w:rFonts w:cs="Times New Roman"/>
                <w:b/>
                <w:sz w:val="28"/>
                <w:szCs w:val="28"/>
              </w:rPr>
            </w:pPr>
            <w:r w:rsidRPr="00E83F24">
              <w:rPr>
                <w:rFonts w:cs="Times New Roman"/>
                <w:sz w:val="28"/>
                <w:szCs w:val="28"/>
              </w:rPr>
              <w:t>xóa học sinh</w:t>
            </w:r>
          </w:p>
        </w:tc>
      </w:tr>
      <w:tr w:rsidR="00B50F6E" w:rsidRPr="00E83F24" w14:paraId="74997E7F" w14:textId="77777777" w:rsidTr="00653BC8">
        <w:tc>
          <w:tcPr>
            <w:tcW w:w="4455" w:type="dxa"/>
            <w:gridSpan w:val="3"/>
            <w:tcBorders>
              <w:bottom w:val="single" w:sz="4" w:space="0" w:color="auto"/>
            </w:tcBorders>
          </w:tcPr>
          <w:p w14:paraId="6F227717" w14:textId="77777777" w:rsidR="00B50F6E" w:rsidRPr="00E83F24" w:rsidRDefault="00B50F6E" w:rsidP="00653BC8">
            <w:pPr>
              <w:rPr>
                <w:rFonts w:cs="Times New Roman"/>
                <w:b/>
                <w:sz w:val="28"/>
                <w:szCs w:val="28"/>
              </w:rPr>
            </w:pPr>
            <w:r w:rsidRPr="00E83F24">
              <w:rPr>
                <w:rFonts w:cs="Times New Roman"/>
                <w:sz w:val="28"/>
                <w:szCs w:val="28"/>
              </w:rPr>
              <w:t>2. Chọn chức năng thêm phòng học</w:t>
            </w:r>
            <w:r w:rsidRPr="00E83F24">
              <w:rPr>
                <w:rFonts w:cs="Times New Roman"/>
                <w:sz w:val="28"/>
                <w:szCs w:val="28"/>
              </w:rPr>
              <w:br/>
              <w:t>2.1. Chọn nút thêm mới</w:t>
            </w:r>
            <w:r w:rsidRPr="00E83F24">
              <w:rPr>
                <w:rFonts w:cs="Times New Roman"/>
                <w:sz w:val="28"/>
                <w:szCs w:val="28"/>
              </w:rPr>
              <w:br/>
              <w:t>2.3 Nhập thông tin cần thêm vào hệ thống</w:t>
            </w:r>
            <w:r w:rsidRPr="00E83F24">
              <w:rPr>
                <w:rFonts w:cs="Times New Roman"/>
                <w:sz w:val="28"/>
                <w:szCs w:val="28"/>
              </w:rPr>
              <w:br/>
              <w:t>2.4. Nhấn nút “Lưu”</w:t>
            </w:r>
          </w:p>
        </w:tc>
        <w:tc>
          <w:tcPr>
            <w:tcW w:w="4895" w:type="dxa"/>
            <w:tcBorders>
              <w:bottom w:val="single" w:sz="4" w:space="0" w:color="auto"/>
            </w:tcBorders>
          </w:tcPr>
          <w:p w14:paraId="183FAB17" w14:textId="77777777" w:rsidR="00B50F6E" w:rsidRPr="00E83F24" w:rsidRDefault="00B50F6E" w:rsidP="00653BC8">
            <w:pPr>
              <w:pStyle w:val="ListParagraph"/>
              <w:numPr>
                <w:ilvl w:val="1"/>
                <w:numId w:val="5"/>
              </w:numPr>
              <w:rPr>
                <w:rFonts w:cs="Times New Roman"/>
                <w:sz w:val="28"/>
                <w:szCs w:val="28"/>
              </w:rPr>
            </w:pPr>
            <w:r w:rsidRPr="00E83F24">
              <w:rPr>
                <w:rFonts w:cs="Times New Roman"/>
                <w:sz w:val="28"/>
                <w:szCs w:val="28"/>
              </w:rPr>
              <w:t>. Yêu cầu nhập thông tin thêm</w:t>
            </w:r>
          </w:p>
          <w:p w14:paraId="5D933D0A" w14:textId="77777777" w:rsidR="00B50F6E" w:rsidRPr="00E83F24" w:rsidRDefault="00B50F6E" w:rsidP="00653BC8">
            <w:pPr>
              <w:rPr>
                <w:rFonts w:cs="Times New Roman"/>
                <w:b/>
                <w:sz w:val="28"/>
                <w:szCs w:val="28"/>
              </w:rPr>
            </w:pPr>
            <w:r w:rsidRPr="00E83F24">
              <w:rPr>
                <w:rFonts w:cs="Times New Roman"/>
                <w:sz w:val="28"/>
                <w:szCs w:val="28"/>
              </w:rPr>
              <w:t>2.5. Kiểm tra dữ liệu nhập vào</w:t>
            </w:r>
            <w:r w:rsidRPr="00E83F24">
              <w:rPr>
                <w:rFonts w:cs="Times New Roman"/>
                <w:sz w:val="28"/>
                <w:szCs w:val="28"/>
              </w:rPr>
              <w:br/>
              <w:t xml:space="preserve">2.6 Thêm thành công  </w:t>
            </w:r>
          </w:p>
        </w:tc>
      </w:tr>
      <w:tr w:rsidR="00B50F6E" w:rsidRPr="00E83F24" w14:paraId="09052540" w14:textId="77777777" w:rsidTr="00653BC8">
        <w:tc>
          <w:tcPr>
            <w:tcW w:w="4455" w:type="dxa"/>
            <w:gridSpan w:val="3"/>
            <w:tcBorders>
              <w:bottom w:val="single" w:sz="4" w:space="0" w:color="auto"/>
            </w:tcBorders>
          </w:tcPr>
          <w:p w14:paraId="3F96D47C" w14:textId="77777777" w:rsidR="00B50F6E" w:rsidRPr="00E83F24" w:rsidRDefault="00B50F6E" w:rsidP="00653BC8">
            <w:pPr>
              <w:spacing w:line="254" w:lineRule="auto"/>
              <w:rPr>
                <w:rFonts w:cs="Times New Roman"/>
                <w:sz w:val="28"/>
                <w:szCs w:val="28"/>
              </w:rPr>
            </w:pPr>
            <w:r w:rsidRPr="00E83F24">
              <w:rPr>
                <w:rFonts w:cs="Times New Roman"/>
                <w:sz w:val="28"/>
                <w:szCs w:val="28"/>
              </w:rPr>
              <w:t xml:space="preserve">3. Chọn chức năng sửa </w:t>
            </w:r>
            <w:r w:rsidRPr="00E83F24">
              <w:rPr>
                <w:rFonts w:cs="Times New Roman"/>
                <w:sz w:val="28"/>
                <w:szCs w:val="28"/>
              </w:rPr>
              <w:br/>
              <w:t xml:space="preserve">         3.2 Chọn phòng học cần sửa</w:t>
            </w:r>
            <w:r w:rsidRPr="00E83F24">
              <w:rPr>
                <w:rFonts w:cs="Times New Roman"/>
                <w:sz w:val="28"/>
                <w:szCs w:val="28"/>
              </w:rPr>
              <w:br/>
              <w:t xml:space="preserve">         3.4 Nhập thông tin cần thay đổi vào hệ thống</w:t>
            </w:r>
          </w:p>
          <w:p w14:paraId="186266C0" w14:textId="77777777" w:rsidR="00B50F6E" w:rsidRPr="00E83F24" w:rsidRDefault="00B50F6E" w:rsidP="00653BC8">
            <w:pPr>
              <w:rPr>
                <w:rFonts w:cs="Times New Roman"/>
                <w:b/>
                <w:sz w:val="28"/>
                <w:szCs w:val="28"/>
              </w:rPr>
            </w:pPr>
            <w:r w:rsidRPr="00E83F24">
              <w:rPr>
                <w:rFonts w:cs="Times New Roman"/>
                <w:sz w:val="28"/>
                <w:szCs w:val="28"/>
              </w:rPr>
              <w:t xml:space="preserve">         3.5 Ấn nút “lưu”</w:t>
            </w:r>
          </w:p>
        </w:tc>
        <w:tc>
          <w:tcPr>
            <w:tcW w:w="4895" w:type="dxa"/>
            <w:tcBorders>
              <w:bottom w:val="single" w:sz="4" w:space="0" w:color="auto"/>
            </w:tcBorders>
          </w:tcPr>
          <w:p w14:paraId="120C9517" w14:textId="77777777" w:rsidR="00B50F6E" w:rsidRPr="00E83F24" w:rsidRDefault="00B50F6E" w:rsidP="00653BC8">
            <w:pPr>
              <w:rPr>
                <w:rFonts w:cs="Times New Roman"/>
                <w:sz w:val="28"/>
                <w:szCs w:val="28"/>
              </w:rPr>
            </w:pPr>
            <w:r w:rsidRPr="00E83F24">
              <w:rPr>
                <w:rFonts w:cs="Times New Roman"/>
                <w:sz w:val="28"/>
                <w:szCs w:val="28"/>
              </w:rPr>
              <w:t>3.1 Đưa ra danh sách phòng học</w:t>
            </w:r>
          </w:p>
          <w:p w14:paraId="07C055D2" w14:textId="77777777" w:rsidR="00B50F6E" w:rsidRPr="00E83F24" w:rsidRDefault="00B50F6E" w:rsidP="00653BC8">
            <w:pPr>
              <w:rPr>
                <w:rFonts w:cs="Times New Roman"/>
                <w:sz w:val="28"/>
                <w:szCs w:val="28"/>
              </w:rPr>
            </w:pPr>
            <w:r w:rsidRPr="00E83F24">
              <w:rPr>
                <w:rFonts w:cs="Times New Roman"/>
                <w:sz w:val="28"/>
                <w:szCs w:val="28"/>
              </w:rPr>
              <w:t>3.3 Hiển thị thông tin của phòng học cần sửa</w:t>
            </w:r>
          </w:p>
          <w:p w14:paraId="78A9112F" w14:textId="77777777" w:rsidR="00B50F6E" w:rsidRPr="00E83F24" w:rsidRDefault="00B50F6E" w:rsidP="00653BC8">
            <w:pPr>
              <w:rPr>
                <w:rFonts w:cs="Times New Roman"/>
                <w:b/>
                <w:sz w:val="28"/>
                <w:szCs w:val="28"/>
              </w:rPr>
            </w:pPr>
            <w:r w:rsidRPr="00E83F24">
              <w:rPr>
                <w:rFonts w:cs="Times New Roman"/>
                <w:sz w:val="28"/>
                <w:szCs w:val="28"/>
              </w:rPr>
              <w:t>3.6 Kiểm tra dữ liệu nhập vào</w:t>
            </w:r>
            <w:r w:rsidRPr="00E83F24">
              <w:rPr>
                <w:rFonts w:cs="Times New Roman"/>
                <w:sz w:val="28"/>
                <w:szCs w:val="28"/>
              </w:rPr>
              <w:br/>
              <w:t>3.7 Sửa thành công</w:t>
            </w:r>
          </w:p>
        </w:tc>
      </w:tr>
      <w:tr w:rsidR="00B50F6E" w:rsidRPr="00E83F24" w14:paraId="144FB5B3" w14:textId="77777777" w:rsidTr="00653BC8">
        <w:tc>
          <w:tcPr>
            <w:tcW w:w="4455" w:type="dxa"/>
            <w:gridSpan w:val="3"/>
            <w:tcBorders>
              <w:bottom w:val="single" w:sz="4" w:space="0" w:color="auto"/>
            </w:tcBorders>
          </w:tcPr>
          <w:p w14:paraId="2572AE64" w14:textId="77777777" w:rsidR="00B50F6E" w:rsidRPr="00E83F24" w:rsidRDefault="00B50F6E" w:rsidP="00653BC8">
            <w:pPr>
              <w:spacing w:line="254" w:lineRule="auto"/>
              <w:rPr>
                <w:rFonts w:cs="Times New Roman"/>
                <w:sz w:val="28"/>
                <w:szCs w:val="28"/>
              </w:rPr>
            </w:pPr>
            <w:r w:rsidRPr="00E83F24">
              <w:rPr>
                <w:rFonts w:cs="Times New Roman"/>
                <w:sz w:val="28"/>
                <w:szCs w:val="28"/>
              </w:rPr>
              <w:t>4. Chọn chức năng xóa phòng học</w:t>
            </w:r>
          </w:p>
          <w:p w14:paraId="3B98F743" w14:textId="77777777" w:rsidR="00B50F6E" w:rsidRPr="00E83F24" w:rsidRDefault="00B50F6E" w:rsidP="00653BC8">
            <w:pPr>
              <w:spacing w:line="254" w:lineRule="auto"/>
              <w:rPr>
                <w:rFonts w:cs="Times New Roman"/>
                <w:sz w:val="28"/>
                <w:szCs w:val="28"/>
              </w:rPr>
            </w:pPr>
            <w:r w:rsidRPr="00E83F24">
              <w:rPr>
                <w:rFonts w:cs="Times New Roman"/>
                <w:sz w:val="28"/>
                <w:szCs w:val="28"/>
              </w:rPr>
              <w:t xml:space="preserve">         4.2 Chọn phòng học cần xóa</w:t>
            </w:r>
          </w:p>
          <w:p w14:paraId="7652A35F" w14:textId="77777777" w:rsidR="00B50F6E" w:rsidRPr="00E83F24" w:rsidRDefault="00B50F6E" w:rsidP="00653BC8">
            <w:pPr>
              <w:rPr>
                <w:rFonts w:cs="Times New Roman"/>
                <w:b/>
                <w:sz w:val="28"/>
                <w:szCs w:val="28"/>
              </w:rPr>
            </w:pPr>
            <w:r w:rsidRPr="00E83F24">
              <w:rPr>
                <w:rFonts w:cs="Times New Roman"/>
                <w:sz w:val="28"/>
                <w:szCs w:val="28"/>
              </w:rPr>
              <w:t xml:space="preserve">         4.4 Xác nhận xóa</w:t>
            </w:r>
          </w:p>
        </w:tc>
        <w:tc>
          <w:tcPr>
            <w:tcW w:w="4895" w:type="dxa"/>
            <w:tcBorders>
              <w:bottom w:val="single" w:sz="4" w:space="0" w:color="auto"/>
            </w:tcBorders>
          </w:tcPr>
          <w:p w14:paraId="5B527224" w14:textId="77777777" w:rsidR="00B50F6E" w:rsidRPr="00E83F24" w:rsidRDefault="00B50F6E" w:rsidP="00653BC8">
            <w:pPr>
              <w:rPr>
                <w:rFonts w:cs="Times New Roman"/>
                <w:sz w:val="28"/>
                <w:szCs w:val="28"/>
              </w:rPr>
            </w:pPr>
            <w:r w:rsidRPr="00E83F24">
              <w:rPr>
                <w:rFonts w:cs="Times New Roman"/>
                <w:sz w:val="28"/>
                <w:szCs w:val="28"/>
              </w:rPr>
              <w:t xml:space="preserve">4.1 Đưa ra danh sách phòng học </w:t>
            </w:r>
          </w:p>
          <w:p w14:paraId="04F1A806" w14:textId="77777777" w:rsidR="00B50F6E" w:rsidRPr="00E83F24" w:rsidRDefault="00B50F6E" w:rsidP="00653BC8">
            <w:pPr>
              <w:rPr>
                <w:rFonts w:cs="Times New Roman"/>
                <w:sz w:val="28"/>
                <w:szCs w:val="28"/>
              </w:rPr>
            </w:pPr>
            <w:r w:rsidRPr="00E83F24">
              <w:rPr>
                <w:rFonts w:cs="Times New Roman"/>
                <w:sz w:val="28"/>
                <w:szCs w:val="28"/>
              </w:rPr>
              <w:t>4.3 Đưa ra thông báo xác nhận xóa</w:t>
            </w:r>
          </w:p>
          <w:p w14:paraId="45C79298" w14:textId="77777777" w:rsidR="00B50F6E" w:rsidRPr="00E83F24" w:rsidRDefault="00B50F6E" w:rsidP="00653BC8">
            <w:pPr>
              <w:rPr>
                <w:rFonts w:cs="Times New Roman"/>
                <w:b/>
                <w:sz w:val="28"/>
                <w:szCs w:val="28"/>
              </w:rPr>
            </w:pPr>
            <w:r w:rsidRPr="00E83F24">
              <w:rPr>
                <w:rFonts w:cs="Times New Roman"/>
                <w:sz w:val="28"/>
                <w:szCs w:val="28"/>
              </w:rPr>
              <w:t>4.5 Kiểm ra ràng buộc dữ liệu</w:t>
            </w:r>
            <w:r w:rsidRPr="00E83F24">
              <w:rPr>
                <w:rFonts w:cs="Times New Roman"/>
                <w:sz w:val="28"/>
                <w:szCs w:val="28"/>
              </w:rPr>
              <w:br/>
              <w:t>4.6 Đưa ra thông báo xóa thành công</w:t>
            </w:r>
          </w:p>
        </w:tc>
      </w:tr>
      <w:tr w:rsidR="00B50F6E" w:rsidRPr="00E83F24" w14:paraId="2FEBAB20" w14:textId="77777777" w:rsidTr="00653BC8">
        <w:tc>
          <w:tcPr>
            <w:tcW w:w="9350" w:type="dxa"/>
            <w:gridSpan w:val="4"/>
            <w:tcBorders>
              <w:top w:val="single" w:sz="4" w:space="0" w:color="auto"/>
            </w:tcBorders>
          </w:tcPr>
          <w:p w14:paraId="50FA5DC2" w14:textId="77777777" w:rsidR="00B50F6E" w:rsidRPr="00E83F24" w:rsidRDefault="00B50F6E" w:rsidP="00653BC8">
            <w:pPr>
              <w:rPr>
                <w:rFonts w:cs="Times New Roman"/>
                <w:b/>
                <w:sz w:val="28"/>
                <w:szCs w:val="28"/>
              </w:rPr>
            </w:pPr>
            <w:r w:rsidRPr="00E83F24">
              <w:rPr>
                <w:rFonts w:cs="Times New Roman"/>
                <w:b/>
                <w:sz w:val="28"/>
                <w:szCs w:val="28"/>
              </w:rPr>
              <w:t>Luồng sự kiện phát sinh/ kịch bản phụ</w:t>
            </w:r>
          </w:p>
        </w:tc>
      </w:tr>
      <w:tr w:rsidR="00B50F6E" w:rsidRPr="00E83F24" w14:paraId="19BB2B9C" w14:textId="77777777" w:rsidTr="00653BC8">
        <w:tc>
          <w:tcPr>
            <w:tcW w:w="4455" w:type="dxa"/>
            <w:gridSpan w:val="3"/>
          </w:tcPr>
          <w:p w14:paraId="7F10C7AF" w14:textId="77777777" w:rsidR="00B50F6E" w:rsidRPr="00E83F24" w:rsidRDefault="00B50F6E" w:rsidP="00653BC8">
            <w:pPr>
              <w:rPr>
                <w:rFonts w:cs="Times New Roman"/>
                <w:sz w:val="28"/>
                <w:szCs w:val="28"/>
              </w:rPr>
            </w:pPr>
            <w:r w:rsidRPr="00E83F24">
              <w:rPr>
                <w:rFonts w:cs="Times New Roman"/>
                <w:sz w:val="28"/>
                <w:szCs w:val="28"/>
              </w:rPr>
              <w:t xml:space="preserve">Luồng 2.4: - QTV không muốn thêm phòng học mới, Nhấn nút “Hủy” </w:t>
            </w:r>
          </w:p>
          <w:p w14:paraId="41C97557" w14:textId="77777777" w:rsidR="00B50F6E" w:rsidRPr="00E83F24" w:rsidRDefault="00B50F6E" w:rsidP="00653BC8">
            <w:pPr>
              <w:pStyle w:val="ListParagraph"/>
              <w:numPr>
                <w:ilvl w:val="0"/>
                <w:numId w:val="4"/>
              </w:numPr>
              <w:rPr>
                <w:rFonts w:cs="Times New Roman"/>
                <w:sz w:val="28"/>
                <w:szCs w:val="28"/>
              </w:rPr>
            </w:pPr>
            <w:r w:rsidRPr="00E83F24">
              <w:rPr>
                <w:rFonts w:cs="Times New Roman"/>
                <w:sz w:val="28"/>
                <w:szCs w:val="28"/>
              </w:rPr>
              <w:t>Phòng học mới thêm trùng với phòng học cũ</w:t>
            </w:r>
          </w:p>
          <w:p w14:paraId="68A772AE" w14:textId="77777777" w:rsidR="00B50F6E" w:rsidRPr="00E83F24" w:rsidRDefault="00B50F6E" w:rsidP="00653BC8">
            <w:pPr>
              <w:pStyle w:val="ListParagraph"/>
              <w:numPr>
                <w:ilvl w:val="0"/>
                <w:numId w:val="4"/>
              </w:numPr>
              <w:rPr>
                <w:rFonts w:cs="Times New Roman"/>
                <w:sz w:val="28"/>
                <w:szCs w:val="28"/>
              </w:rPr>
            </w:pPr>
            <w:r w:rsidRPr="00E83F24">
              <w:rPr>
                <w:rFonts w:cs="Times New Roman"/>
                <w:sz w:val="28"/>
                <w:szCs w:val="28"/>
              </w:rPr>
              <w:lastRenderedPageBreak/>
              <w:t>Thông tin nhập vào sai chính tả, lỗi..</w:t>
            </w:r>
          </w:p>
        </w:tc>
        <w:tc>
          <w:tcPr>
            <w:tcW w:w="4895" w:type="dxa"/>
          </w:tcPr>
          <w:p w14:paraId="7AE76283" w14:textId="77777777" w:rsidR="00B50F6E" w:rsidRPr="00E83F24" w:rsidRDefault="00B50F6E" w:rsidP="00653BC8">
            <w:pPr>
              <w:rPr>
                <w:rFonts w:cs="Times New Roman"/>
                <w:sz w:val="28"/>
                <w:szCs w:val="28"/>
              </w:rPr>
            </w:pPr>
            <w:r w:rsidRPr="00E83F24">
              <w:rPr>
                <w:rFonts w:cs="Times New Roman"/>
                <w:sz w:val="28"/>
                <w:szCs w:val="28"/>
              </w:rPr>
              <w:lastRenderedPageBreak/>
              <w:t>Thêm không thành công, kết thúc usecase</w:t>
            </w:r>
          </w:p>
        </w:tc>
      </w:tr>
      <w:tr w:rsidR="00B50F6E" w:rsidRPr="00E83F24" w14:paraId="0FBFBCA9" w14:textId="77777777" w:rsidTr="00653BC8">
        <w:tc>
          <w:tcPr>
            <w:tcW w:w="4455" w:type="dxa"/>
            <w:gridSpan w:val="3"/>
          </w:tcPr>
          <w:p w14:paraId="3C84C86E" w14:textId="77777777" w:rsidR="00B50F6E" w:rsidRPr="00E83F24" w:rsidRDefault="00B50F6E" w:rsidP="00653BC8">
            <w:pPr>
              <w:rPr>
                <w:rFonts w:cs="Times New Roman"/>
                <w:sz w:val="28"/>
                <w:szCs w:val="28"/>
              </w:rPr>
            </w:pPr>
            <w:r w:rsidRPr="00E83F24">
              <w:rPr>
                <w:rFonts w:cs="Times New Roman"/>
                <w:sz w:val="28"/>
                <w:szCs w:val="28"/>
              </w:rPr>
              <w:t>Luồng 3.5: QTV không muốn sửa nữa, chọn nút “Hủy”</w:t>
            </w:r>
          </w:p>
        </w:tc>
        <w:tc>
          <w:tcPr>
            <w:tcW w:w="4895" w:type="dxa"/>
          </w:tcPr>
          <w:p w14:paraId="4D09E5BF" w14:textId="77777777" w:rsidR="00B50F6E" w:rsidRPr="00E83F24" w:rsidRDefault="00B50F6E" w:rsidP="00653BC8">
            <w:pPr>
              <w:rPr>
                <w:rFonts w:cs="Times New Roman"/>
                <w:sz w:val="28"/>
                <w:szCs w:val="28"/>
              </w:rPr>
            </w:pPr>
            <w:r w:rsidRPr="00E83F24">
              <w:rPr>
                <w:rFonts w:cs="Times New Roman"/>
                <w:sz w:val="28"/>
                <w:szCs w:val="28"/>
              </w:rPr>
              <w:t>Sửa thông tin không thành công, kết thúc usecase</w:t>
            </w:r>
          </w:p>
        </w:tc>
      </w:tr>
      <w:tr w:rsidR="00B50F6E" w:rsidRPr="00E83F24" w14:paraId="130BF09E" w14:textId="77777777" w:rsidTr="00653BC8">
        <w:tc>
          <w:tcPr>
            <w:tcW w:w="4455" w:type="dxa"/>
            <w:gridSpan w:val="3"/>
          </w:tcPr>
          <w:p w14:paraId="49B564ED" w14:textId="77777777" w:rsidR="00B50F6E" w:rsidRPr="00E83F24" w:rsidRDefault="00B50F6E" w:rsidP="00653BC8">
            <w:pPr>
              <w:rPr>
                <w:rFonts w:cs="Times New Roman"/>
                <w:sz w:val="28"/>
                <w:szCs w:val="28"/>
              </w:rPr>
            </w:pPr>
            <w:r w:rsidRPr="00E83F24">
              <w:rPr>
                <w:rFonts w:cs="Times New Roman"/>
                <w:sz w:val="28"/>
                <w:szCs w:val="28"/>
              </w:rPr>
              <w:t>Luồng 4.4:  QTV không xác nhận xóa, chọn nút ‘Hủy’</w:t>
            </w:r>
          </w:p>
        </w:tc>
        <w:tc>
          <w:tcPr>
            <w:tcW w:w="4895" w:type="dxa"/>
          </w:tcPr>
          <w:p w14:paraId="4EEDC784" w14:textId="77777777" w:rsidR="00B50F6E" w:rsidRPr="00E83F24" w:rsidRDefault="00B50F6E" w:rsidP="00653BC8">
            <w:pPr>
              <w:rPr>
                <w:rFonts w:cs="Times New Roman"/>
                <w:sz w:val="28"/>
                <w:szCs w:val="28"/>
              </w:rPr>
            </w:pPr>
            <w:r w:rsidRPr="00E83F24">
              <w:rPr>
                <w:rFonts w:cs="Times New Roman"/>
                <w:sz w:val="28"/>
                <w:szCs w:val="28"/>
              </w:rPr>
              <w:t>Xóa thông tin không thành công, kết thúc usecase</w:t>
            </w:r>
          </w:p>
        </w:tc>
      </w:tr>
      <w:tr w:rsidR="00B50F6E" w:rsidRPr="00E83F24" w14:paraId="5DEC6DE8" w14:textId="77777777" w:rsidTr="00653BC8">
        <w:tc>
          <w:tcPr>
            <w:tcW w:w="4455" w:type="dxa"/>
            <w:gridSpan w:val="3"/>
          </w:tcPr>
          <w:p w14:paraId="4C1A92D2" w14:textId="77777777" w:rsidR="00B50F6E" w:rsidRPr="00E83F24" w:rsidRDefault="00B50F6E" w:rsidP="00653BC8">
            <w:pPr>
              <w:rPr>
                <w:rFonts w:cs="Times New Roman"/>
                <w:sz w:val="28"/>
                <w:szCs w:val="28"/>
              </w:rPr>
            </w:pPr>
            <w:r w:rsidRPr="00E83F24">
              <w:rPr>
                <w:rFonts w:cs="Times New Roman"/>
                <w:sz w:val="28"/>
                <w:szCs w:val="28"/>
              </w:rPr>
              <w:t>Luồng 2.5, 3.6, 4.5: Hệ thống kiểm tra dữ liệu có sai xót</w:t>
            </w:r>
          </w:p>
        </w:tc>
        <w:tc>
          <w:tcPr>
            <w:tcW w:w="4895" w:type="dxa"/>
          </w:tcPr>
          <w:p w14:paraId="327F6FAF" w14:textId="77777777" w:rsidR="00B50F6E" w:rsidRPr="00E83F24" w:rsidRDefault="00B50F6E" w:rsidP="00653BC8">
            <w:pPr>
              <w:rPr>
                <w:rFonts w:cs="Times New Roman"/>
                <w:sz w:val="28"/>
                <w:szCs w:val="28"/>
              </w:rPr>
            </w:pPr>
            <w:r w:rsidRPr="00E83F24">
              <w:rPr>
                <w:rFonts w:cs="Times New Roman"/>
                <w:sz w:val="28"/>
                <w:szCs w:val="28"/>
              </w:rPr>
              <w:t>Hiển thị lỗi và yêu  cầu thao tác lại</w:t>
            </w:r>
          </w:p>
        </w:tc>
      </w:tr>
    </w:tbl>
    <w:p w14:paraId="452CA2A4" w14:textId="77777777" w:rsidR="00B50F6E" w:rsidRPr="004B2C41" w:rsidRDefault="00B50F6E" w:rsidP="004B2C41"/>
    <w:p w14:paraId="37E6CFD5" w14:textId="77777777" w:rsidR="000830B2" w:rsidRDefault="000830B2" w:rsidP="000830B2"/>
    <w:p w14:paraId="2CBFFDEA" w14:textId="76DD8BD0" w:rsidR="000830B2" w:rsidRDefault="000830B2" w:rsidP="000830B2">
      <w:pPr>
        <w:pStyle w:val="Heading2"/>
      </w:pPr>
      <w:r>
        <w:t xml:space="preserve">Đặc tả quản lý thông tin </w:t>
      </w:r>
      <w:r w:rsidR="00DF2B2A">
        <w:t>thời khóa biểu</w:t>
      </w:r>
      <w:r>
        <w:t>:</w:t>
      </w:r>
    </w:p>
    <w:p w14:paraId="2AA4952B" w14:textId="2FAAEEEE" w:rsidR="00783548" w:rsidRDefault="00783548" w:rsidP="00783548">
      <w:pPr>
        <w:jc w:val="center"/>
      </w:pPr>
    </w:p>
    <w:tbl>
      <w:tblPr>
        <w:tblStyle w:val="TableGrid"/>
        <w:tblW w:w="0" w:type="auto"/>
        <w:tblLook w:val="04A0" w:firstRow="1" w:lastRow="0" w:firstColumn="1" w:lastColumn="0" w:noHBand="0" w:noVBand="1"/>
      </w:tblPr>
      <w:tblGrid>
        <w:gridCol w:w="2122"/>
        <w:gridCol w:w="2268"/>
        <w:gridCol w:w="65"/>
        <w:gridCol w:w="4895"/>
      </w:tblGrid>
      <w:tr w:rsidR="00745907" w:rsidRPr="00FA3AF0" w14:paraId="7C35F794" w14:textId="77777777" w:rsidTr="00653BC8">
        <w:tc>
          <w:tcPr>
            <w:tcW w:w="4390" w:type="dxa"/>
            <w:gridSpan w:val="2"/>
          </w:tcPr>
          <w:p w14:paraId="7813C4F6" w14:textId="77777777" w:rsidR="00745907" w:rsidRPr="00FA3AF0" w:rsidRDefault="00745907" w:rsidP="00653BC8">
            <w:pPr>
              <w:rPr>
                <w:rFonts w:cs="Times New Roman"/>
                <w:sz w:val="28"/>
                <w:szCs w:val="28"/>
              </w:rPr>
            </w:pPr>
            <w:r w:rsidRPr="00FA3AF0">
              <w:rPr>
                <w:rFonts w:cs="Times New Roman"/>
                <w:sz w:val="28"/>
                <w:szCs w:val="28"/>
              </w:rPr>
              <w:t>Tên tiến trình</w:t>
            </w:r>
          </w:p>
        </w:tc>
        <w:tc>
          <w:tcPr>
            <w:tcW w:w="4960" w:type="dxa"/>
            <w:gridSpan w:val="2"/>
          </w:tcPr>
          <w:p w14:paraId="297803C9" w14:textId="77777777" w:rsidR="00745907" w:rsidRPr="00FA3AF0" w:rsidRDefault="00745907" w:rsidP="00653BC8">
            <w:pPr>
              <w:rPr>
                <w:rFonts w:cs="Times New Roman"/>
                <w:sz w:val="28"/>
                <w:szCs w:val="28"/>
              </w:rPr>
            </w:pPr>
            <w:r w:rsidRPr="00FA3AF0">
              <w:rPr>
                <w:rFonts w:cs="Times New Roman"/>
                <w:sz w:val="28"/>
                <w:szCs w:val="28"/>
              </w:rPr>
              <w:t xml:space="preserve">Quản lý thông tin </w:t>
            </w:r>
            <w:r>
              <w:rPr>
                <w:rFonts w:cs="Times New Roman"/>
                <w:sz w:val="28"/>
                <w:szCs w:val="28"/>
              </w:rPr>
              <w:t>thời khóa biểu</w:t>
            </w:r>
          </w:p>
        </w:tc>
      </w:tr>
      <w:tr w:rsidR="00745907" w:rsidRPr="00FA3AF0" w14:paraId="3563A8F1" w14:textId="77777777" w:rsidTr="00653BC8">
        <w:tc>
          <w:tcPr>
            <w:tcW w:w="4390" w:type="dxa"/>
            <w:gridSpan w:val="2"/>
          </w:tcPr>
          <w:p w14:paraId="3D67E67F" w14:textId="77777777" w:rsidR="00745907" w:rsidRPr="00FA3AF0" w:rsidRDefault="00745907" w:rsidP="00653BC8">
            <w:pPr>
              <w:rPr>
                <w:rFonts w:cs="Times New Roman"/>
                <w:sz w:val="28"/>
                <w:szCs w:val="28"/>
              </w:rPr>
            </w:pPr>
            <w:r w:rsidRPr="00FA3AF0">
              <w:rPr>
                <w:rFonts w:cs="Times New Roman"/>
                <w:sz w:val="28"/>
                <w:szCs w:val="28"/>
              </w:rPr>
              <w:t>Mô tả</w:t>
            </w:r>
          </w:p>
        </w:tc>
        <w:tc>
          <w:tcPr>
            <w:tcW w:w="4960" w:type="dxa"/>
            <w:gridSpan w:val="2"/>
          </w:tcPr>
          <w:p w14:paraId="5602682F" w14:textId="77777777" w:rsidR="00745907" w:rsidRPr="00FA3AF0" w:rsidRDefault="00745907" w:rsidP="00653BC8">
            <w:pPr>
              <w:rPr>
                <w:rFonts w:cs="Times New Roman"/>
                <w:sz w:val="28"/>
                <w:szCs w:val="28"/>
              </w:rPr>
            </w:pPr>
            <w:r>
              <w:rPr>
                <w:rFonts w:cs="Times New Roman"/>
                <w:sz w:val="28"/>
                <w:szCs w:val="28"/>
              </w:rPr>
              <w:t>Quản lý thông tin thời khóa biểu ( Thêm, Sửa, Xóa) thực hiện trên giao diện và lưu vào CSDL</w:t>
            </w:r>
          </w:p>
        </w:tc>
      </w:tr>
      <w:tr w:rsidR="00745907" w:rsidRPr="00FA3AF0" w14:paraId="743A092D" w14:textId="77777777" w:rsidTr="00653BC8">
        <w:tc>
          <w:tcPr>
            <w:tcW w:w="2122" w:type="dxa"/>
            <w:vMerge w:val="restart"/>
          </w:tcPr>
          <w:p w14:paraId="4B550589" w14:textId="77777777" w:rsidR="00745907" w:rsidRPr="00FA3AF0" w:rsidRDefault="00745907" w:rsidP="00653BC8">
            <w:pPr>
              <w:rPr>
                <w:rFonts w:cs="Times New Roman"/>
                <w:sz w:val="28"/>
                <w:szCs w:val="28"/>
              </w:rPr>
            </w:pPr>
            <w:r w:rsidRPr="00FA3AF0">
              <w:rPr>
                <w:rFonts w:cs="Times New Roman"/>
                <w:sz w:val="28"/>
                <w:szCs w:val="28"/>
              </w:rPr>
              <w:t xml:space="preserve">Tác  nhân </w:t>
            </w:r>
          </w:p>
        </w:tc>
        <w:tc>
          <w:tcPr>
            <w:tcW w:w="2268" w:type="dxa"/>
          </w:tcPr>
          <w:p w14:paraId="17C22666" w14:textId="77777777" w:rsidR="00745907" w:rsidRPr="00FA3AF0" w:rsidRDefault="00745907" w:rsidP="00653BC8">
            <w:pPr>
              <w:rPr>
                <w:rFonts w:cs="Times New Roman"/>
                <w:sz w:val="28"/>
                <w:szCs w:val="28"/>
              </w:rPr>
            </w:pPr>
            <w:r w:rsidRPr="00FA3AF0">
              <w:rPr>
                <w:rFonts w:cs="Times New Roman"/>
                <w:sz w:val="28"/>
                <w:szCs w:val="28"/>
              </w:rPr>
              <w:t>Chính</w:t>
            </w:r>
          </w:p>
        </w:tc>
        <w:tc>
          <w:tcPr>
            <w:tcW w:w="4960" w:type="dxa"/>
            <w:gridSpan w:val="2"/>
          </w:tcPr>
          <w:p w14:paraId="0E47D16D" w14:textId="77777777" w:rsidR="00745907" w:rsidRPr="00FA3AF0" w:rsidRDefault="00745907" w:rsidP="00653BC8">
            <w:pPr>
              <w:rPr>
                <w:rFonts w:cs="Times New Roman"/>
                <w:sz w:val="28"/>
                <w:szCs w:val="28"/>
              </w:rPr>
            </w:pPr>
            <w:r w:rsidRPr="00FA3AF0">
              <w:rPr>
                <w:rFonts w:cs="Times New Roman"/>
                <w:sz w:val="28"/>
                <w:szCs w:val="28"/>
              </w:rPr>
              <w:t xml:space="preserve">Quản trị viên quản lý thông tin </w:t>
            </w:r>
            <w:r>
              <w:rPr>
                <w:rFonts w:cs="Times New Roman"/>
                <w:sz w:val="28"/>
                <w:szCs w:val="28"/>
              </w:rPr>
              <w:t>thời khóa biểu</w:t>
            </w:r>
          </w:p>
        </w:tc>
      </w:tr>
      <w:tr w:rsidR="00745907" w:rsidRPr="00FA3AF0" w14:paraId="7207AA10" w14:textId="77777777" w:rsidTr="00653BC8">
        <w:tc>
          <w:tcPr>
            <w:tcW w:w="2122" w:type="dxa"/>
            <w:vMerge/>
          </w:tcPr>
          <w:p w14:paraId="717F0798" w14:textId="77777777" w:rsidR="00745907" w:rsidRPr="00FA3AF0" w:rsidRDefault="00745907" w:rsidP="00653BC8">
            <w:pPr>
              <w:rPr>
                <w:rFonts w:cs="Times New Roman"/>
                <w:sz w:val="28"/>
                <w:szCs w:val="28"/>
              </w:rPr>
            </w:pPr>
          </w:p>
        </w:tc>
        <w:tc>
          <w:tcPr>
            <w:tcW w:w="2268" w:type="dxa"/>
          </w:tcPr>
          <w:p w14:paraId="315342FD" w14:textId="77777777" w:rsidR="00745907" w:rsidRPr="00FA3AF0" w:rsidRDefault="00745907" w:rsidP="00653BC8">
            <w:pPr>
              <w:rPr>
                <w:rFonts w:cs="Times New Roman"/>
                <w:sz w:val="28"/>
                <w:szCs w:val="28"/>
              </w:rPr>
            </w:pPr>
            <w:r w:rsidRPr="00FA3AF0">
              <w:rPr>
                <w:rFonts w:cs="Times New Roman"/>
                <w:sz w:val="28"/>
                <w:szCs w:val="28"/>
              </w:rPr>
              <w:t>Phụ</w:t>
            </w:r>
          </w:p>
        </w:tc>
        <w:tc>
          <w:tcPr>
            <w:tcW w:w="4960" w:type="dxa"/>
            <w:gridSpan w:val="2"/>
          </w:tcPr>
          <w:p w14:paraId="623DA59F" w14:textId="77777777" w:rsidR="00745907" w:rsidRPr="00FA3AF0" w:rsidRDefault="00745907" w:rsidP="00653BC8">
            <w:pPr>
              <w:rPr>
                <w:rFonts w:cs="Times New Roman"/>
                <w:sz w:val="28"/>
                <w:szCs w:val="28"/>
              </w:rPr>
            </w:pPr>
            <w:r w:rsidRPr="00FA3AF0">
              <w:rPr>
                <w:rFonts w:cs="Times New Roman"/>
                <w:sz w:val="28"/>
                <w:szCs w:val="28"/>
              </w:rPr>
              <w:t>Không</w:t>
            </w:r>
          </w:p>
        </w:tc>
      </w:tr>
      <w:tr w:rsidR="00745907" w:rsidRPr="00FA3AF0" w14:paraId="6DC87380" w14:textId="77777777" w:rsidTr="00653BC8">
        <w:tc>
          <w:tcPr>
            <w:tcW w:w="4390" w:type="dxa"/>
            <w:gridSpan w:val="2"/>
          </w:tcPr>
          <w:p w14:paraId="2B1417D5" w14:textId="77777777" w:rsidR="00745907" w:rsidRPr="00FA3AF0" w:rsidRDefault="00745907" w:rsidP="00653BC8">
            <w:pPr>
              <w:rPr>
                <w:rFonts w:cs="Times New Roman"/>
                <w:sz w:val="28"/>
                <w:szCs w:val="28"/>
              </w:rPr>
            </w:pPr>
            <w:r w:rsidRPr="00FA3AF0">
              <w:rPr>
                <w:rFonts w:cs="Times New Roman"/>
                <w:sz w:val="28"/>
                <w:szCs w:val="28"/>
              </w:rPr>
              <w:t>Tiền điều kiện</w:t>
            </w:r>
          </w:p>
        </w:tc>
        <w:tc>
          <w:tcPr>
            <w:tcW w:w="4960" w:type="dxa"/>
            <w:gridSpan w:val="2"/>
          </w:tcPr>
          <w:p w14:paraId="3CE30F23" w14:textId="77777777" w:rsidR="00745907" w:rsidRPr="00FA3AF0" w:rsidRDefault="00745907" w:rsidP="00653BC8">
            <w:pPr>
              <w:rPr>
                <w:rFonts w:cs="Times New Roman"/>
                <w:sz w:val="28"/>
                <w:szCs w:val="28"/>
              </w:rPr>
            </w:pPr>
            <w:r w:rsidRPr="00FA3AF0">
              <w:rPr>
                <w:rFonts w:cs="Times New Roman"/>
                <w:sz w:val="28"/>
                <w:szCs w:val="28"/>
              </w:rPr>
              <w:t>Quản trị viên yêu cầu chức năng quản lý thông tin môn học</w:t>
            </w:r>
          </w:p>
        </w:tc>
      </w:tr>
      <w:tr w:rsidR="00745907" w:rsidRPr="00FA3AF0" w14:paraId="188CBC13" w14:textId="77777777" w:rsidTr="00653BC8">
        <w:tc>
          <w:tcPr>
            <w:tcW w:w="2122" w:type="dxa"/>
            <w:vMerge w:val="restart"/>
          </w:tcPr>
          <w:p w14:paraId="3E03E1C6" w14:textId="77777777" w:rsidR="00745907" w:rsidRPr="00FA3AF0" w:rsidRDefault="00745907" w:rsidP="00653BC8">
            <w:pPr>
              <w:rPr>
                <w:rFonts w:cs="Times New Roman"/>
                <w:sz w:val="28"/>
                <w:szCs w:val="28"/>
              </w:rPr>
            </w:pPr>
            <w:r w:rsidRPr="00FA3AF0">
              <w:rPr>
                <w:rFonts w:cs="Times New Roman"/>
                <w:sz w:val="28"/>
                <w:szCs w:val="28"/>
              </w:rPr>
              <w:t>Hậu điều kiện</w:t>
            </w:r>
          </w:p>
        </w:tc>
        <w:tc>
          <w:tcPr>
            <w:tcW w:w="2268" w:type="dxa"/>
          </w:tcPr>
          <w:p w14:paraId="35F92E8A" w14:textId="77777777" w:rsidR="00745907" w:rsidRPr="00FA3AF0" w:rsidRDefault="00745907" w:rsidP="00653BC8">
            <w:pPr>
              <w:rPr>
                <w:rFonts w:cs="Times New Roman"/>
                <w:sz w:val="28"/>
                <w:szCs w:val="28"/>
              </w:rPr>
            </w:pPr>
            <w:r w:rsidRPr="00FA3AF0">
              <w:rPr>
                <w:rFonts w:cs="Times New Roman"/>
                <w:sz w:val="28"/>
                <w:szCs w:val="28"/>
              </w:rPr>
              <w:t>Thành công</w:t>
            </w:r>
          </w:p>
        </w:tc>
        <w:tc>
          <w:tcPr>
            <w:tcW w:w="4960" w:type="dxa"/>
            <w:gridSpan w:val="2"/>
          </w:tcPr>
          <w:p w14:paraId="337B3428" w14:textId="77777777" w:rsidR="00745907" w:rsidRPr="00FA3AF0" w:rsidRDefault="00745907" w:rsidP="00653BC8">
            <w:pPr>
              <w:rPr>
                <w:rFonts w:cs="Times New Roman"/>
                <w:sz w:val="28"/>
                <w:szCs w:val="28"/>
              </w:rPr>
            </w:pPr>
            <w:r w:rsidRPr="00FA3AF0">
              <w:rPr>
                <w:rFonts w:cs="Times New Roman"/>
                <w:sz w:val="28"/>
                <w:szCs w:val="28"/>
              </w:rPr>
              <w:t>Hiển thị thông báo lưu dữ liệu thành công</w:t>
            </w:r>
          </w:p>
        </w:tc>
      </w:tr>
      <w:tr w:rsidR="00745907" w:rsidRPr="00FA3AF0" w14:paraId="53E0F3C8" w14:textId="77777777" w:rsidTr="00653BC8">
        <w:tc>
          <w:tcPr>
            <w:tcW w:w="2122" w:type="dxa"/>
            <w:vMerge/>
          </w:tcPr>
          <w:p w14:paraId="6A17DAB3" w14:textId="77777777" w:rsidR="00745907" w:rsidRPr="00FA3AF0" w:rsidRDefault="00745907" w:rsidP="00653BC8">
            <w:pPr>
              <w:rPr>
                <w:rFonts w:cs="Times New Roman"/>
                <w:sz w:val="28"/>
                <w:szCs w:val="28"/>
              </w:rPr>
            </w:pPr>
          </w:p>
        </w:tc>
        <w:tc>
          <w:tcPr>
            <w:tcW w:w="2268" w:type="dxa"/>
          </w:tcPr>
          <w:p w14:paraId="302DEEE7" w14:textId="77777777" w:rsidR="00745907" w:rsidRPr="00FA3AF0" w:rsidRDefault="00745907" w:rsidP="00653BC8">
            <w:pPr>
              <w:rPr>
                <w:rFonts w:cs="Times New Roman"/>
                <w:sz w:val="28"/>
                <w:szCs w:val="28"/>
              </w:rPr>
            </w:pPr>
            <w:r w:rsidRPr="00FA3AF0">
              <w:rPr>
                <w:rFonts w:cs="Times New Roman"/>
                <w:sz w:val="28"/>
                <w:szCs w:val="28"/>
              </w:rPr>
              <w:t>Lỗi</w:t>
            </w:r>
          </w:p>
        </w:tc>
        <w:tc>
          <w:tcPr>
            <w:tcW w:w="4960" w:type="dxa"/>
            <w:gridSpan w:val="2"/>
          </w:tcPr>
          <w:p w14:paraId="6D32E0A4" w14:textId="77777777" w:rsidR="00745907" w:rsidRPr="00FA3AF0" w:rsidRDefault="00745907" w:rsidP="00653BC8">
            <w:pPr>
              <w:rPr>
                <w:rFonts w:cs="Times New Roman"/>
                <w:sz w:val="28"/>
                <w:szCs w:val="28"/>
              </w:rPr>
            </w:pPr>
            <w:r w:rsidRPr="00FA3AF0">
              <w:rPr>
                <w:rFonts w:cs="Times New Roman"/>
                <w:sz w:val="28"/>
                <w:szCs w:val="28"/>
              </w:rPr>
              <w:t>Hiển thị thông báo lỗi “dữ liệu nhập chưa đầy đủ”, “</w:t>
            </w:r>
            <w:r>
              <w:rPr>
                <w:rFonts w:cs="Times New Roman"/>
                <w:sz w:val="28"/>
                <w:szCs w:val="28"/>
              </w:rPr>
              <w:t>thời khóa biểu</w:t>
            </w:r>
            <w:r w:rsidRPr="00FA3AF0">
              <w:rPr>
                <w:rFonts w:cs="Times New Roman"/>
                <w:sz w:val="28"/>
                <w:szCs w:val="28"/>
              </w:rPr>
              <w:t xml:space="preserve"> đã có”,”thông tin nhập chưa chính xác”</w:t>
            </w:r>
          </w:p>
        </w:tc>
      </w:tr>
      <w:tr w:rsidR="00745907" w:rsidRPr="00FA3AF0" w14:paraId="0FA97CC7" w14:textId="77777777" w:rsidTr="00653BC8">
        <w:tc>
          <w:tcPr>
            <w:tcW w:w="9350" w:type="dxa"/>
            <w:gridSpan w:val="4"/>
          </w:tcPr>
          <w:p w14:paraId="77F51166" w14:textId="77777777" w:rsidR="00745907" w:rsidRPr="00FA3AF0" w:rsidRDefault="00745907" w:rsidP="00653BC8">
            <w:pPr>
              <w:rPr>
                <w:rFonts w:cs="Times New Roman"/>
                <w:b/>
                <w:sz w:val="28"/>
                <w:szCs w:val="28"/>
              </w:rPr>
            </w:pPr>
            <w:r w:rsidRPr="00FA3AF0">
              <w:rPr>
                <w:rFonts w:cs="Times New Roman"/>
                <w:b/>
                <w:sz w:val="28"/>
                <w:szCs w:val="28"/>
              </w:rPr>
              <w:t>ĐẶC TẢ TIẾN TRÌNH</w:t>
            </w:r>
          </w:p>
        </w:tc>
      </w:tr>
      <w:tr w:rsidR="00745907" w:rsidRPr="00FA3AF0" w14:paraId="3D62DCEC" w14:textId="77777777" w:rsidTr="00653BC8">
        <w:tc>
          <w:tcPr>
            <w:tcW w:w="9350" w:type="dxa"/>
            <w:gridSpan w:val="4"/>
            <w:tcBorders>
              <w:bottom w:val="single" w:sz="4" w:space="0" w:color="auto"/>
            </w:tcBorders>
          </w:tcPr>
          <w:p w14:paraId="7424A88B" w14:textId="77777777" w:rsidR="00745907" w:rsidRPr="00FA3AF0" w:rsidRDefault="00745907" w:rsidP="00653BC8">
            <w:pPr>
              <w:rPr>
                <w:rFonts w:cs="Times New Roman"/>
                <w:b/>
                <w:sz w:val="28"/>
                <w:szCs w:val="28"/>
              </w:rPr>
            </w:pPr>
            <w:r w:rsidRPr="00FA3AF0">
              <w:rPr>
                <w:rFonts w:cs="Times New Roman"/>
                <w:b/>
                <w:sz w:val="28"/>
                <w:szCs w:val="28"/>
              </w:rPr>
              <w:t>Luồng sự kiện chính/ kịch bản chính</w:t>
            </w:r>
          </w:p>
        </w:tc>
      </w:tr>
      <w:tr w:rsidR="00745907" w:rsidRPr="00FA3AF0" w14:paraId="7782277C" w14:textId="77777777" w:rsidTr="00653BC8">
        <w:tc>
          <w:tcPr>
            <w:tcW w:w="4455" w:type="dxa"/>
            <w:gridSpan w:val="3"/>
            <w:tcBorders>
              <w:bottom w:val="single" w:sz="4" w:space="0" w:color="auto"/>
            </w:tcBorders>
          </w:tcPr>
          <w:p w14:paraId="14C23077" w14:textId="77777777" w:rsidR="00745907" w:rsidRPr="00FA3AF0" w:rsidRDefault="00745907" w:rsidP="00653BC8">
            <w:pPr>
              <w:rPr>
                <w:rFonts w:cs="Times New Roman"/>
                <w:b/>
                <w:sz w:val="28"/>
                <w:szCs w:val="28"/>
              </w:rPr>
            </w:pPr>
            <w:r w:rsidRPr="00FA3AF0">
              <w:rPr>
                <w:rFonts w:cs="Times New Roman"/>
                <w:b/>
                <w:sz w:val="28"/>
                <w:szCs w:val="28"/>
              </w:rPr>
              <w:t>Hành động tác nhân</w:t>
            </w:r>
          </w:p>
        </w:tc>
        <w:tc>
          <w:tcPr>
            <w:tcW w:w="4895" w:type="dxa"/>
            <w:tcBorders>
              <w:bottom w:val="single" w:sz="4" w:space="0" w:color="auto"/>
            </w:tcBorders>
          </w:tcPr>
          <w:p w14:paraId="78C9F9D4" w14:textId="77777777" w:rsidR="00745907" w:rsidRPr="00FA3AF0" w:rsidRDefault="00745907" w:rsidP="00653BC8">
            <w:pPr>
              <w:rPr>
                <w:rFonts w:cs="Times New Roman"/>
                <w:b/>
                <w:sz w:val="28"/>
                <w:szCs w:val="28"/>
              </w:rPr>
            </w:pPr>
            <w:r w:rsidRPr="00FA3AF0">
              <w:rPr>
                <w:rFonts w:cs="Times New Roman"/>
                <w:b/>
                <w:sz w:val="28"/>
                <w:szCs w:val="28"/>
              </w:rPr>
              <w:t>Phản hồi hệ thống</w:t>
            </w:r>
          </w:p>
        </w:tc>
      </w:tr>
      <w:tr w:rsidR="00745907" w:rsidRPr="00FA3AF0" w14:paraId="22B3AB61" w14:textId="77777777" w:rsidTr="00653BC8">
        <w:tc>
          <w:tcPr>
            <w:tcW w:w="4455" w:type="dxa"/>
            <w:gridSpan w:val="3"/>
            <w:tcBorders>
              <w:bottom w:val="single" w:sz="4" w:space="0" w:color="auto"/>
            </w:tcBorders>
          </w:tcPr>
          <w:p w14:paraId="5731A86C" w14:textId="77777777" w:rsidR="00745907" w:rsidRPr="00FA3AF0" w:rsidRDefault="00745907" w:rsidP="00653BC8">
            <w:pPr>
              <w:rPr>
                <w:rFonts w:cs="Times New Roman"/>
                <w:b/>
                <w:sz w:val="28"/>
                <w:szCs w:val="28"/>
              </w:rPr>
            </w:pPr>
            <w:r w:rsidRPr="00FA3AF0">
              <w:rPr>
                <w:rFonts w:cs="Times New Roman"/>
                <w:sz w:val="28"/>
                <w:szCs w:val="28"/>
              </w:rPr>
              <w:t xml:space="preserve">1. Chọn chức năng quản lý thông tin </w:t>
            </w:r>
            <w:r>
              <w:rPr>
                <w:rFonts w:cs="Times New Roman"/>
                <w:sz w:val="28"/>
                <w:szCs w:val="28"/>
              </w:rPr>
              <w:t>thời khóa biểu</w:t>
            </w:r>
          </w:p>
        </w:tc>
        <w:tc>
          <w:tcPr>
            <w:tcW w:w="4895" w:type="dxa"/>
            <w:tcBorders>
              <w:bottom w:val="single" w:sz="4" w:space="0" w:color="auto"/>
            </w:tcBorders>
          </w:tcPr>
          <w:p w14:paraId="27171220" w14:textId="77777777" w:rsidR="00745907" w:rsidRPr="00FA3AF0" w:rsidRDefault="00745907" w:rsidP="00745907">
            <w:pPr>
              <w:pStyle w:val="ListParagraph"/>
              <w:numPr>
                <w:ilvl w:val="1"/>
                <w:numId w:val="3"/>
              </w:numPr>
              <w:spacing w:line="254" w:lineRule="auto"/>
              <w:rPr>
                <w:rFonts w:cs="Times New Roman"/>
                <w:sz w:val="28"/>
                <w:szCs w:val="28"/>
              </w:rPr>
            </w:pPr>
            <w:r w:rsidRPr="00FA3AF0">
              <w:rPr>
                <w:rFonts w:cs="Times New Roman"/>
                <w:sz w:val="28"/>
                <w:szCs w:val="28"/>
              </w:rPr>
              <w:t>Hiển thị các lựa chọn:</w:t>
            </w:r>
          </w:p>
          <w:p w14:paraId="3B1F15C4" w14:textId="77777777" w:rsidR="00745907" w:rsidRPr="00FA3AF0" w:rsidRDefault="00745907" w:rsidP="00745907">
            <w:pPr>
              <w:pStyle w:val="ListParagraph"/>
              <w:numPr>
                <w:ilvl w:val="0"/>
                <w:numId w:val="4"/>
              </w:numPr>
              <w:spacing w:line="254" w:lineRule="auto"/>
              <w:rPr>
                <w:rFonts w:cs="Times New Roman"/>
                <w:sz w:val="28"/>
                <w:szCs w:val="28"/>
              </w:rPr>
            </w:pPr>
            <w:r w:rsidRPr="00FA3AF0">
              <w:rPr>
                <w:rFonts w:cs="Times New Roman"/>
                <w:sz w:val="28"/>
                <w:szCs w:val="28"/>
              </w:rPr>
              <w:t xml:space="preserve">thêm </w:t>
            </w:r>
            <w:r>
              <w:rPr>
                <w:rFonts w:cs="Times New Roman"/>
                <w:sz w:val="28"/>
                <w:szCs w:val="28"/>
              </w:rPr>
              <w:t>thời khóa biểu</w:t>
            </w:r>
          </w:p>
          <w:p w14:paraId="3292C643" w14:textId="77777777" w:rsidR="00745907" w:rsidRPr="00FA3AF0" w:rsidRDefault="00745907" w:rsidP="00745907">
            <w:pPr>
              <w:pStyle w:val="ListParagraph"/>
              <w:numPr>
                <w:ilvl w:val="0"/>
                <w:numId w:val="4"/>
              </w:numPr>
              <w:spacing w:line="254" w:lineRule="auto"/>
              <w:rPr>
                <w:rFonts w:cs="Times New Roman"/>
                <w:sz w:val="28"/>
                <w:szCs w:val="28"/>
              </w:rPr>
            </w:pPr>
            <w:r w:rsidRPr="00FA3AF0">
              <w:rPr>
                <w:rFonts w:cs="Times New Roman"/>
                <w:sz w:val="28"/>
                <w:szCs w:val="28"/>
              </w:rPr>
              <w:t xml:space="preserve">sửa </w:t>
            </w:r>
            <w:r>
              <w:rPr>
                <w:rFonts w:cs="Times New Roman"/>
                <w:sz w:val="28"/>
                <w:szCs w:val="28"/>
              </w:rPr>
              <w:t>thời khóa biểu</w:t>
            </w:r>
          </w:p>
          <w:p w14:paraId="43CCCBCF" w14:textId="77777777" w:rsidR="00745907" w:rsidRPr="00FA3AF0" w:rsidRDefault="00745907" w:rsidP="00745907">
            <w:pPr>
              <w:pStyle w:val="ListParagraph"/>
              <w:numPr>
                <w:ilvl w:val="0"/>
                <w:numId w:val="4"/>
              </w:numPr>
              <w:rPr>
                <w:rFonts w:cs="Times New Roman"/>
                <w:b/>
                <w:sz w:val="28"/>
                <w:szCs w:val="28"/>
              </w:rPr>
            </w:pPr>
            <w:r w:rsidRPr="00FA3AF0">
              <w:rPr>
                <w:rFonts w:cs="Times New Roman"/>
                <w:sz w:val="28"/>
                <w:szCs w:val="28"/>
              </w:rPr>
              <w:t>xóa học sinh</w:t>
            </w:r>
          </w:p>
        </w:tc>
      </w:tr>
      <w:tr w:rsidR="00745907" w:rsidRPr="00FA3AF0" w14:paraId="0BA41AB2" w14:textId="77777777" w:rsidTr="00653BC8">
        <w:tc>
          <w:tcPr>
            <w:tcW w:w="4455" w:type="dxa"/>
            <w:gridSpan w:val="3"/>
            <w:tcBorders>
              <w:bottom w:val="single" w:sz="4" w:space="0" w:color="auto"/>
            </w:tcBorders>
          </w:tcPr>
          <w:p w14:paraId="61C26048" w14:textId="77777777" w:rsidR="00745907" w:rsidRPr="00FA3AF0" w:rsidRDefault="00745907" w:rsidP="00653BC8">
            <w:pPr>
              <w:rPr>
                <w:rFonts w:cs="Times New Roman"/>
                <w:b/>
                <w:sz w:val="28"/>
                <w:szCs w:val="28"/>
              </w:rPr>
            </w:pPr>
            <w:r w:rsidRPr="00FA3AF0">
              <w:rPr>
                <w:rFonts w:cs="Times New Roman"/>
                <w:sz w:val="28"/>
                <w:szCs w:val="28"/>
              </w:rPr>
              <w:t xml:space="preserve">2. Chọn chức năng thêm </w:t>
            </w:r>
            <w:r>
              <w:rPr>
                <w:rFonts w:cs="Times New Roman"/>
                <w:sz w:val="28"/>
                <w:szCs w:val="28"/>
              </w:rPr>
              <w:t>thời khóa biểu</w:t>
            </w:r>
            <w:r w:rsidRPr="00FA3AF0">
              <w:rPr>
                <w:rFonts w:cs="Times New Roman"/>
                <w:sz w:val="28"/>
                <w:szCs w:val="28"/>
              </w:rPr>
              <w:br/>
              <w:t>2.1. Chọn nút thêm mới</w:t>
            </w:r>
            <w:r w:rsidRPr="00FA3AF0">
              <w:rPr>
                <w:rFonts w:cs="Times New Roman"/>
                <w:sz w:val="28"/>
                <w:szCs w:val="28"/>
              </w:rPr>
              <w:br/>
              <w:t>2.3 Nhập thông tin cần thêm vào hệ thống</w:t>
            </w:r>
            <w:r w:rsidRPr="00FA3AF0">
              <w:rPr>
                <w:rFonts w:cs="Times New Roman"/>
                <w:sz w:val="28"/>
                <w:szCs w:val="28"/>
              </w:rPr>
              <w:br/>
              <w:t>2.4. Nhấn nút “Lưu”</w:t>
            </w:r>
          </w:p>
        </w:tc>
        <w:tc>
          <w:tcPr>
            <w:tcW w:w="4895" w:type="dxa"/>
            <w:tcBorders>
              <w:bottom w:val="single" w:sz="4" w:space="0" w:color="auto"/>
            </w:tcBorders>
          </w:tcPr>
          <w:p w14:paraId="78F4A543" w14:textId="77777777" w:rsidR="00745907" w:rsidRPr="00FA3AF0" w:rsidRDefault="00745907" w:rsidP="00745907">
            <w:pPr>
              <w:pStyle w:val="ListParagraph"/>
              <w:numPr>
                <w:ilvl w:val="1"/>
                <w:numId w:val="5"/>
              </w:numPr>
              <w:rPr>
                <w:rFonts w:cs="Times New Roman"/>
                <w:sz w:val="28"/>
                <w:szCs w:val="28"/>
              </w:rPr>
            </w:pPr>
            <w:r w:rsidRPr="00FA3AF0">
              <w:rPr>
                <w:rFonts w:cs="Times New Roman"/>
                <w:sz w:val="28"/>
                <w:szCs w:val="28"/>
              </w:rPr>
              <w:t>. Yêu cầu nhập thông tin thêm</w:t>
            </w:r>
          </w:p>
          <w:p w14:paraId="5C74E5E3" w14:textId="77777777" w:rsidR="00745907" w:rsidRPr="00FA3AF0" w:rsidRDefault="00745907" w:rsidP="00653BC8">
            <w:pPr>
              <w:rPr>
                <w:rFonts w:cs="Times New Roman"/>
                <w:b/>
                <w:sz w:val="28"/>
                <w:szCs w:val="28"/>
              </w:rPr>
            </w:pPr>
            <w:r w:rsidRPr="00FA3AF0">
              <w:rPr>
                <w:rFonts w:cs="Times New Roman"/>
                <w:sz w:val="28"/>
                <w:szCs w:val="28"/>
              </w:rPr>
              <w:t>2.5. Kiểm tra dữ liệu nhập vào</w:t>
            </w:r>
            <w:r w:rsidRPr="00FA3AF0">
              <w:rPr>
                <w:rFonts w:cs="Times New Roman"/>
                <w:sz w:val="28"/>
                <w:szCs w:val="28"/>
              </w:rPr>
              <w:br/>
              <w:t xml:space="preserve">2.6 Thêm thành công  </w:t>
            </w:r>
          </w:p>
        </w:tc>
      </w:tr>
      <w:tr w:rsidR="00745907" w:rsidRPr="00FA3AF0" w14:paraId="4B22DE49" w14:textId="77777777" w:rsidTr="00653BC8">
        <w:tc>
          <w:tcPr>
            <w:tcW w:w="4455" w:type="dxa"/>
            <w:gridSpan w:val="3"/>
            <w:tcBorders>
              <w:bottom w:val="single" w:sz="4" w:space="0" w:color="auto"/>
            </w:tcBorders>
          </w:tcPr>
          <w:p w14:paraId="31A0E15A" w14:textId="77777777" w:rsidR="00745907" w:rsidRPr="00FA3AF0" w:rsidRDefault="00745907" w:rsidP="00653BC8">
            <w:pPr>
              <w:spacing w:line="254" w:lineRule="auto"/>
              <w:rPr>
                <w:rFonts w:cs="Times New Roman"/>
                <w:sz w:val="28"/>
                <w:szCs w:val="28"/>
              </w:rPr>
            </w:pPr>
            <w:r w:rsidRPr="00FA3AF0">
              <w:rPr>
                <w:rFonts w:cs="Times New Roman"/>
                <w:sz w:val="28"/>
                <w:szCs w:val="28"/>
              </w:rPr>
              <w:t xml:space="preserve">3. Chọn chức năng sửa </w:t>
            </w:r>
            <w:r w:rsidRPr="00FA3AF0">
              <w:rPr>
                <w:rFonts w:cs="Times New Roman"/>
                <w:sz w:val="28"/>
                <w:szCs w:val="28"/>
              </w:rPr>
              <w:br/>
              <w:t xml:space="preserve">         3.2 Chọn </w:t>
            </w:r>
            <w:r>
              <w:rPr>
                <w:rFonts w:cs="Times New Roman"/>
                <w:sz w:val="28"/>
                <w:szCs w:val="28"/>
              </w:rPr>
              <w:t>thời khóa biểu</w:t>
            </w:r>
            <w:r w:rsidRPr="00FA3AF0">
              <w:rPr>
                <w:rFonts w:cs="Times New Roman"/>
                <w:sz w:val="28"/>
                <w:szCs w:val="28"/>
              </w:rPr>
              <w:t xml:space="preserve"> cần sử</w:t>
            </w:r>
            <w:r>
              <w:rPr>
                <w:rFonts w:cs="Times New Roman"/>
                <w:sz w:val="28"/>
                <w:szCs w:val="28"/>
              </w:rPr>
              <w:t>a</w:t>
            </w:r>
            <w:r>
              <w:rPr>
                <w:rFonts w:cs="Times New Roman"/>
                <w:sz w:val="28"/>
                <w:szCs w:val="28"/>
              </w:rPr>
              <w:br/>
            </w:r>
            <w:r>
              <w:rPr>
                <w:rFonts w:cs="Times New Roman"/>
                <w:sz w:val="28"/>
                <w:szCs w:val="28"/>
              </w:rPr>
              <w:lastRenderedPageBreak/>
              <w:t xml:space="preserve">         3.4 N</w:t>
            </w:r>
            <w:r w:rsidRPr="00FA3AF0">
              <w:rPr>
                <w:rFonts w:cs="Times New Roman"/>
                <w:sz w:val="28"/>
                <w:szCs w:val="28"/>
              </w:rPr>
              <w:t>hập thông tin cần thay đổi vào hệ thống</w:t>
            </w:r>
          </w:p>
          <w:p w14:paraId="03F20680" w14:textId="77777777" w:rsidR="00745907" w:rsidRPr="00FA3AF0" w:rsidRDefault="00745907" w:rsidP="00653BC8">
            <w:pPr>
              <w:rPr>
                <w:rFonts w:cs="Times New Roman"/>
                <w:b/>
                <w:sz w:val="28"/>
                <w:szCs w:val="28"/>
              </w:rPr>
            </w:pPr>
            <w:r w:rsidRPr="00FA3AF0">
              <w:rPr>
                <w:rFonts w:cs="Times New Roman"/>
                <w:sz w:val="28"/>
                <w:szCs w:val="28"/>
              </w:rPr>
              <w:t xml:space="preserve">         3.5 Ấn nút “lưu”</w:t>
            </w:r>
          </w:p>
        </w:tc>
        <w:tc>
          <w:tcPr>
            <w:tcW w:w="4895" w:type="dxa"/>
            <w:tcBorders>
              <w:bottom w:val="single" w:sz="4" w:space="0" w:color="auto"/>
            </w:tcBorders>
          </w:tcPr>
          <w:p w14:paraId="76F016F1" w14:textId="77777777" w:rsidR="00745907" w:rsidRPr="00FA3AF0" w:rsidRDefault="00745907" w:rsidP="00653BC8">
            <w:pPr>
              <w:rPr>
                <w:rFonts w:cs="Times New Roman"/>
                <w:sz w:val="28"/>
                <w:szCs w:val="28"/>
              </w:rPr>
            </w:pPr>
            <w:r>
              <w:rPr>
                <w:rFonts w:cs="Times New Roman"/>
                <w:sz w:val="28"/>
                <w:szCs w:val="28"/>
              </w:rPr>
              <w:lastRenderedPageBreak/>
              <w:t>3.1 Đ</w:t>
            </w:r>
            <w:r w:rsidRPr="00FA3AF0">
              <w:rPr>
                <w:rFonts w:cs="Times New Roman"/>
                <w:sz w:val="28"/>
                <w:szCs w:val="28"/>
              </w:rPr>
              <w:t xml:space="preserve">ưa ra danh sách </w:t>
            </w:r>
            <w:r>
              <w:rPr>
                <w:rFonts w:cs="Times New Roman"/>
                <w:sz w:val="28"/>
                <w:szCs w:val="28"/>
              </w:rPr>
              <w:t>thời khóa biểu</w:t>
            </w:r>
          </w:p>
          <w:p w14:paraId="73AD0F76" w14:textId="77777777" w:rsidR="00745907" w:rsidRPr="00FA3AF0" w:rsidRDefault="00745907" w:rsidP="00653BC8">
            <w:pPr>
              <w:rPr>
                <w:rFonts w:cs="Times New Roman"/>
                <w:sz w:val="28"/>
                <w:szCs w:val="28"/>
              </w:rPr>
            </w:pPr>
            <w:r w:rsidRPr="00FA3AF0">
              <w:rPr>
                <w:rFonts w:cs="Times New Roman"/>
                <w:sz w:val="28"/>
                <w:szCs w:val="28"/>
              </w:rPr>
              <w:t xml:space="preserve">3.3 Hiển thị thông tin của </w:t>
            </w:r>
            <w:r>
              <w:rPr>
                <w:rFonts w:cs="Times New Roman"/>
                <w:sz w:val="28"/>
                <w:szCs w:val="28"/>
              </w:rPr>
              <w:t>thời khóa biểu</w:t>
            </w:r>
            <w:r w:rsidRPr="00FA3AF0">
              <w:rPr>
                <w:rFonts w:cs="Times New Roman"/>
                <w:sz w:val="28"/>
                <w:szCs w:val="28"/>
              </w:rPr>
              <w:t xml:space="preserve"> cần sửa</w:t>
            </w:r>
          </w:p>
          <w:p w14:paraId="51372212" w14:textId="77777777" w:rsidR="00745907" w:rsidRPr="00FA3AF0" w:rsidRDefault="00745907" w:rsidP="00653BC8">
            <w:pPr>
              <w:rPr>
                <w:rFonts w:cs="Times New Roman"/>
                <w:b/>
                <w:sz w:val="28"/>
                <w:szCs w:val="28"/>
              </w:rPr>
            </w:pPr>
            <w:r>
              <w:rPr>
                <w:rFonts w:cs="Times New Roman"/>
                <w:sz w:val="28"/>
                <w:szCs w:val="28"/>
              </w:rPr>
              <w:lastRenderedPageBreak/>
              <w:t>3.6 K</w:t>
            </w:r>
            <w:r w:rsidRPr="00FA3AF0">
              <w:rPr>
                <w:rFonts w:cs="Times New Roman"/>
                <w:sz w:val="28"/>
                <w:szCs w:val="28"/>
              </w:rPr>
              <w:t>iểm tra dữ liệu nhậ</w:t>
            </w:r>
            <w:r>
              <w:rPr>
                <w:rFonts w:cs="Times New Roman"/>
                <w:sz w:val="28"/>
                <w:szCs w:val="28"/>
              </w:rPr>
              <w:t>p vào</w:t>
            </w:r>
            <w:r>
              <w:rPr>
                <w:rFonts w:cs="Times New Roman"/>
                <w:sz w:val="28"/>
                <w:szCs w:val="28"/>
              </w:rPr>
              <w:br/>
              <w:t>3.7 S</w:t>
            </w:r>
            <w:r w:rsidRPr="00FA3AF0">
              <w:rPr>
                <w:rFonts w:cs="Times New Roman"/>
                <w:sz w:val="28"/>
                <w:szCs w:val="28"/>
              </w:rPr>
              <w:t>ửa thành công</w:t>
            </w:r>
          </w:p>
        </w:tc>
      </w:tr>
      <w:tr w:rsidR="00745907" w:rsidRPr="00FA3AF0" w14:paraId="57C80EAB" w14:textId="77777777" w:rsidTr="00653BC8">
        <w:tc>
          <w:tcPr>
            <w:tcW w:w="4455" w:type="dxa"/>
            <w:gridSpan w:val="3"/>
            <w:tcBorders>
              <w:bottom w:val="single" w:sz="4" w:space="0" w:color="auto"/>
            </w:tcBorders>
          </w:tcPr>
          <w:p w14:paraId="13B676E1" w14:textId="77777777" w:rsidR="00745907" w:rsidRPr="00FA3AF0" w:rsidRDefault="00745907" w:rsidP="00653BC8">
            <w:pPr>
              <w:spacing w:line="254" w:lineRule="auto"/>
              <w:rPr>
                <w:rFonts w:cs="Times New Roman"/>
                <w:sz w:val="28"/>
                <w:szCs w:val="28"/>
              </w:rPr>
            </w:pPr>
            <w:r w:rsidRPr="00FA3AF0">
              <w:rPr>
                <w:rFonts w:cs="Times New Roman"/>
                <w:sz w:val="28"/>
                <w:szCs w:val="28"/>
              </w:rPr>
              <w:lastRenderedPageBreak/>
              <w:t xml:space="preserve">4. Chọn chức năng xóa </w:t>
            </w:r>
            <w:r>
              <w:rPr>
                <w:rFonts w:cs="Times New Roman"/>
                <w:sz w:val="28"/>
                <w:szCs w:val="28"/>
              </w:rPr>
              <w:t>thời khóa biểu</w:t>
            </w:r>
          </w:p>
          <w:p w14:paraId="59FB5FD7" w14:textId="77777777" w:rsidR="00745907" w:rsidRPr="00FA3AF0" w:rsidRDefault="00745907" w:rsidP="00653BC8">
            <w:pPr>
              <w:spacing w:line="254" w:lineRule="auto"/>
              <w:rPr>
                <w:rFonts w:cs="Times New Roman"/>
                <w:sz w:val="28"/>
                <w:szCs w:val="28"/>
              </w:rPr>
            </w:pPr>
            <w:r w:rsidRPr="00FA3AF0">
              <w:rPr>
                <w:rFonts w:cs="Times New Roman"/>
                <w:sz w:val="28"/>
                <w:szCs w:val="28"/>
              </w:rPr>
              <w:t xml:space="preserve">         4.2 Chọn </w:t>
            </w:r>
            <w:r>
              <w:rPr>
                <w:rFonts w:cs="Times New Roman"/>
                <w:sz w:val="28"/>
                <w:szCs w:val="28"/>
              </w:rPr>
              <w:t>thời khóa biểu</w:t>
            </w:r>
            <w:r w:rsidRPr="00FA3AF0">
              <w:rPr>
                <w:rFonts w:cs="Times New Roman"/>
                <w:sz w:val="28"/>
                <w:szCs w:val="28"/>
              </w:rPr>
              <w:t xml:space="preserve"> cần xóa</w:t>
            </w:r>
          </w:p>
          <w:p w14:paraId="1B98AD99" w14:textId="77777777" w:rsidR="00745907" w:rsidRPr="00FA3AF0" w:rsidRDefault="00745907" w:rsidP="00653BC8">
            <w:pPr>
              <w:rPr>
                <w:rFonts w:cs="Times New Roman"/>
                <w:b/>
                <w:sz w:val="28"/>
                <w:szCs w:val="28"/>
              </w:rPr>
            </w:pPr>
            <w:r>
              <w:rPr>
                <w:rFonts w:cs="Times New Roman"/>
                <w:sz w:val="28"/>
                <w:szCs w:val="28"/>
              </w:rPr>
              <w:t xml:space="preserve">         4.4 X</w:t>
            </w:r>
            <w:r w:rsidRPr="00FA3AF0">
              <w:rPr>
                <w:rFonts w:cs="Times New Roman"/>
                <w:sz w:val="28"/>
                <w:szCs w:val="28"/>
              </w:rPr>
              <w:t>ác nhận xóa</w:t>
            </w:r>
          </w:p>
        </w:tc>
        <w:tc>
          <w:tcPr>
            <w:tcW w:w="4895" w:type="dxa"/>
            <w:tcBorders>
              <w:bottom w:val="single" w:sz="4" w:space="0" w:color="auto"/>
            </w:tcBorders>
          </w:tcPr>
          <w:p w14:paraId="4B488F0A" w14:textId="77777777" w:rsidR="00745907" w:rsidRPr="00FA3AF0" w:rsidRDefault="00745907" w:rsidP="00653BC8">
            <w:pPr>
              <w:rPr>
                <w:rFonts w:cs="Times New Roman"/>
                <w:sz w:val="28"/>
                <w:szCs w:val="28"/>
              </w:rPr>
            </w:pPr>
            <w:r>
              <w:rPr>
                <w:rFonts w:cs="Times New Roman"/>
                <w:sz w:val="28"/>
                <w:szCs w:val="28"/>
              </w:rPr>
              <w:t>4.1 Đ</w:t>
            </w:r>
            <w:r w:rsidRPr="00FA3AF0">
              <w:rPr>
                <w:rFonts w:cs="Times New Roman"/>
                <w:sz w:val="28"/>
                <w:szCs w:val="28"/>
              </w:rPr>
              <w:t xml:space="preserve">ưa ra danh sách </w:t>
            </w:r>
            <w:r>
              <w:rPr>
                <w:rFonts w:cs="Times New Roman"/>
                <w:sz w:val="28"/>
                <w:szCs w:val="28"/>
              </w:rPr>
              <w:t>thời khóa biểu</w:t>
            </w:r>
            <w:r w:rsidRPr="00FA3AF0">
              <w:rPr>
                <w:rFonts w:cs="Times New Roman"/>
                <w:sz w:val="28"/>
                <w:szCs w:val="28"/>
              </w:rPr>
              <w:t xml:space="preserve"> </w:t>
            </w:r>
          </w:p>
          <w:p w14:paraId="39A43EE9" w14:textId="77777777" w:rsidR="00745907" w:rsidRPr="00FA3AF0" w:rsidRDefault="00745907" w:rsidP="00653BC8">
            <w:pPr>
              <w:rPr>
                <w:rFonts w:cs="Times New Roman"/>
                <w:sz w:val="28"/>
                <w:szCs w:val="28"/>
              </w:rPr>
            </w:pPr>
            <w:r>
              <w:rPr>
                <w:rFonts w:cs="Times New Roman"/>
                <w:sz w:val="28"/>
                <w:szCs w:val="28"/>
              </w:rPr>
              <w:t>4.3 Đ</w:t>
            </w:r>
            <w:r w:rsidRPr="00FA3AF0">
              <w:rPr>
                <w:rFonts w:cs="Times New Roman"/>
                <w:sz w:val="28"/>
                <w:szCs w:val="28"/>
              </w:rPr>
              <w:t>ưa ra thông báo xác nhận xóa</w:t>
            </w:r>
          </w:p>
          <w:p w14:paraId="6D0E4709" w14:textId="77777777" w:rsidR="00745907" w:rsidRPr="00FA3AF0" w:rsidRDefault="00745907" w:rsidP="00653BC8">
            <w:pPr>
              <w:rPr>
                <w:rFonts w:cs="Times New Roman"/>
                <w:b/>
                <w:sz w:val="28"/>
                <w:szCs w:val="28"/>
              </w:rPr>
            </w:pPr>
            <w:r w:rsidRPr="00FA3AF0">
              <w:rPr>
                <w:rFonts w:cs="Times New Roman"/>
                <w:sz w:val="28"/>
                <w:szCs w:val="28"/>
              </w:rPr>
              <w:t>4.5 Kiểm ra ràng buộc dữ liệ</w:t>
            </w:r>
            <w:r>
              <w:rPr>
                <w:rFonts w:cs="Times New Roman"/>
                <w:sz w:val="28"/>
                <w:szCs w:val="28"/>
              </w:rPr>
              <w:t>u</w:t>
            </w:r>
            <w:r>
              <w:rPr>
                <w:rFonts w:cs="Times New Roman"/>
                <w:sz w:val="28"/>
                <w:szCs w:val="28"/>
              </w:rPr>
              <w:br/>
              <w:t>4.6 Đ</w:t>
            </w:r>
            <w:r w:rsidRPr="00FA3AF0">
              <w:rPr>
                <w:rFonts w:cs="Times New Roman"/>
                <w:sz w:val="28"/>
                <w:szCs w:val="28"/>
              </w:rPr>
              <w:t>ưa ra thông báo xóa thành công</w:t>
            </w:r>
          </w:p>
        </w:tc>
      </w:tr>
      <w:tr w:rsidR="00745907" w:rsidRPr="00FA3AF0" w14:paraId="3E2326B2" w14:textId="77777777" w:rsidTr="00653BC8">
        <w:tc>
          <w:tcPr>
            <w:tcW w:w="9350" w:type="dxa"/>
            <w:gridSpan w:val="4"/>
            <w:tcBorders>
              <w:top w:val="single" w:sz="4" w:space="0" w:color="auto"/>
            </w:tcBorders>
          </w:tcPr>
          <w:p w14:paraId="30E78D44" w14:textId="77777777" w:rsidR="00745907" w:rsidRPr="00FA3AF0" w:rsidRDefault="00745907" w:rsidP="00653BC8">
            <w:pPr>
              <w:rPr>
                <w:rFonts w:cs="Times New Roman"/>
                <w:b/>
                <w:sz w:val="28"/>
                <w:szCs w:val="28"/>
              </w:rPr>
            </w:pPr>
            <w:r w:rsidRPr="00FA3AF0">
              <w:rPr>
                <w:rFonts w:cs="Times New Roman"/>
                <w:b/>
                <w:sz w:val="28"/>
                <w:szCs w:val="28"/>
              </w:rPr>
              <w:t>Luồng sự kiện phát sinh/ kịch bản phụ</w:t>
            </w:r>
          </w:p>
        </w:tc>
      </w:tr>
      <w:tr w:rsidR="00745907" w:rsidRPr="00FA3AF0" w14:paraId="1B4DD195" w14:textId="77777777" w:rsidTr="00653BC8">
        <w:tc>
          <w:tcPr>
            <w:tcW w:w="4455" w:type="dxa"/>
            <w:gridSpan w:val="3"/>
          </w:tcPr>
          <w:p w14:paraId="65904EF5" w14:textId="77777777" w:rsidR="00745907" w:rsidRPr="00FA3AF0" w:rsidRDefault="00745907" w:rsidP="00653BC8">
            <w:pPr>
              <w:rPr>
                <w:rFonts w:cs="Times New Roman"/>
                <w:sz w:val="28"/>
                <w:szCs w:val="28"/>
              </w:rPr>
            </w:pPr>
            <w:r w:rsidRPr="00FA3AF0">
              <w:rPr>
                <w:rFonts w:cs="Times New Roman"/>
                <w:sz w:val="28"/>
                <w:szCs w:val="28"/>
              </w:rPr>
              <w:t xml:space="preserve">Luồng 2.4: - QTV không muốn thêm </w:t>
            </w:r>
            <w:r>
              <w:rPr>
                <w:rFonts w:cs="Times New Roman"/>
                <w:sz w:val="28"/>
                <w:szCs w:val="28"/>
              </w:rPr>
              <w:t>thời khóa biểu</w:t>
            </w:r>
            <w:r w:rsidRPr="00FA3AF0">
              <w:rPr>
                <w:rFonts w:cs="Times New Roman"/>
                <w:sz w:val="28"/>
                <w:szCs w:val="28"/>
              </w:rPr>
              <w:t xml:space="preserve"> mới, Nhấn nút “Hủy” </w:t>
            </w:r>
          </w:p>
          <w:p w14:paraId="6C31F41A" w14:textId="77777777" w:rsidR="00745907" w:rsidRDefault="00745907" w:rsidP="00745907">
            <w:pPr>
              <w:pStyle w:val="ListParagraph"/>
              <w:numPr>
                <w:ilvl w:val="0"/>
                <w:numId w:val="4"/>
              </w:numPr>
              <w:rPr>
                <w:rFonts w:cs="Times New Roman"/>
                <w:sz w:val="28"/>
                <w:szCs w:val="28"/>
              </w:rPr>
            </w:pPr>
            <w:r>
              <w:rPr>
                <w:rFonts w:cs="Times New Roman"/>
                <w:sz w:val="28"/>
                <w:szCs w:val="28"/>
              </w:rPr>
              <w:t>Thời khóa biểu</w:t>
            </w:r>
            <w:r w:rsidRPr="00FA3AF0">
              <w:rPr>
                <w:rFonts w:cs="Times New Roman"/>
                <w:sz w:val="28"/>
                <w:szCs w:val="28"/>
              </w:rPr>
              <w:t xml:space="preserve"> mới thêm trùng với </w:t>
            </w:r>
            <w:r>
              <w:rPr>
                <w:rFonts w:cs="Times New Roman"/>
                <w:sz w:val="28"/>
                <w:szCs w:val="28"/>
              </w:rPr>
              <w:t>thời khóa biểu</w:t>
            </w:r>
            <w:r w:rsidRPr="00FA3AF0">
              <w:rPr>
                <w:rFonts w:cs="Times New Roman"/>
                <w:sz w:val="28"/>
                <w:szCs w:val="28"/>
              </w:rPr>
              <w:t xml:space="preserve"> cũ</w:t>
            </w:r>
          </w:p>
          <w:p w14:paraId="536E8740" w14:textId="77777777" w:rsidR="00745907" w:rsidRPr="00FA3AF0" w:rsidRDefault="00745907" w:rsidP="00745907">
            <w:pPr>
              <w:pStyle w:val="ListParagraph"/>
              <w:numPr>
                <w:ilvl w:val="0"/>
                <w:numId w:val="4"/>
              </w:numPr>
              <w:rPr>
                <w:rFonts w:cs="Times New Roman"/>
                <w:sz w:val="28"/>
                <w:szCs w:val="28"/>
              </w:rPr>
            </w:pPr>
            <w:r>
              <w:rPr>
                <w:rFonts w:cs="Times New Roman"/>
                <w:sz w:val="28"/>
                <w:szCs w:val="28"/>
              </w:rPr>
              <w:t>Thông tin nhập vào sai chính tả, lỗi..</w:t>
            </w:r>
          </w:p>
        </w:tc>
        <w:tc>
          <w:tcPr>
            <w:tcW w:w="4895" w:type="dxa"/>
          </w:tcPr>
          <w:p w14:paraId="52477B30" w14:textId="77777777" w:rsidR="00745907" w:rsidRPr="00FA3AF0" w:rsidRDefault="00745907" w:rsidP="00653BC8">
            <w:pPr>
              <w:rPr>
                <w:rFonts w:cs="Times New Roman"/>
                <w:sz w:val="28"/>
                <w:szCs w:val="28"/>
              </w:rPr>
            </w:pPr>
            <w:r w:rsidRPr="00FA3AF0">
              <w:rPr>
                <w:rFonts w:cs="Times New Roman"/>
                <w:sz w:val="28"/>
                <w:szCs w:val="28"/>
              </w:rPr>
              <w:t>Thêm không thành công, kết thúc usecase</w:t>
            </w:r>
          </w:p>
        </w:tc>
      </w:tr>
      <w:tr w:rsidR="00745907" w:rsidRPr="00FA3AF0" w14:paraId="7673C60B" w14:textId="77777777" w:rsidTr="00653BC8">
        <w:tc>
          <w:tcPr>
            <w:tcW w:w="4455" w:type="dxa"/>
            <w:gridSpan w:val="3"/>
          </w:tcPr>
          <w:p w14:paraId="136DFF3F" w14:textId="77777777" w:rsidR="00745907" w:rsidRPr="00FA3AF0" w:rsidRDefault="00745907" w:rsidP="00653BC8">
            <w:pPr>
              <w:rPr>
                <w:rFonts w:cs="Times New Roman"/>
                <w:sz w:val="28"/>
                <w:szCs w:val="28"/>
              </w:rPr>
            </w:pPr>
            <w:r w:rsidRPr="00FA3AF0">
              <w:rPr>
                <w:rFonts w:cs="Times New Roman"/>
                <w:sz w:val="28"/>
                <w:szCs w:val="28"/>
              </w:rPr>
              <w:t>Luồng 3.5: QTV không muốn sửa nữa, chọn nút “Hủy”</w:t>
            </w:r>
          </w:p>
        </w:tc>
        <w:tc>
          <w:tcPr>
            <w:tcW w:w="4895" w:type="dxa"/>
          </w:tcPr>
          <w:p w14:paraId="7DE5DD9D" w14:textId="77777777" w:rsidR="00745907" w:rsidRPr="00FA3AF0" w:rsidRDefault="00745907" w:rsidP="00653BC8">
            <w:pPr>
              <w:rPr>
                <w:rFonts w:cs="Times New Roman"/>
                <w:sz w:val="28"/>
                <w:szCs w:val="28"/>
              </w:rPr>
            </w:pPr>
            <w:r w:rsidRPr="00FA3AF0">
              <w:rPr>
                <w:rFonts w:cs="Times New Roman"/>
                <w:sz w:val="28"/>
                <w:szCs w:val="28"/>
              </w:rPr>
              <w:t>Sửa thông tin không thành công, kết thúc usecase</w:t>
            </w:r>
          </w:p>
        </w:tc>
      </w:tr>
      <w:tr w:rsidR="00745907" w:rsidRPr="00FA3AF0" w14:paraId="4D25A2FA" w14:textId="77777777" w:rsidTr="00653BC8">
        <w:tc>
          <w:tcPr>
            <w:tcW w:w="4455" w:type="dxa"/>
            <w:gridSpan w:val="3"/>
          </w:tcPr>
          <w:p w14:paraId="5281977F" w14:textId="77777777" w:rsidR="00745907" w:rsidRPr="00FA3AF0" w:rsidRDefault="00745907" w:rsidP="00653BC8">
            <w:pPr>
              <w:rPr>
                <w:rFonts w:cs="Times New Roman"/>
                <w:sz w:val="28"/>
                <w:szCs w:val="28"/>
              </w:rPr>
            </w:pPr>
            <w:r w:rsidRPr="00FA3AF0">
              <w:rPr>
                <w:rFonts w:cs="Times New Roman"/>
                <w:sz w:val="28"/>
                <w:szCs w:val="28"/>
              </w:rPr>
              <w:t>Luồng 4.4:  QTV không xác nhận xóa, chọn nút ‘Hủy’</w:t>
            </w:r>
          </w:p>
        </w:tc>
        <w:tc>
          <w:tcPr>
            <w:tcW w:w="4895" w:type="dxa"/>
          </w:tcPr>
          <w:p w14:paraId="509DB495" w14:textId="77777777" w:rsidR="00745907" w:rsidRPr="00FA3AF0" w:rsidRDefault="00745907" w:rsidP="00653BC8">
            <w:pPr>
              <w:rPr>
                <w:rFonts w:cs="Times New Roman"/>
                <w:sz w:val="28"/>
                <w:szCs w:val="28"/>
              </w:rPr>
            </w:pPr>
            <w:r w:rsidRPr="00FA3AF0">
              <w:rPr>
                <w:rFonts w:cs="Times New Roman"/>
                <w:sz w:val="28"/>
                <w:szCs w:val="28"/>
              </w:rPr>
              <w:t>Xóa thông tin không thành công, kết thúc usecase</w:t>
            </w:r>
          </w:p>
        </w:tc>
      </w:tr>
      <w:tr w:rsidR="00745907" w:rsidRPr="00FA3AF0" w14:paraId="0E05F37A" w14:textId="77777777" w:rsidTr="00653BC8">
        <w:tc>
          <w:tcPr>
            <w:tcW w:w="4455" w:type="dxa"/>
            <w:gridSpan w:val="3"/>
          </w:tcPr>
          <w:p w14:paraId="37EA2B69" w14:textId="77777777" w:rsidR="00745907" w:rsidRPr="00FA3AF0" w:rsidRDefault="00745907" w:rsidP="00653BC8">
            <w:pPr>
              <w:rPr>
                <w:rFonts w:cs="Times New Roman"/>
                <w:sz w:val="28"/>
                <w:szCs w:val="28"/>
              </w:rPr>
            </w:pPr>
            <w:r w:rsidRPr="00FA3AF0">
              <w:rPr>
                <w:rFonts w:cs="Times New Roman"/>
                <w:sz w:val="28"/>
                <w:szCs w:val="28"/>
              </w:rPr>
              <w:t>Luồng 2.5, 3.6, 4.5: Hệ thống kiểm tra dữ liệu có sai xót</w:t>
            </w:r>
          </w:p>
        </w:tc>
        <w:tc>
          <w:tcPr>
            <w:tcW w:w="4895" w:type="dxa"/>
          </w:tcPr>
          <w:p w14:paraId="2D9025C6" w14:textId="77777777" w:rsidR="00745907" w:rsidRPr="00FA3AF0" w:rsidRDefault="00745907" w:rsidP="00653BC8">
            <w:pPr>
              <w:rPr>
                <w:rFonts w:cs="Times New Roman"/>
                <w:sz w:val="28"/>
                <w:szCs w:val="28"/>
              </w:rPr>
            </w:pPr>
            <w:r w:rsidRPr="00FA3AF0">
              <w:rPr>
                <w:rFonts w:cs="Times New Roman"/>
                <w:sz w:val="28"/>
                <w:szCs w:val="28"/>
              </w:rPr>
              <w:t>Hiển thị lỗi và yêu  cầu thao tác lại</w:t>
            </w:r>
          </w:p>
        </w:tc>
      </w:tr>
    </w:tbl>
    <w:p w14:paraId="4B9CEB04" w14:textId="77777777" w:rsidR="00EE3B53" w:rsidRDefault="00EE3B53" w:rsidP="00783548">
      <w:pPr>
        <w:jc w:val="center"/>
      </w:pPr>
    </w:p>
    <w:p w14:paraId="3A6ABFC8" w14:textId="77777777" w:rsidR="00B50F6E" w:rsidRDefault="00B50F6E" w:rsidP="00783548">
      <w:pPr>
        <w:jc w:val="center"/>
      </w:pPr>
    </w:p>
    <w:p w14:paraId="056C7420" w14:textId="749CB222" w:rsidR="00B50F6E" w:rsidRDefault="00B50F6E" w:rsidP="00783548">
      <w:pPr>
        <w:jc w:val="center"/>
        <w:sectPr w:rsidR="00B50F6E"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47395962" w14:textId="3BAA4BB3" w:rsidR="00783548" w:rsidRPr="00A551E8" w:rsidRDefault="00783548" w:rsidP="00783548">
      <w:pPr>
        <w:pStyle w:val="Subtitle"/>
        <w:jc w:val="center"/>
        <w:rPr>
          <w:rStyle w:val="SubtleEmphasis"/>
          <w:bCs/>
          <w:i w:val="0"/>
          <w:iCs w:val="0"/>
        </w:rPr>
      </w:pPr>
      <w:r w:rsidRPr="00A551E8">
        <w:rPr>
          <w:rStyle w:val="SubtleEmphasis"/>
          <w:bCs/>
          <w:i w:val="0"/>
          <w:iCs w:val="0"/>
        </w:rPr>
        <w:lastRenderedPageBreak/>
        <w:t>HỌC VIỆN KỸ THUẬT QUÂN SỰ</w:t>
      </w:r>
    </w:p>
    <w:p w14:paraId="7E26DF56" w14:textId="77777777" w:rsidR="00783548" w:rsidRPr="00137926" w:rsidRDefault="00783548" w:rsidP="00783548">
      <w:pPr>
        <w:jc w:val="center"/>
      </w:pPr>
    </w:p>
    <w:p w14:paraId="3452E52C" w14:textId="77777777" w:rsidR="00783548" w:rsidRPr="00CF06C0" w:rsidRDefault="00783548" w:rsidP="00783548">
      <w:pPr>
        <w:pStyle w:val="Subtitle"/>
        <w:jc w:val="center"/>
      </w:pPr>
    </w:p>
    <w:p w14:paraId="6B2E976F" w14:textId="77777777" w:rsidR="00783548" w:rsidRDefault="00783548" w:rsidP="00783548">
      <w:pPr>
        <w:spacing w:line="360" w:lineRule="auto"/>
        <w:jc w:val="center"/>
      </w:pPr>
    </w:p>
    <w:p w14:paraId="75745DFB" w14:textId="77777777" w:rsidR="00783548" w:rsidRDefault="00783548" w:rsidP="00783548">
      <w:pPr>
        <w:spacing w:line="360" w:lineRule="auto"/>
        <w:jc w:val="center"/>
      </w:pPr>
    </w:p>
    <w:p w14:paraId="0C464C50" w14:textId="77777777" w:rsidR="00783548" w:rsidRDefault="00783548" w:rsidP="00783548">
      <w:pPr>
        <w:spacing w:line="360" w:lineRule="auto"/>
        <w:jc w:val="center"/>
      </w:pPr>
    </w:p>
    <w:p w14:paraId="7FEA62B7" w14:textId="77777777" w:rsidR="00783548" w:rsidRDefault="00783548" w:rsidP="00783548">
      <w:pPr>
        <w:spacing w:line="360" w:lineRule="auto"/>
        <w:jc w:val="center"/>
      </w:pPr>
    </w:p>
    <w:p w14:paraId="5DD9F586" w14:textId="77777777" w:rsidR="00783548" w:rsidRDefault="00783548" w:rsidP="00783548">
      <w:pPr>
        <w:spacing w:line="360" w:lineRule="auto"/>
        <w:jc w:val="center"/>
      </w:pPr>
    </w:p>
    <w:p w14:paraId="0DACF704" w14:textId="77777777" w:rsidR="00783548" w:rsidRDefault="00783548" w:rsidP="00783548">
      <w:pPr>
        <w:spacing w:line="360" w:lineRule="auto"/>
        <w:jc w:val="center"/>
      </w:pPr>
    </w:p>
    <w:p w14:paraId="3F8D060E" w14:textId="77777777" w:rsidR="00783548" w:rsidRDefault="00783548" w:rsidP="00783548">
      <w:pPr>
        <w:spacing w:line="360" w:lineRule="auto"/>
        <w:jc w:val="center"/>
      </w:pPr>
    </w:p>
    <w:p w14:paraId="202E2A5E" w14:textId="77777777" w:rsidR="00783548" w:rsidRDefault="00783548" w:rsidP="00783548">
      <w:pPr>
        <w:spacing w:line="360" w:lineRule="auto"/>
        <w:jc w:val="center"/>
      </w:pPr>
    </w:p>
    <w:p w14:paraId="261C257A" w14:textId="77777777" w:rsidR="00783548" w:rsidRDefault="00783548" w:rsidP="00783548">
      <w:pPr>
        <w:pStyle w:val="Title"/>
        <w:jc w:val="center"/>
      </w:pPr>
      <w:r>
        <w:t>KHẢO SÁT PHÂN TÍCH NGHIÊP VỤ</w:t>
      </w:r>
    </w:p>
    <w:p w14:paraId="20D67E2F" w14:textId="77777777" w:rsidR="00783548" w:rsidRDefault="00783548" w:rsidP="00783548">
      <w:pPr>
        <w:pStyle w:val="Title"/>
        <w:jc w:val="center"/>
      </w:pPr>
    </w:p>
    <w:p w14:paraId="5FB381C7" w14:textId="77777777" w:rsidR="00783548" w:rsidRDefault="00783548" w:rsidP="00783548">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04868BAF" w14:textId="77777777" w:rsidR="00783548" w:rsidRDefault="00783548" w:rsidP="00783548">
      <w:pPr>
        <w:spacing w:line="360" w:lineRule="auto"/>
        <w:jc w:val="center"/>
      </w:pPr>
    </w:p>
    <w:p w14:paraId="38A96AA1" w14:textId="77777777" w:rsidR="00783548" w:rsidRDefault="00783548" w:rsidP="00783548">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783548" w14:paraId="39F38C01" w14:textId="77777777" w:rsidTr="00B358A9">
        <w:tc>
          <w:tcPr>
            <w:tcW w:w="3420" w:type="dxa"/>
          </w:tcPr>
          <w:p w14:paraId="566C62DA" w14:textId="77777777" w:rsidR="00783548" w:rsidRPr="00BA6B3F" w:rsidRDefault="00783548" w:rsidP="00B358A9">
            <w:pPr>
              <w:spacing w:line="360" w:lineRule="auto"/>
              <w:jc w:val="center"/>
              <w:rPr>
                <w:b/>
                <w:bCs/>
              </w:rPr>
            </w:pPr>
            <w:r w:rsidRPr="00BA6B3F">
              <w:rPr>
                <w:b/>
                <w:bCs/>
              </w:rPr>
              <w:t>Sinh viên thực hiện:</w:t>
            </w:r>
          </w:p>
        </w:tc>
        <w:tc>
          <w:tcPr>
            <w:tcW w:w="3690" w:type="dxa"/>
          </w:tcPr>
          <w:p w14:paraId="17192029" w14:textId="5C94AA1B" w:rsidR="00783548" w:rsidRDefault="00783548" w:rsidP="00B358A9">
            <w:pPr>
              <w:spacing w:line="360" w:lineRule="auto"/>
              <w:jc w:val="center"/>
            </w:pPr>
            <w:r>
              <w:t>Nguyễn Thị Loan</w:t>
            </w:r>
          </w:p>
        </w:tc>
      </w:tr>
      <w:tr w:rsidR="00783548" w14:paraId="385FE295" w14:textId="77777777" w:rsidTr="00B358A9">
        <w:tc>
          <w:tcPr>
            <w:tcW w:w="3420" w:type="dxa"/>
          </w:tcPr>
          <w:p w14:paraId="4F4EC44D" w14:textId="77777777" w:rsidR="00783548" w:rsidRDefault="00783548" w:rsidP="00B358A9">
            <w:pPr>
              <w:spacing w:line="360" w:lineRule="auto"/>
              <w:jc w:val="center"/>
            </w:pPr>
          </w:p>
        </w:tc>
        <w:tc>
          <w:tcPr>
            <w:tcW w:w="3690" w:type="dxa"/>
          </w:tcPr>
          <w:p w14:paraId="1BCD91D2" w14:textId="77777777" w:rsidR="00783548" w:rsidRDefault="00783548" w:rsidP="00B358A9">
            <w:pPr>
              <w:spacing w:line="360" w:lineRule="auto"/>
              <w:jc w:val="center"/>
            </w:pPr>
          </w:p>
        </w:tc>
      </w:tr>
      <w:tr w:rsidR="00783548" w14:paraId="5AFEA1FD" w14:textId="77777777" w:rsidTr="00B358A9">
        <w:tc>
          <w:tcPr>
            <w:tcW w:w="3420" w:type="dxa"/>
          </w:tcPr>
          <w:p w14:paraId="518437EF" w14:textId="77777777" w:rsidR="00783548" w:rsidRDefault="00783548" w:rsidP="00B358A9">
            <w:pPr>
              <w:spacing w:line="360" w:lineRule="auto"/>
              <w:jc w:val="center"/>
            </w:pPr>
          </w:p>
        </w:tc>
        <w:tc>
          <w:tcPr>
            <w:tcW w:w="3690" w:type="dxa"/>
          </w:tcPr>
          <w:p w14:paraId="5862A271" w14:textId="77777777" w:rsidR="00783548" w:rsidRDefault="00783548" w:rsidP="00B358A9">
            <w:pPr>
              <w:spacing w:line="360" w:lineRule="auto"/>
              <w:jc w:val="center"/>
            </w:pPr>
          </w:p>
        </w:tc>
      </w:tr>
      <w:tr w:rsidR="00783548" w14:paraId="56C0C7B2" w14:textId="77777777" w:rsidTr="00B358A9">
        <w:tc>
          <w:tcPr>
            <w:tcW w:w="3420" w:type="dxa"/>
          </w:tcPr>
          <w:p w14:paraId="7599580D" w14:textId="77777777" w:rsidR="00783548" w:rsidRDefault="00783548" w:rsidP="00B358A9">
            <w:pPr>
              <w:spacing w:line="360" w:lineRule="auto"/>
              <w:jc w:val="center"/>
            </w:pPr>
          </w:p>
        </w:tc>
        <w:tc>
          <w:tcPr>
            <w:tcW w:w="3690" w:type="dxa"/>
          </w:tcPr>
          <w:p w14:paraId="16D3CF34" w14:textId="77777777" w:rsidR="00783548" w:rsidRDefault="00783548" w:rsidP="00B358A9">
            <w:pPr>
              <w:spacing w:line="360" w:lineRule="auto"/>
              <w:jc w:val="center"/>
            </w:pPr>
          </w:p>
        </w:tc>
      </w:tr>
      <w:tr w:rsidR="00783548" w14:paraId="01D17EDD" w14:textId="77777777" w:rsidTr="00B358A9">
        <w:tc>
          <w:tcPr>
            <w:tcW w:w="3420" w:type="dxa"/>
          </w:tcPr>
          <w:p w14:paraId="3CB9CE48" w14:textId="77777777" w:rsidR="00783548" w:rsidRDefault="00783548" w:rsidP="00B358A9">
            <w:pPr>
              <w:spacing w:line="360" w:lineRule="auto"/>
              <w:jc w:val="center"/>
            </w:pPr>
          </w:p>
        </w:tc>
        <w:tc>
          <w:tcPr>
            <w:tcW w:w="3690" w:type="dxa"/>
          </w:tcPr>
          <w:p w14:paraId="3F2B7919" w14:textId="77777777" w:rsidR="00783548" w:rsidRDefault="00783548" w:rsidP="00B358A9">
            <w:pPr>
              <w:spacing w:line="360" w:lineRule="auto"/>
              <w:jc w:val="center"/>
            </w:pPr>
          </w:p>
        </w:tc>
      </w:tr>
      <w:tr w:rsidR="00783548" w14:paraId="08BE7F76" w14:textId="77777777" w:rsidTr="00B358A9">
        <w:tc>
          <w:tcPr>
            <w:tcW w:w="3420" w:type="dxa"/>
          </w:tcPr>
          <w:p w14:paraId="5CFCA266" w14:textId="77777777" w:rsidR="00783548" w:rsidRDefault="00783548" w:rsidP="00B358A9">
            <w:pPr>
              <w:spacing w:line="360" w:lineRule="auto"/>
              <w:jc w:val="center"/>
            </w:pPr>
          </w:p>
        </w:tc>
        <w:tc>
          <w:tcPr>
            <w:tcW w:w="3690" w:type="dxa"/>
          </w:tcPr>
          <w:p w14:paraId="62EF1326" w14:textId="77777777" w:rsidR="00783548" w:rsidRDefault="00783548" w:rsidP="00B358A9">
            <w:pPr>
              <w:spacing w:line="360" w:lineRule="auto"/>
              <w:jc w:val="center"/>
            </w:pPr>
          </w:p>
        </w:tc>
      </w:tr>
      <w:tr w:rsidR="00783548" w14:paraId="396EF37F" w14:textId="77777777" w:rsidTr="00B358A9">
        <w:tc>
          <w:tcPr>
            <w:tcW w:w="3420" w:type="dxa"/>
          </w:tcPr>
          <w:p w14:paraId="0F2C7F80" w14:textId="77777777" w:rsidR="00783548" w:rsidRDefault="00783548" w:rsidP="00B358A9">
            <w:pPr>
              <w:spacing w:line="360" w:lineRule="auto"/>
              <w:jc w:val="center"/>
            </w:pPr>
          </w:p>
        </w:tc>
        <w:tc>
          <w:tcPr>
            <w:tcW w:w="3690" w:type="dxa"/>
          </w:tcPr>
          <w:p w14:paraId="39241CBB" w14:textId="77777777" w:rsidR="00783548" w:rsidRDefault="00783548" w:rsidP="00B358A9">
            <w:pPr>
              <w:spacing w:line="360" w:lineRule="auto"/>
              <w:jc w:val="center"/>
            </w:pPr>
          </w:p>
        </w:tc>
      </w:tr>
    </w:tbl>
    <w:p w14:paraId="70802680" w14:textId="77777777" w:rsidR="00783548" w:rsidRDefault="00783548" w:rsidP="00783548">
      <w:pPr>
        <w:spacing w:line="360" w:lineRule="auto"/>
        <w:jc w:val="center"/>
      </w:pPr>
    </w:p>
    <w:p w14:paraId="7F51F4C2" w14:textId="77777777" w:rsidR="00783548" w:rsidRPr="006D68E2" w:rsidRDefault="00783548" w:rsidP="00783548">
      <w:pPr>
        <w:jc w:val="center"/>
      </w:pPr>
    </w:p>
    <w:p w14:paraId="0627A4DA" w14:textId="77777777" w:rsidR="00783548" w:rsidRPr="006D68E2" w:rsidRDefault="00783548" w:rsidP="00783548">
      <w:pPr>
        <w:jc w:val="center"/>
      </w:pPr>
    </w:p>
    <w:p w14:paraId="39EBE1BD" w14:textId="77777777" w:rsidR="00783548" w:rsidRPr="006D68E2" w:rsidRDefault="00783548" w:rsidP="00783548">
      <w:pPr>
        <w:jc w:val="center"/>
      </w:pPr>
    </w:p>
    <w:p w14:paraId="293FDF63" w14:textId="77777777" w:rsidR="00783548" w:rsidRPr="006D68E2" w:rsidRDefault="00783548" w:rsidP="00783548">
      <w:pPr>
        <w:jc w:val="center"/>
      </w:pPr>
    </w:p>
    <w:p w14:paraId="126996A2" w14:textId="77777777" w:rsidR="00783548" w:rsidRPr="006D68E2" w:rsidRDefault="00783548" w:rsidP="00783548">
      <w:pPr>
        <w:jc w:val="center"/>
      </w:pPr>
    </w:p>
    <w:p w14:paraId="77C48B22" w14:textId="77777777" w:rsidR="00783548" w:rsidRPr="006D68E2" w:rsidRDefault="00783548" w:rsidP="00783548">
      <w:pPr>
        <w:jc w:val="center"/>
      </w:pPr>
    </w:p>
    <w:p w14:paraId="4A1A7FBA" w14:textId="77777777" w:rsidR="00783548" w:rsidRPr="006D68E2" w:rsidRDefault="00783548" w:rsidP="00783548">
      <w:pPr>
        <w:jc w:val="center"/>
      </w:pPr>
    </w:p>
    <w:p w14:paraId="75A2DD75" w14:textId="77777777" w:rsidR="00783548" w:rsidRDefault="00783548" w:rsidP="00783548">
      <w:pPr>
        <w:spacing w:line="360" w:lineRule="auto"/>
        <w:jc w:val="center"/>
      </w:pPr>
    </w:p>
    <w:p w14:paraId="0416B803" w14:textId="77777777" w:rsidR="00783548" w:rsidRDefault="00783548" w:rsidP="00783548">
      <w:pPr>
        <w:spacing w:line="360" w:lineRule="auto"/>
        <w:ind w:firstLine="432"/>
        <w:jc w:val="center"/>
      </w:pPr>
      <w:r>
        <w:t>Hà Nội, tháng 07/2022</w:t>
      </w:r>
    </w:p>
    <w:p w14:paraId="4C336347" w14:textId="77777777" w:rsidR="006E4C93" w:rsidRDefault="006E4C93" w:rsidP="006E4C93">
      <w:pPr>
        <w:pStyle w:val="Heading1"/>
        <w:rPr>
          <w:b w:val="0"/>
        </w:rPr>
      </w:pPr>
      <w:r w:rsidRPr="00491244">
        <w:lastRenderedPageBreak/>
        <w:t>Khảo sát nghiệp vụ (Biểu đồ hoạt động)</w:t>
      </w:r>
    </w:p>
    <w:p w14:paraId="6A7488A3" w14:textId="2EB0A00D" w:rsidR="006E4C93" w:rsidRDefault="006E4C93" w:rsidP="006E4C93">
      <w:pPr>
        <w:pStyle w:val="Heading2"/>
      </w:pPr>
      <w:r w:rsidRPr="00491244">
        <w:t>Quy trình xử lí và quy tắc quản lí</w:t>
      </w:r>
      <w:r>
        <w:t>:</w:t>
      </w:r>
    </w:p>
    <w:p w14:paraId="48F8F1A8" w14:textId="12851F44" w:rsidR="00EA5992" w:rsidRDefault="00EA5992" w:rsidP="00EA5992">
      <w:pPr>
        <w:pStyle w:val="Heading3"/>
      </w:pPr>
      <w:r>
        <w:t>Quy trình xử lý:</w:t>
      </w:r>
    </w:p>
    <w:p w14:paraId="180D4168" w14:textId="77777777" w:rsidR="00EA5992" w:rsidRPr="00EA5992" w:rsidRDefault="00EA5992" w:rsidP="00EA5992"/>
    <w:tbl>
      <w:tblPr>
        <w:tblStyle w:val="TableGrid"/>
        <w:tblW w:w="0" w:type="auto"/>
        <w:tblLook w:val="04A0" w:firstRow="1" w:lastRow="0" w:firstColumn="1" w:lastColumn="0" w:noHBand="0" w:noVBand="1"/>
      </w:tblPr>
      <w:tblGrid>
        <w:gridCol w:w="2689"/>
        <w:gridCol w:w="6661"/>
      </w:tblGrid>
      <w:tr w:rsidR="00EA5992" w14:paraId="577923BB" w14:textId="77777777" w:rsidTr="00B358A9">
        <w:tc>
          <w:tcPr>
            <w:tcW w:w="2689" w:type="dxa"/>
          </w:tcPr>
          <w:p w14:paraId="533D2708" w14:textId="77777777" w:rsidR="00EA5992" w:rsidRDefault="00EA5992" w:rsidP="00B358A9">
            <w:r>
              <w:t>1. Xem danh sách học sinh</w:t>
            </w:r>
          </w:p>
        </w:tc>
        <w:tc>
          <w:tcPr>
            <w:tcW w:w="6661" w:type="dxa"/>
          </w:tcPr>
          <w:p w14:paraId="6C0F3B44" w14:textId="77777777" w:rsidR="00EA5992" w:rsidRDefault="00EA5992" w:rsidP="005E48E0">
            <w:pPr>
              <w:pStyle w:val="ListParagraph"/>
              <w:numPr>
                <w:ilvl w:val="0"/>
                <w:numId w:val="7"/>
              </w:numPr>
              <w:spacing w:line="256" w:lineRule="auto"/>
            </w:pPr>
            <w:r>
              <w:t>Khi giáo viên có nhu cầu xem hoặc in danh sách học sinh, giáo viên vào chức năng xem danh sách học sinh.</w:t>
            </w:r>
          </w:p>
          <w:p w14:paraId="1F6185FC" w14:textId="77777777" w:rsidR="00EA5992" w:rsidRDefault="00EA5992" w:rsidP="005E48E0">
            <w:pPr>
              <w:pStyle w:val="ListParagraph"/>
              <w:numPr>
                <w:ilvl w:val="0"/>
                <w:numId w:val="6"/>
              </w:numPr>
              <w:spacing w:line="256" w:lineRule="auto"/>
            </w:pPr>
            <w:r>
              <w:t>Tuỳ vào nhu cầu, giáo viên chọn các tiêu chí trên bộ lọc. Hệ thống hiện ra danh sách học sinh theo bộ lọc mà giáo viên đã chọn</w:t>
            </w:r>
          </w:p>
          <w:p w14:paraId="7B5DC5C5" w14:textId="77777777" w:rsidR="00EA5992" w:rsidRDefault="00EA5992" w:rsidP="005E48E0">
            <w:pPr>
              <w:pStyle w:val="ListParagraph"/>
              <w:numPr>
                <w:ilvl w:val="0"/>
                <w:numId w:val="6"/>
              </w:numPr>
              <w:spacing w:line="256" w:lineRule="auto"/>
            </w:pPr>
            <w:r>
              <w:t>Giáo viên có thể in danh sách học sinh, hệ thống sẽ xuất ra một bản word hoặc PDF có danh sách học sinh theo kết quả đã tìm kiếm.</w:t>
            </w:r>
          </w:p>
        </w:tc>
      </w:tr>
      <w:tr w:rsidR="00EA5992" w14:paraId="0E009223" w14:textId="77777777" w:rsidTr="00B358A9">
        <w:tc>
          <w:tcPr>
            <w:tcW w:w="2689" w:type="dxa"/>
          </w:tcPr>
          <w:p w14:paraId="5D5C9EDD" w14:textId="77777777" w:rsidR="00EA5992" w:rsidRDefault="00EA5992" w:rsidP="00B358A9">
            <w:r>
              <w:t>2. Xem thông tin giáo viên</w:t>
            </w:r>
          </w:p>
        </w:tc>
        <w:tc>
          <w:tcPr>
            <w:tcW w:w="6661" w:type="dxa"/>
          </w:tcPr>
          <w:p w14:paraId="45476DA2" w14:textId="77777777" w:rsidR="00EA5992" w:rsidRDefault="00EA5992" w:rsidP="005E48E0">
            <w:pPr>
              <w:pStyle w:val="ListParagraph"/>
              <w:numPr>
                <w:ilvl w:val="0"/>
                <w:numId w:val="7"/>
              </w:numPr>
              <w:spacing w:line="256" w:lineRule="auto"/>
            </w:pPr>
            <w:r>
              <w:t>Khi phụ huynh, giáo viên, học sinh có nhu cầu xem thông tin giáo viên</w:t>
            </w:r>
          </w:p>
          <w:p w14:paraId="6045C886" w14:textId="77777777" w:rsidR="00EA5992" w:rsidRDefault="00EA5992" w:rsidP="005E48E0">
            <w:pPr>
              <w:pStyle w:val="ListParagraph"/>
              <w:numPr>
                <w:ilvl w:val="0"/>
                <w:numId w:val="6"/>
              </w:numPr>
              <w:spacing w:line="256" w:lineRule="auto"/>
            </w:pPr>
            <w:r>
              <w:t xml:space="preserve">Người dùng có thể tìm kiếm giáo viên trực tiếp bằng tên hoặc bằng bộ lọc. </w:t>
            </w:r>
          </w:p>
          <w:p w14:paraId="702AB35D" w14:textId="77777777" w:rsidR="00EA5992" w:rsidRDefault="00EA5992" w:rsidP="005E48E0">
            <w:pPr>
              <w:pStyle w:val="ListParagraph"/>
              <w:numPr>
                <w:ilvl w:val="0"/>
                <w:numId w:val="6"/>
              </w:numPr>
              <w:spacing w:line="256" w:lineRule="auto"/>
            </w:pPr>
            <w:r>
              <w:t>Hệ thống trả về danh sách giáo viên phù hợp</w:t>
            </w:r>
          </w:p>
          <w:p w14:paraId="312FEC33" w14:textId="77777777" w:rsidR="00EA5992" w:rsidRDefault="00EA5992" w:rsidP="005E48E0">
            <w:pPr>
              <w:pStyle w:val="ListParagraph"/>
              <w:numPr>
                <w:ilvl w:val="0"/>
                <w:numId w:val="6"/>
              </w:numPr>
              <w:spacing w:line="256" w:lineRule="auto"/>
            </w:pPr>
            <w:r>
              <w:t xml:space="preserve">Người dùng nhấn chọn theo tên giáo viên mình muốn tìm. </w:t>
            </w:r>
          </w:p>
          <w:p w14:paraId="16852C48" w14:textId="77777777" w:rsidR="00EA5992" w:rsidRDefault="00EA5992" w:rsidP="005E48E0">
            <w:pPr>
              <w:pStyle w:val="ListParagraph"/>
              <w:numPr>
                <w:ilvl w:val="0"/>
                <w:numId w:val="6"/>
              </w:numPr>
              <w:spacing w:line="256" w:lineRule="auto"/>
            </w:pPr>
            <w:r>
              <w:t xml:space="preserve">Hệ thống hiển thị thông tin giáo viên trên màn hình.  </w:t>
            </w:r>
          </w:p>
        </w:tc>
      </w:tr>
    </w:tbl>
    <w:p w14:paraId="217CFE86" w14:textId="07154C9F" w:rsidR="00EA5992" w:rsidRDefault="00EA5992" w:rsidP="00EA5992"/>
    <w:p w14:paraId="572925EF" w14:textId="33E2C270" w:rsidR="00EF7FD3" w:rsidRDefault="00EF7FD3" w:rsidP="00EF7FD3">
      <w:pPr>
        <w:pStyle w:val="Heading3"/>
      </w:pPr>
      <w:r>
        <w:t>Mẫu biểu:</w:t>
      </w:r>
    </w:p>
    <w:p w14:paraId="1D4A1556" w14:textId="3E214521" w:rsidR="00EF7FD3" w:rsidRDefault="00EF7FD3" w:rsidP="00EF7FD3"/>
    <w:p w14:paraId="69902EC5" w14:textId="77777777" w:rsidR="00EF7FD3" w:rsidRDefault="00EF7FD3" w:rsidP="005E48E0">
      <w:pPr>
        <w:pStyle w:val="ListParagraph"/>
        <w:numPr>
          <w:ilvl w:val="0"/>
          <w:numId w:val="10"/>
        </w:numPr>
        <w:spacing w:after="0" w:line="240" w:lineRule="auto"/>
        <w:rPr>
          <w:sz w:val="24"/>
        </w:rPr>
      </w:pPr>
      <w:r>
        <w:t>Mẫu biểu 1: Danh sách học sinh (MB1).</w:t>
      </w:r>
    </w:p>
    <w:p w14:paraId="5B5F267D" w14:textId="77777777" w:rsidR="00EF7FD3" w:rsidRPr="00520E86" w:rsidRDefault="00EF7FD3" w:rsidP="00EF7FD3"/>
    <w:p w14:paraId="6C546AF7" w14:textId="77777777" w:rsidR="00EF7FD3" w:rsidRDefault="00EF7FD3" w:rsidP="00EF7FD3">
      <w:r w:rsidRPr="00C6511F">
        <w:rPr>
          <w:noProof/>
        </w:rPr>
        <w:lastRenderedPageBreak/>
        <w:drawing>
          <wp:inline distT="0" distB="0" distL="0" distR="0" wp14:anchorId="4A18AB38" wp14:editId="2F6D68B9">
            <wp:extent cx="5908964" cy="4132580"/>
            <wp:effectExtent l="0" t="0" r="0" b="127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pic:nvPicPr>
                  <pic:blipFill rotWithShape="1">
                    <a:blip r:embed="rId18"/>
                    <a:srcRect l="583"/>
                    <a:stretch/>
                  </pic:blipFill>
                  <pic:spPr bwMode="auto">
                    <a:xfrm>
                      <a:off x="0" y="0"/>
                      <a:ext cx="5908964" cy="4132580"/>
                    </a:xfrm>
                    <a:prstGeom prst="rect">
                      <a:avLst/>
                    </a:prstGeom>
                    <a:ln>
                      <a:noFill/>
                    </a:ln>
                    <a:extLst>
                      <a:ext uri="{53640926-AAD7-44D8-BBD7-CCE9431645EC}">
                        <a14:shadowObscured xmlns:a14="http://schemas.microsoft.com/office/drawing/2010/main"/>
                      </a:ext>
                    </a:extLst>
                  </pic:spPr>
                </pic:pic>
              </a:graphicData>
            </a:graphic>
          </wp:inline>
        </w:drawing>
      </w:r>
    </w:p>
    <w:p w14:paraId="7D987299" w14:textId="77777777" w:rsidR="00EF7FD3" w:rsidRDefault="00EF7FD3" w:rsidP="00EF7FD3"/>
    <w:p w14:paraId="5C7154F0" w14:textId="77777777" w:rsidR="00EF7FD3" w:rsidRDefault="00EF7FD3" w:rsidP="005E48E0">
      <w:pPr>
        <w:pStyle w:val="ListParagraph"/>
        <w:numPr>
          <w:ilvl w:val="0"/>
          <w:numId w:val="10"/>
        </w:numPr>
        <w:spacing w:after="0" w:line="240" w:lineRule="auto"/>
        <w:rPr>
          <w:sz w:val="24"/>
        </w:rPr>
      </w:pPr>
      <w:r>
        <w:t>Mẫu biểu 2: Danh sách giáo viên (MB2).</w:t>
      </w:r>
    </w:p>
    <w:p w14:paraId="02D450AF" w14:textId="77777777" w:rsidR="00EF7FD3" w:rsidRDefault="00EF7FD3" w:rsidP="00EF7FD3"/>
    <w:p w14:paraId="262806B8" w14:textId="77777777" w:rsidR="00EF7FD3" w:rsidRDefault="00EF7FD3" w:rsidP="00EF7FD3">
      <w:r w:rsidRPr="002235C3">
        <w:rPr>
          <w:noProof/>
        </w:rPr>
        <w:lastRenderedPageBreak/>
        <w:drawing>
          <wp:inline distT="0" distB="0" distL="0" distR="0" wp14:anchorId="135751D5" wp14:editId="17EB1CF1">
            <wp:extent cx="5943600" cy="560006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5943600" cy="5600065"/>
                    </a:xfrm>
                    <a:prstGeom prst="rect">
                      <a:avLst/>
                    </a:prstGeom>
                  </pic:spPr>
                </pic:pic>
              </a:graphicData>
            </a:graphic>
          </wp:inline>
        </w:drawing>
      </w:r>
    </w:p>
    <w:p w14:paraId="68967CB6" w14:textId="77777777" w:rsidR="00EF7FD3" w:rsidRDefault="00EF7FD3" w:rsidP="005E48E0">
      <w:pPr>
        <w:pStyle w:val="ListParagraph"/>
        <w:numPr>
          <w:ilvl w:val="0"/>
          <w:numId w:val="10"/>
        </w:numPr>
        <w:spacing w:after="0" w:line="240" w:lineRule="auto"/>
        <w:rPr>
          <w:sz w:val="24"/>
        </w:rPr>
      </w:pPr>
      <w:r>
        <w:t>Mẫu biểu 3: Thông tin giáo viên (MB3).</w:t>
      </w:r>
    </w:p>
    <w:p w14:paraId="703B47FA" w14:textId="77777777" w:rsidR="00EF7FD3" w:rsidRDefault="00EF7FD3" w:rsidP="00EF7FD3"/>
    <w:p w14:paraId="1D65E85E" w14:textId="3168EB1E" w:rsidR="00EF7FD3" w:rsidRPr="00EF7FD3" w:rsidRDefault="00EF7FD3" w:rsidP="00EF7FD3">
      <w:r w:rsidRPr="00520E86">
        <w:rPr>
          <w:noProof/>
        </w:rPr>
        <w:lastRenderedPageBreak/>
        <w:drawing>
          <wp:inline distT="0" distB="0" distL="0" distR="0" wp14:anchorId="31C204BF" wp14:editId="7B3CD9E4">
            <wp:extent cx="5943600" cy="349123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5943600" cy="3491230"/>
                    </a:xfrm>
                    <a:prstGeom prst="rect">
                      <a:avLst/>
                    </a:prstGeom>
                  </pic:spPr>
                </pic:pic>
              </a:graphicData>
            </a:graphic>
          </wp:inline>
        </w:drawing>
      </w:r>
    </w:p>
    <w:p w14:paraId="13AAB9FF" w14:textId="4E7FE167" w:rsidR="006E4C93" w:rsidRDefault="00EF7FD3" w:rsidP="006E4C93">
      <w:pPr>
        <w:pStyle w:val="Heading2"/>
      </w:pPr>
      <w:r>
        <w:t>Biểu đồ hoạt động:</w:t>
      </w:r>
    </w:p>
    <w:p w14:paraId="17AE2AE1" w14:textId="70B3BF5D" w:rsidR="006E4C93" w:rsidRDefault="005639DB" w:rsidP="006E4C93">
      <w:pPr>
        <w:pStyle w:val="Heading3"/>
      </w:pPr>
      <w:r>
        <w:t>Xem danh sách học sinh:</w:t>
      </w:r>
    </w:p>
    <w:p w14:paraId="3AC1535D" w14:textId="25A7E4F0" w:rsidR="005639DB" w:rsidRDefault="005639DB" w:rsidP="005639DB"/>
    <w:p w14:paraId="35068FF9" w14:textId="13A57F74" w:rsidR="005639DB" w:rsidRDefault="005639DB" w:rsidP="005639DB">
      <w:r>
        <w:rPr>
          <w:noProof/>
        </w:rPr>
        <w:lastRenderedPageBreak/>
        <w:drawing>
          <wp:inline distT="0" distB="0" distL="0" distR="0" wp14:anchorId="4F366FC6" wp14:editId="766AEA86">
            <wp:extent cx="2663405" cy="627697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2719" cy="6298925"/>
                    </a:xfrm>
                    <a:prstGeom prst="rect">
                      <a:avLst/>
                    </a:prstGeom>
                    <a:noFill/>
                    <a:ln>
                      <a:noFill/>
                    </a:ln>
                  </pic:spPr>
                </pic:pic>
              </a:graphicData>
            </a:graphic>
          </wp:inline>
        </w:drawing>
      </w:r>
    </w:p>
    <w:p w14:paraId="4F1736BE" w14:textId="171C1178" w:rsidR="005639DB" w:rsidRDefault="005639DB" w:rsidP="005639DB"/>
    <w:p w14:paraId="2AD6DE9E" w14:textId="10272BD1" w:rsidR="005639DB" w:rsidRDefault="005639DB" w:rsidP="005639DB"/>
    <w:p w14:paraId="49C8B14A" w14:textId="33463ED9" w:rsidR="005639DB" w:rsidRDefault="005639DB" w:rsidP="005639DB"/>
    <w:p w14:paraId="28E5D1F1" w14:textId="089CD60B" w:rsidR="005639DB" w:rsidRDefault="005639DB" w:rsidP="005639DB">
      <w:pPr>
        <w:pStyle w:val="Heading3"/>
      </w:pPr>
      <w:r>
        <w:t>Xem thông tin giáo viên:</w:t>
      </w:r>
    </w:p>
    <w:p w14:paraId="03CC1288" w14:textId="46EF972A" w:rsidR="002D6736" w:rsidRDefault="002D6736" w:rsidP="002D6736"/>
    <w:p w14:paraId="70870317" w14:textId="068E8B96" w:rsidR="002D6736" w:rsidRPr="002D6736" w:rsidRDefault="002D6736" w:rsidP="002D6736">
      <w:r>
        <w:rPr>
          <w:noProof/>
        </w:rPr>
        <w:lastRenderedPageBreak/>
        <w:drawing>
          <wp:inline distT="0" distB="0" distL="0" distR="0" wp14:anchorId="258DA148" wp14:editId="45710BF1">
            <wp:extent cx="2876550" cy="80200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550" cy="8020050"/>
                    </a:xfrm>
                    <a:prstGeom prst="rect">
                      <a:avLst/>
                    </a:prstGeom>
                    <a:noFill/>
                    <a:ln>
                      <a:noFill/>
                    </a:ln>
                  </pic:spPr>
                </pic:pic>
              </a:graphicData>
            </a:graphic>
          </wp:inline>
        </w:drawing>
      </w:r>
    </w:p>
    <w:p w14:paraId="0FAFB8E8" w14:textId="77777777" w:rsidR="006E4C93" w:rsidRPr="00FB4ACF" w:rsidRDefault="006E4C93" w:rsidP="006E4C93"/>
    <w:p w14:paraId="6355547A" w14:textId="1A930F9B" w:rsidR="006E4C93" w:rsidRDefault="006E4C93" w:rsidP="006E4C93"/>
    <w:p w14:paraId="1A0EDF5C" w14:textId="77777777" w:rsidR="006E4C93" w:rsidRDefault="006E4C93" w:rsidP="006E4C93"/>
    <w:p w14:paraId="479B8717" w14:textId="77777777" w:rsidR="006E4C93" w:rsidRDefault="006E4C93" w:rsidP="006E4C93">
      <w:pPr>
        <w:pStyle w:val="Heading1"/>
      </w:pPr>
      <w:r w:rsidRPr="00037454">
        <w:lastRenderedPageBreak/>
        <w:t>Phân tích nghiệp vụ (Kịch bản UC)</w:t>
      </w:r>
    </w:p>
    <w:p w14:paraId="349A5FD0" w14:textId="1632D0A3" w:rsidR="006E4C93" w:rsidRDefault="002D6736" w:rsidP="006E4C93">
      <w:pPr>
        <w:pStyle w:val="Heading2"/>
      </w:pPr>
      <w:r>
        <w:t>Xem danh sách</w:t>
      </w:r>
      <w:r w:rsidR="006E4C93">
        <w:t xml:space="preserve"> học sinh:</w:t>
      </w:r>
    </w:p>
    <w:p w14:paraId="215A7BF7" w14:textId="77777777" w:rsidR="006E4C93" w:rsidRDefault="006E4C93" w:rsidP="006E4C93"/>
    <w:tbl>
      <w:tblPr>
        <w:tblStyle w:val="TableGrid"/>
        <w:tblW w:w="0" w:type="auto"/>
        <w:tblLook w:val="04A0" w:firstRow="1" w:lastRow="0" w:firstColumn="1" w:lastColumn="0" w:noHBand="0" w:noVBand="1"/>
      </w:tblPr>
      <w:tblGrid>
        <w:gridCol w:w="4675"/>
        <w:gridCol w:w="4675"/>
      </w:tblGrid>
      <w:tr w:rsidR="002D6736" w14:paraId="04800C60" w14:textId="77777777" w:rsidTr="00B358A9">
        <w:tc>
          <w:tcPr>
            <w:tcW w:w="4675" w:type="dxa"/>
          </w:tcPr>
          <w:p w14:paraId="601B004F" w14:textId="77777777" w:rsidR="002D6736" w:rsidRDefault="002D6736" w:rsidP="00B358A9">
            <w:r>
              <w:t>Tên use case</w:t>
            </w:r>
          </w:p>
        </w:tc>
        <w:tc>
          <w:tcPr>
            <w:tcW w:w="4675" w:type="dxa"/>
          </w:tcPr>
          <w:p w14:paraId="06E7C513" w14:textId="77777777" w:rsidR="002D6736" w:rsidRDefault="002D6736" w:rsidP="00B358A9">
            <w:r>
              <w:t>Xem danh sách học sinh</w:t>
            </w:r>
          </w:p>
        </w:tc>
      </w:tr>
      <w:tr w:rsidR="002D6736" w14:paraId="59E97877" w14:textId="77777777" w:rsidTr="00B358A9">
        <w:tc>
          <w:tcPr>
            <w:tcW w:w="4675" w:type="dxa"/>
          </w:tcPr>
          <w:p w14:paraId="3F676144" w14:textId="77777777" w:rsidR="002D6736" w:rsidRDefault="002D6736" w:rsidP="00B358A9">
            <w:r>
              <w:t>Tên Actor</w:t>
            </w:r>
          </w:p>
        </w:tc>
        <w:tc>
          <w:tcPr>
            <w:tcW w:w="4675" w:type="dxa"/>
          </w:tcPr>
          <w:p w14:paraId="7C0B55DA" w14:textId="77777777" w:rsidR="002D6736" w:rsidRDefault="002D6736" w:rsidP="00B358A9">
            <w:r>
              <w:t>Giáo viên</w:t>
            </w:r>
          </w:p>
        </w:tc>
      </w:tr>
      <w:tr w:rsidR="002D6736" w14:paraId="0E79BD8D" w14:textId="77777777" w:rsidTr="00B358A9">
        <w:tc>
          <w:tcPr>
            <w:tcW w:w="4675" w:type="dxa"/>
          </w:tcPr>
          <w:p w14:paraId="6CBF5933" w14:textId="77777777" w:rsidR="002D6736" w:rsidRDefault="002D6736" w:rsidP="00B358A9">
            <w:r>
              <w:t>Mức</w:t>
            </w:r>
          </w:p>
        </w:tc>
        <w:tc>
          <w:tcPr>
            <w:tcW w:w="4675" w:type="dxa"/>
          </w:tcPr>
          <w:p w14:paraId="03CDEFEB" w14:textId="77777777" w:rsidR="002D6736" w:rsidRDefault="002D6736" w:rsidP="00B358A9"/>
        </w:tc>
      </w:tr>
      <w:tr w:rsidR="002D6736" w14:paraId="5389381A" w14:textId="77777777" w:rsidTr="00B358A9">
        <w:tc>
          <w:tcPr>
            <w:tcW w:w="4675" w:type="dxa"/>
          </w:tcPr>
          <w:p w14:paraId="6F698005" w14:textId="77777777" w:rsidR="002D6736" w:rsidRDefault="002D6736" w:rsidP="00B358A9">
            <w:r>
              <w:t>Tiền điều kiện</w:t>
            </w:r>
          </w:p>
        </w:tc>
        <w:tc>
          <w:tcPr>
            <w:tcW w:w="4675" w:type="dxa"/>
          </w:tcPr>
          <w:p w14:paraId="3D6129B1" w14:textId="77777777" w:rsidR="002D6736" w:rsidRDefault="002D6736" w:rsidP="00B358A9">
            <w:r>
              <w:t>Giáo viên đã đăng nhập hệ thống</w:t>
            </w:r>
          </w:p>
        </w:tc>
      </w:tr>
      <w:tr w:rsidR="002D6736" w14:paraId="24AD3206" w14:textId="77777777" w:rsidTr="00B358A9">
        <w:tc>
          <w:tcPr>
            <w:tcW w:w="4675" w:type="dxa"/>
          </w:tcPr>
          <w:p w14:paraId="523A1E40" w14:textId="77777777" w:rsidR="002D6736" w:rsidRDefault="002D6736" w:rsidP="00B358A9">
            <w:r>
              <w:t>Đảm bảo tối thiểu</w:t>
            </w:r>
          </w:p>
        </w:tc>
        <w:tc>
          <w:tcPr>
            <w:tcW w:w="4675" w:type="dxa"/>
          </w:tcPr>
          <w:p w14:paraId="1AA7712B" w14:textId="77777777" w:rsidR="002D6736" w:rsidRDefault="002D6736" w:rsidP="00B358A9"/>
        </w:tc>
      </w:tr>
      <w:tr w:rsidR="002D6736" w14:paraId="50016DE3" w14:textId="77777777" w:rsidTr="00B358A9">
        <w:tc>
          <w:tcPr>
            <w:tcW w:w="4675" w:type="dxa"/>
          </w:tcPr>
          <w:p w14:paraId="2364DAE3" w14:textId="77777777" w:rsidR="002D6736" w:rsidRDefault="002D6736" w:rsidP="00B358A9">
            <w:r>
              <w:t>Đảm bảo thành công</w:t>
            </w:r>
          </w:p>
        </w:tc>
        <w:tc>
          <w:tcPr>
            <w:tcW w:w="4675" w:type="dxa"/>
          </w:tcPr>
          <w:p w14:paraId="6F2DED9C" w14:textId="77777777" w:rsidR="002D6736" w:rsidRDefault="002D6736" w:rsidP="00B358A9"/>
        </w:tc>
      </w:tr>
      <w:tr w:rsidR="002D6736" w14:paraId="5F9FE66C" w14:textId="77777777" w:rsidTr="00B358A9">
        <w:tc>
          <w:tcPr>
            <w:tcW w:w="4675" w:type="dxa"/>
          </w:tcPr>
          <w:p w14:paraId="61E16CD0" w14:textId="77777777" w:rsidR="002D6736" w:rsidRDefault="002D6736" w:rsidP="00B358A9">
            <w:r>
              <w:t>Kích hoạt</w:t>
            </w:r>
          </w:p>
        </w:tc>
        <w:tc>
          <w:tcPr>
            <w:tcW w:w="4675" w:type="dxa"/>
          </w:tcPr>
          <w:p w14:paraId="20184F1E" w14:textId="77777777" w:rsidR="002D6736" w:rsidRDefault="002D6736" w:rsidP="00B358A9">
            <w:r>
              <w:t>Giáo viên yêu cầu chức năng xem danh sách học sinh</w:t>
            </w:r>
          </w:p>
        </w:tc>
      </w:tr>
      <w:tr w:rsidR="002D6736" w14:paraId="5BCC1950" w14:textId="77777777" w:rsidTr="00B358A9">
        <w:tc>
          <w:tcPr>
            <w:tcW w:w="4675" w:type="dxa"/>
          </w:tcPr>
          <w:p w14:paraId="1457A3BD" w14:textId="77777777" w:rsidR="002D6736" w:rsidRPr="00E44ED9" w:rsidRDefault="002D6736" w:rsidP="00B358A9">
            <w:pPr>
              <w:rPr>
                <w:b/>
                <w:bCs/>
              </w:rPr>
            </w:pPr>
            <w:r w:rsidRPr="00E44ED9">
              <w:rPr>
                <w:b/>
                <w:bCs/>
              </w:rPr>
              <w:t>Hành động tác nhân</w:t>
            </w:r>
          </w:p>
        </w:tc>
        <w:tc>
          <w:tcPr>
            <w:tcW w:w="4675" w:type="dxa"/>
          </w:tcPr>
          <w:p w14:paraId="01314FB9" w14:textId="77777777" w:rsidR="002D6736" w:rsidRPr="00E44ED9" w:rsidRDefault="002D6736" w:rsidP="00B358A9">
            <w:pPr>
              <w:rPr>
                <w:b/>
                <w:bCs/>
              </w:rPr>
            </w:pPr>
            <w:r w:rsidRPr="00E44ED9">
              <w:rPr>
                <w:b/>
                <w:bCs/>
              </w:rPr>
              <w:t>Phản ứng hệ thống</w:t>
            </w:r>
          </w:p>
        </w:tc>
      </w:tr>
      <w:tr w:rsidR="002D6736" w14:paraId="5488BCFF" w14:textId="77777777" w:rsidTr="00B358A9">
        <w:tc>
          <w:tcPr>
            <w:tcW w:w="4675" w:type="dxa"/>
          </w:tcPr>
          <w:p w14:paraId="3FF3F93E" w14:textId="77777777" w:rsidR="002D6736" w:rsidRDefault="002D6736" w:rsidP="005E48E0">
            <w:pPr>
              <w:pStyle w:val="ListParagraph"/>
              <w:numPr>
                <w:ilvl w:val="2"/>
                <w:numId w:val="11"/>
              </w:numPr>
              <w:spacing w:line="256" w:lineRule="auto"/>
            </w:pPr>
            <w:r>
              <w:t>Chọn chắc năng xem danh sách học sinh</w:t>
            </w:r>
          </w:p>
        </w:tc>
        <w:tc>
          <w:tcPr>
            <w:tcW w:w="4675" w:type="dxa"/>
          </w:tcPr>
          <w:p w14:paraId="0DAD830A" w14:textId="77777777" w:rsidR="002D6736" w:rsidRDefault="002D6736" w:rsidP="005E48E0">
            <w:pPr>
              <w:pStyle w:val="ListParagraph"/>
              <w:numPr>
                <w:ilvl w:val="1"/>
                <w:numId w:val="2"/>
              </w:numPr>
              <w:spacing w:line="256" w:lineRule="auto"/>
            </w:pPr>
            <w:r>
              <w:t>Hiển thị bộ lọc voiws các giá trị mặc định và danh sách kết quả tương ứng</w:t>
            </w:r>
          </w:p>
        </w:tc>
      </w:tr>
      <w:tr w:rsidR="002D6736" w14:paraId="16DF59FC" w14:textId="77777777" w:rsidTr="00B358A9">
        <w:tc>
          <w:tcPr>
            <w:tcW w:w="4675" w:type="dxa"/>
          </w:tcPr>
          <w:p w14:paraId="1CC75C7A" w14:textId="77777777" w:rsidR="002D6736" w:rsidRDefault="002D6736" w:rsidP="005E48E0">
            <w:pPr>
              <w:pStyle w:val="ListParagraph"/>
              <w:numPr>
                <w:ilvl w:val="2"/>
                <w:numId w:val="11"/>
              </w:numPr>
              <w:spacing w:line="256" w:lineRule="auto"/>
            </w:pPr>
            <w:r>
              <w:t>Chọn bộ lọc theo nhu cầu</w:t>
            </w:r>
          </w:p>
        </w:tc>
        <w:tc>
          <w:tcPr>
            <w:tcW w:w="4675" w:type="dxa"/>
          </w:tcPr>
          <w:p w14:paraId="273385FE" w14:textId="77777777" w:rsidR="002D6736" w:rsidRDefault="002D6736" w:rsidP="00B358A9">
            <w:r>
              <w:t>2.1. Chọn khối , lớp, dan tộc, thuộc diện chính sách,.. theo nhu cầu.</w:t>
            </w:r>
          </w:p>
          <w:p w14:paraId="7EA83AA9" w14:textId="77777777" w:rsidR="002D6736" w:rsidRDefault="002D6736" w:rsidP="00B358A9">
            <w:r>
              <w:t xml:space="preserve">2.2. Hệ thống hiển thị danh sách học sinh theo bộ lọc đã chọn. </w:t>
            </w:r>
          </w:p>
        </w:tc>
      </w:tr>
      <w:tr w:rsidR="002D6736" w14:paraId="39D03029" w14:textId="77777777" w:rsidTr="00B358A9">
        <w:tc>
          <w:tcPr>
            <w:tcW w:w="4675" w:type="dxa"/>
          </w:tcPr>
          <w:p w14:paraId="118BE44D" w14:textId="77777777" w:rsidR="002D6736" w:rsidRDefault="002D6736" w:rsidP="005E48E0">
            <w:pPr>
              <w:pStyle w:val="ListParagraph"/>
              <w:numPr>
                <w:ilvl w:val="2"/>
                <w:numId w:val="11"/>
              </w:numPr>
              <w:spacing w:line="256" w:lineRule="auto"/>
            </w:pPr>
            <w:r>
              <w:t>Yêu cầu in danh sách</w:t>
            </w:r>
          </w:p>
        </w:tc>
        <w:tc>
          <w:tcPr>
            <w:tcW w:w="4675" w:type="dxa"/>
          </w:tcPr>
          <w:p w14:paraId="3EC229F3" w14:textId="77777777" w:rsidR="002D6736" w:rsidRDefault="002D6736" w:rsidP="00B358A9">
            <w:r>
              <w:t>3.3. Xuất danh sách ra .doc hoặc .pdf</w:t>
            </w:r>
          </w:p>
        </w:tc>
      </w:tr>
      <w:tr w:rsidR="002D6736" w14:paraId="191CEC40" w14:textId="77777777" w:rsidTr="00B358A9">
        <w:tc>
          <w:tcPr>
            <w:tcW w:w="4675" w:type="dxa"/>
          </w:tcPr>
          <w:p w14:paraId="02D4696B" w14:textId="77777777" w:rsidR="002D6736" w:rsidRPr="00E44ED9" w:rsidRDefault="002D6736" w:rsidP="00B358A9">
            <w:pPr>
              <w:rPr>
                <w:b/>
                <w:bCs/>
              </w:rPr>
            </w:pPr>
            <w:r w:rsidRPr="00E44ED9">
              <w:rPr>
                <w:b/>
                <w:bCs/>
              </w:rPr>
              <w:t>Ngoại lệ</w:t>
            </w:r>
          </w:p>
        </w:tc>
        <w:tc>
          <w:tcPr>
            <w:tcW w:w="4675" w:type="dxa"/>
          </w:tcPr>
          <w:p w14:paraId="29DCDD27" w14:textId="77777777" w:rsidR="002D6736" w:rsidRDefault="002D6736" w:rsidP="00B358A9"/>
        </w:tc>
      </w:tr>
      <w:tr w:rsidR="002D6736" w14:paraId="2734F721" w14:textId="77777777" w:rsidTr="00B358A9">
        <w:tc>
          <w:tcPr>
            <w:tcW w:w="4675" w:type="dxa"/>
          </w:tcPr>
          <w:p w14:paraId="05A01DE2" w14:textId="77777777" w:rsidR="002D6736" w:rsidRDefault="002D6736" w:rsidP="00B358A9">
            <w:r>
              <w:t>Danh sách yêu cầu không có học sinh nào</w:t>
            </w:r>
          </w:p>
        </w:tc>
        <w:tc>
          <w:tcPr>
            <w:tcW w:w="4675" w:type="dxa"/>
          </w:tcPr>
          <w:p w14:paraId="6AA71747" w14:textId="77777777" w:rsidR="002D6736" w:rsidRDefault="002D6736" w:rsidP="00B358A9">
            <w:r>
              <w:t>Không cho xuất file in</w:t>
            </w:r>
          </w:p>
        </w:tc>
      </w:tr>
    </w:tbl>
    <w:p w14:paraId="2DC8E207" w14:textId="6CD7B9C6" w:rsidR="006E4C93" w:rsidRDefault="006E4C93" w:rsidP="006E4C93"/>
    <w:p w14:paraId="2AFEDCCA" w14:textId="0E68EE9A" w:rsidR="00130DC5" w:rsidRDefault="00130DC5" w:rsidP="006E4C93"/>
    <w:p w14:paraId="6A964CC7" w14:textId="230C6F66" w:rsidR="00130DC5" w:rsidRDefault="00130DC5" w:rsidP="006E4C93"/>
    <w:p w14:paraId="2F1A4E42" w14:textId="1F390847" w:rsidR="00130DC5" w:rsidRDefault="00130DC5" w:rsidP="006E4C93"/>
    <w:p w14:paraId="69FF5E83" w14:textId="04D9B5D0" w:rsidR="00130DC5" w:rsidRDefault="00130DC5" w:rsidP="006E4C93"/>
    <w:p w14:paraId="2F20A775" w14:textId="12C50481" w:rsidR="00130DC5" w:rsidRDefault="00130DC5" w:rsidP="006E4C93"/>
    <w:p w14:paraId="2B4A89E7" w14:textId="65992FDE" w:rsidR="00130DC5" w:rsidRDefault="00130DC5" w:rsidP="006E4C93"/>
    <w:p w14:paraId="40CE4665" w14:textId="446F5600" w:rsidR="00130DC5" w:rsidRDefault="00130DC5" w:rsidP="006E4C93"/>
    <w:p w14:paraId="7E431883" w14:textId="6F10439C" w:rsidR="00130DC5" w:rsidRDefault="00130DC5" w:rsidP="006E4C93"/>
    <w:p w14:paraId="5DFEB8C6" w14:textId="10035C93" w:rsidR="00130DC5" w:rsidRDefault="00130DC5" w:rsidP="006E4C93"/>
    <w:p w14:paraId="6C03224E" w14:textId="4F47FF4C" w:rsidR="00130DC5" w:rsidRDefault="00130DC5" w:rsidP="006E4C93"/>
    <w:p w14:paraId="1819F548" w14:textId="36E3897F" w:rsidR="00130DC5" w:rsidRDefault="00130DC5" w:rsidP="006E4C93"/>
    <w:p w14:paraId="521EABC5" w14:textId="7DB08E36" w:rsidR="00130DC5" w:rsidRDefault="00130DC5" w:rsidP="006E4C93"/>
    <w:p w14:paraId="794CB22A" w14:textId="77777777" w:rsidR="00130DC5" w:rsidRDefault="00130DC5" w:rsidP="006E4C93"/>
    <w:p w14:paraId="0E93FB4A" w14:textId="77777777" w:rsidR="006E4C93" w:rsidRPr="008F3086" w:rsidRDefault="006E4C93" w:rsidP="006E4C93"/>
    <w:p w14:paraId="5E1C0A11" w14:textId="660B9194" w:rsidR="006E4C93" w:rsidRDefault="002D6736" w:rsidP="006E4C93">
      <w:pPr>
        <w:pStyle w:val="Heading2"/>
      </w:pPr>
      <w:r>
        <w:lastRenderedPageBreak/>
        <w:t>Xem thông tin giáo viên</w:t>
      </w:r>
      <w:r w:rsidR="006E4C93">
        <w:t>:</w:t>
      </w:r>
    </w:p>
    <w:p w14:paraId="64DCC9E2" w14:textId="77777777" w:rsidR="002D6736" w:rsidRPr="002D6736" w:rsidRDefault="002D6736" w:rsidP="002D6736"/>
    <w:tbl>
      <w:tblPr>
        <w:tblStyle w:val="TableGrid"/>
        <w:tblW w:w="0" w:type="auto"/>
        <w:tblLook w:val="04A0" w:firstRow="1" w:lastRow="0" w:firstColumn="1" w:lastColumn="0" w:noHBand="0" w:noVBand="1"/>
      </w:tblPr>
      <w:tblGrid>
        <w:gridCol w:w="4675"/>
        <w:gridCol w:w="4675"/>
      </w:tblGrid>
      <w:tr w:rsidR="002D6736" w14:paraId="54E81875" w14:textId="77777777" w:rsidTr="00B358A9">
        <w:tc>
          <w:tcPr>
            <w:tcW w:w="4675" w:type="dxa"/>
          </w:tcPr>
          <w:p w14:paraId="02373490" w14:textId="77777777" w:rsidR="002D6736" w:rsidRDefault="002D6736" w:rsidP="00B358A9">
            <w:r>
              <w:t>Tên use case</w:t>
            </w:r>
          </w:p>
        </w:tc>
        <w:tc>
          <w:tcPr>
            <w:tcW w:w="4675" w:type="dxa"/>
          </w:tcPr>
          <w:p w14:paraId="1AE817DC" w14:textId="77777777" w:rsidR="002D6736" w:rsidRDefault="002D6736" w:rsidP="00B358A9">
            <w:r>
              <w:t>Xem thông tin giáo viên</w:t>
            </w:r>
          </w:p>
        </w:tc>
      </w:tr>
      <w:tr w:rsidR="002D6736" w14:paraId="2B0F88E5" w14:textId="77777777" w:rsidTr="00B358A9">
        <w:tc>
          <w:tcPr>
            <w:tcW w:w="4675" w:type="dxa"/>
          </w:tcPr>
          <w:p w14:paraId="66FF208F" w14:textId="77777777" w:rsidR="002D6736" w:rsidRDefault="002D6736" w:rsidP="00B358A9">
            <w:r>
              <w:t>Tên Actor</w:t>
            </w:r>
          </w:p>
        </w:tc>
        <w:tc>
          <w:tcPr>
            <w:tcW w:w="4675" w:type="dxa"/>
          </w:tcPr>
          <w:p w14:paraId="649108E8" w14:textId="77777777" w:rsidR="002D6736" w:rsidRDefault="002D6736" w:rsidP="00B358A9">
            <w:r>
              <w:t>Giáo viên, phụ huynh , học sinh</w:t>
            </w:r>
          </w:p>
        </w:tc>
      </w:tr>
      <w:tr w:rsidR="002D6736" w14:paraId="47D7A9B5" w14:textId="77777777" w:rsidTr="00B358A9">
        <w:tc>
          <w:tcPr>
            <w:tcW w:w="4675" w:type="dxa"/>
          </w:tcPr>
          <w:p w14:paraId="0E038027" w14:textId="77777777" w:rsidR="002D6736" w:rsidRDefault="002D6736" w:rsidP="00B358A9">
            <w:r>
              <w:t>Mức</w:t>
            </w:r>
          </w:p>
        </w:tc>
        <w:tc>
          <w:tcPr>
            <w:tcW w:w="4675" w:type="dxa"/>
          </w:tcPr>
          <w:p w14:paraId="37580C2B" w14:textId="77777777" w:rsidR="002D6736" w:rsidRDefault="002D6736" w:rsidP="00B358A9"/>
        </w:tc>
      </w:tr>
      <w:tr w:rsidR="002D6736" w14:paraId="296B16FD" w14:textId="77777777" w:rsidTr="00B358A9">
        <w:tc>
          <w:tcPr>
            <w:tcW w:w="4675" w:type="dxa"/>
          </w:tcPr>
          <w:p w14:paraId="379667A9" w14:textId="77777777" w:rsidR="002D6736" w:rsidRDefault="002D6736" w:rsidP="00B358A9">
            <w:r>
              <w:t>Tiền điều kiện</w:t>
            </w:r>
          </w:p>
        </w:tc>
        <w:tc>
          <w:tcPr>
            <w:tcW w:w="4675" w:type="dxa"/>
          </w:tcPr>
          <w:p w14:paraId="20138F3F" w14:textId="77777777" w:rsidR="002D6736" w:rsidRDefault="002D6736" w:rsidP="00B358A9">
            <w:r>
              <w:t>Người dùng đã đăng nhập hệ thống</w:t>
            </w:r>
          </w:p>
        </w:tc>
      </w:tr>
      <w:tr w:rsidR="002D6736" w14:paraId="5CAEC767" w14:textId="77777777" w:rsidTr="00B358A9">
        <w:tc>
          <w:tcPr>
            <w:tcW w:w="4675" w:type="dxa"/>
          </w:tcPr>
          <w:p w14:paraId="0C5DBD1B" w14:textId="77777777" w:rsidR="002D6736" w:rsidRDefault="002D6736" w:rsidP="00B358A9">
            <w:r>
              <w:t>Đảm bảo tối thiểu</w:t>
            </w:r>
          </w:p>
        </w:tc>
        <w:tc>
          <w:tcPr>
            <w:tcW w:w="4675" w:type="dxa"/>
          </w:tcPr>
          <w:p w14:paraId="032C7C72" w14:textId="77777777" w:rsidR="002D6736" w:rsidRDefault="002D6736" w:rsidP="00B358A9"/>
        </w:tc>
      </w:tr>
      <w:tr w:rsidR="002D6736" w14:paraId="159F97DB" w14:textId="77777777" w:rsidTr="00B358A9">
        <w:tc>
          <w:tcPr>
            <w:tcW w:w="4675" w:type="dxa"/>
          </w:tcPr>
          <w:p w14:paraId="382497C8" w14:textId="77777777" w:rsidR="002D6736" w:rsidRDefault="002D6736" w:rsidP="00B358A9">
            <w:r>
              <w:t>Đảm bảo thành công</w:t>
            </w:r>
          </w:p>
        </w:tc>
        <w:tc>
          <w:tcPr>
            <w:tcW w:w="4675" w:type="dxa"/>
          </w:tcPr>
          <w:p w14:paraId="6EDFAA92" w14:textId="77777777" w:rsidR="002D6736" w:rsidRDefault="002D6736" w:rsidP="00B358A9"/>
        </w:tc>
      </w:tr>
      <w:tr w:rsidR="002D6736" w14:paraId="66E4A6E1" w14:textId="77777777" w:rsidTr="00B358A9">
        <w:tc>
          <w:tcPr>
            <w:tcW w:w="4675" w:type="dxa"/>
          </w:tcPr>
          <w:p w14:paraId="269166EE" w14:textId="77777777" w:rsidR="002D6736" w:rsidRDefault="002D6736" w:rsidP="00B358A9">
            <w:r>
              <w:t>Kích hoạt</w:t>
            </w:r>
          </w:p>
        </w:tc>
        <w:tc>
          <w:tcPr>
            <w:tcW w:w="4675" w:type="dxa"/>
          </w:tcPr>
          <w:p w14:paraId="33267F0B" w14:textId="77777777" w:rsidR="002D6736" w:rsidRDefault="002D6736" w:rsidP="00B358A9">
            <w:r>
              <w:t>Người dùng yêu cầu chức năng xem xem thông tin giáo viên</w:t>
            </w:r>
          </w:p>
        </w:tc>
      </w:tr>
      <w:tr w:rsidR="002D6736" w14:paraId="685684CD" w14:textId="77777777" w:rsidTr="00B358A9">
        <w:tc>
          <w:tcPr>
            <w:tcW w:w="4675" w:type="dxa"/>
          </w:tcPr>
          <w:p w14:paraId="6CE2F66E" w14:textId="77777777" w:rsidR="002D6736" w:rsidRPr="00E44ED9" w:rsidRDefault="002D6736" w:rsidP="00B358A9">
            <w:pPr>
              <w:rPr>
                <w:b/>
                <w:bCs/>
              </w:rPr>
            </w:pPr>
            <w:r w:rsidRPr="00E44ED9">
              <w:rPr>
                <w:b/>
                <w:bCs/>
              </w:rPr>
              <w:t>Hành động tác nhân</w:t>
            </w:r>
          </w:p>
        </w:tc>
        <w:tc>
          <w:tcPr>
            <w:tcW w:w="4675" w:type="dxa"/>
          </w:tcPr>
          <w:p w14:paraId="5A14BAFE" w14:textId="77777777" w:rsidR="002D6736" w:rsidRPr="00E44ED9" w:rsidRDefault="002D6736" w:rsidP="00B358A9">
            <w:pPr>
              <w:rPr>
                <w:b/>
                <w:bCs/>
              </w:rPr>
            </w:pPr>
            <w:r w:rsidRPr="00E44ED9">
              <w:rPr>
                <w:b/>
                <w:bCs/>
              </w:rPr>
              <w:t>Phản ứng hệ thống</w:t>
            </w:r>
          </w:p>
        </w:tc>
      </w:tr>
      <w:tr w:rsidR="002D6736" w14:paraId="174FA7B1" w14:textId="77777777" w:rsidTr="00B358A9">
        <w:tc>
          <w:tcPr>
            <w:tcW w:w="4675" w:type="dxa"/>
          </w:tcPr>
          <w:p w14:paraId="5A31A734" w14:textId="77777777" w:rsidR="002D6736" w:rsidRDefault="002D6736" w:rsidP="00B358A9">
            <w:r>
              <w:t>1.Chọn chức năng xem thông tin giáo viên</w:t>
            </w:r>
          </w:p>
        </w:tc>
        <w:tc>
          <w:tcPr>
            <w:tcW w:w="4675" w:type="dxa"/>
          </w:tcPr>
          <w:p w14:paraId="3DE863F6" w14:textId="77777777" w:rsidR="002D6736" w:rsidRDefault="002D6736" w:rsidP="005E48E0">
            <w:pPr>
              <w:pStyle w:val="ListParagraph"/>
              <w:numPr>
                <w:ilvl w:val="1"/>
                <w:numId w:val="2"/>
              </w:numPr>
              <w:spacing w:line="256" w:lineRule="auto"/>
            </w:pPr>
            <w:r>
              <w:t>Hiển thị bộ lọc và ô tìm kiếm giáo viên, hiển thị danh sách giáo viên các giá trị mặc định và danh sách kết quả tương ứng.</w:t>
            </w:r>
          </w:p>
        </w:tc>
      </w:tr>
      <w:tr w:rsidR="002D6736" w14:paraId="4FEFA9F0" w14:textId="77777777" w:rsidTr="00B358A9">
        <w:tc>
          <w:tcPr>
            <w:tcW w:w="4675" w:type="dxa"/>
          </w:tcPr>
          <w:p w14:paraId="65E0E42D" w14:textId="77777777" w:rsidR="002D6736" w:rsidRDefault="002D6736" w:rsidP="00B358A9">
            <w:r>
              <w:t>2.Chọn bộ lọc theo nhu cầu</w:t>
            </w:r>
          </w:p>
        </w:tc>
        <w:tc>
          <w:tcPr>
            <w:tcW w:w="4675" w:type="dxa"/>
          </w:tcPr>
          <w:p w14:paraId="7F9E78FF" w14:textId="77777777" w:rsidR="002D6736" w:rsidRDefault="002D6736" w:rsidP="00B358A9">
            <w:r>
              <w:t>2.1. Chọn bộ lọc theo nhu cầu: Khối, lopws, môn phụ trách, năm học.</w:t>
            </w:r>
          </w:p>
          <w:p w14:paraId="7D94C8FE" w14:textId="77777777" w:rsidR="002D6736" w:rsidRDefault="002D6736" w:rsidP="00B358A9">
            <w:r>
              <w:t xml:space="preserve">2.2. Hệ thống hiển thị danh sách giáo viên theo bộ lọc đã chọn. </w:t>
            </w:r>
          </w:p>
        </w:tc>
      </w:tr>
      <w:tr w:rsidR="002D6736" w14:paraId="60FAC889" w14:textId="77777777" w:rsidTr="00B358A9">
        <w:tc>
          <w:tcPr>
            <w:tcW w:w="4675" w:type="dxa"/>
          </w:tcPr>
          <w:p w14:paraId="38574B28" w14:textId="77777777" w:rsidR="002D6736" w:rsidRDefault="002D6736" w:rsidP="00B358A9">
            <w:r>
              <w:t>3.Nhấn chọn giáo viên cần xem thông tin</w:t>
            </w:r>
          </w:p>
        </w:tc>
        <w:tc>
          <w:tcPr>
            <w:tcW w:w="4675" w:type="dxa"/>
          </w:tcPr>
          <w:p w14:paraId="07EB17C0" w14:textId="77777777" w:rsidR="002D6736" w:rsidRDefault="002D6736" w:rsidP="00B358A9">
            <w:r>
              <w:t>3.1. Hiển thị hồ sơ thông tin giáo viên yêu cầu xem.</w:t>
            </w:r>
          </w:p>
        </w:tc>
      </w:tr>
      <w:tr w:rsidR="002D6736" w14:paraId="522DD11A" w14:textId="77777777" w:rsidTr="00B358A9">
        <w:tc>
          <w:tcPr>
            <w:tcW w:w="4675" w:type="dxa"/>
          </w:tcPr>
          <w:p w14:paraId="0FEC1AEC" w14:textId="77777777" w:rsidR="002D6736" w:rsidRDefault="002D6736" w:rsidP="00B358A9">
            <w:r>
              <w:t>4.Yêu cầu in hồ sơ</w:t>
            </w:r>
          </w:p>
        </w:tc>
        <w:tc>
          <w:tcPr>
            <w:tcW w:w="4675" w:type="dxa"/>
          </w:tcPr>
          <w:p w14:paraId="6FD17978" w14:textId="77777777" w:rsidR="002D6736" w:rsidRDefault="002D6736" w:rsidP="00B358A9">
            <w:r>
              <w:t>4.1. Xuất danh sách ra .doc hoặc .pdf</w:t>
            </w:r>
          </w:p>
        </w:tc>
      </w:tr>
      <w:tr w:rsidR="002D6736" w14:paraId="6A3DC9D0" w14:textId="77777777" w:rsidTr="00B358A9">
        <w:tc>
          <w:tcPr>
            <w:tcW w:w="4675" w:type="dxa"/>
          </w:tcPr>
          <w:p w14:paraId="42BBAA7C" w14:textId="77777777" w:rsidR="002D6736" w:rsidRPr="00E44ED9" w:rsidRDefault="002D6736" w:rsidP="00B358A9">
            <w:pPr>
              <w:rPr>
                <w:b/>
                <w:bCs/>
              </w:rPr>
            </w:pPr>
            <w:r w:rsidRPr="00E44ED9">
              <w:rPr>
                <w:b/>
                <w:bCs/>
              </w:rPr>
              <w:t>Ngoại lệ</w:t>
            </w:r>
          </w:p>
        </w:tc>
        <w:tc>
          <w:tcPr>
            <w:tcW w:w="4675" w:type="dxa"/>
          </w:tcPr>
          <w:p w14:paraId="3488414C" w14:textId="77777777" w:rsidR="002D6736" w:rsidRDefault="002D6736" w:rsidP="00B358A9"/>
        </w:tc>
      </w:tr>
    </w:tbl>
    <w:p w14:paraId="5C567454" w14:textId="77777777" w:rsidR="00026D29" w:rsidRDefault="00026D29" w:rsidP="00026D29">
      <w:pPr>
        <w:jc w:val="center"/>
        <w:rPr>
          <w:rFonts w:cs="Times New Roman"/>
          <w:sz w:val="28"/>
          <w:szCs w:val="28"/>
        </w:rPr>
        <w:sectPr w:rsidR="00026D29"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709AE41A" w14:textId="77777777" w:rsidR="00026D29" w:rsidRDefault="00026D29" w:rsidP="00026D29">
      <w:pPr>
        <w:pStyle w:val="Subtitle"/>
        <w:jc w:val="center"/>
        <w:rPr>
          <w:rStyle w:val="SubtleEmphasis"/>
          <w:bCs/>
        </w:rPr>
      </w:pPr>
      <w:r w:rsidRPr="002471D8">
        <w:rPr>
          <w:rStyle w:val="SubtleEmphasis"/>
          <w:bCs/>
        </w:rPr>
        <w:lastRenderedPageBreak/>
        <w:t>HỌC VIỆN KỸ THUẬT QUÂN SỰ</w:t>
      </w:r>
    </w:p>
    <w:p w14:paraId="012DBD9F" w14:textId="77777777" w:rsidR="00026D29" w:rsidRPr="00137926" w:rsidRDefault="00026D29" w:rsidP="00026D29">
      <w:pPr>
        <w:jc w:val="center"/>
      </w:pPr>
    </w:p>
    <w:p w14:paraId="52D0401F" w14:textId="77777777" w:rsidR="00026D29" w:rsidRPr="00CF06C0" w:rsidRDefault="00026D29" w:rsidP="00026D29">
      <w:pPr>
        <w:pStyle w:val="Subtitle"/>
        <w:jc w:val="center"/>
      </w:pPr>
    </w:p>
    <w:p w14:paraId="1A38CA6B" w14:textId="77777777" w:rsidR="00026D29" w:rsidRDefault="00026D29" w:rsidP="00026D29">
      <w:pPr>
        <w:spacing w:line="360" w:lineRule="auto"/>
        <w:jc w:val="center"/>
      </w:pPr>
    </w:p>
    <w:p w14:paraId="0FBA320E" w14:textId="77777777" w:rsidR="00026D29" w:rsidRDefault="00026D29" w:rsidP="00026D29">
      <w:pPr>
        <w:spacing w:line="360" w:lineRule="auto"/>
        <w:jc w:val="center"/>
      </w:pPr>
    </w:p>
    <w:p w14:paraId="751F0BFD" w14:textId="77777777" w:rsidR="00026D29" w:rsidRDefault="00026D29" w:rsidP="00026D29">
      <w:pPr>
        <w:spacing w:line="360" w:lineRule="auto"/>
        <w:jc w:val="center"/>
      </w:pPr>
    </w:p>
    <w:p w14:paraId="431BDEFF" w14:textId="77777777" w:rsidR="00026D29" w:rsidRDefault="00026D29" w:rsidP="00026D29">
      <w:pPr>
        <w:spacing w:line="360" w:lineRule="auto"/>
        <w:jc w:val="center"/>
      </w:pPr>
    </w:p>
    <w:p w14:paraId="1F46C0AB" w14:textId="77777777" w:rsidR="00026D29" w:rsidRDefault="00026D29" w:rsidP="00026D29">
      <w:pPr>
        <w:spacing w:line="360" w:lineRule="auto"/>
        <w:jc w:val="center"/>
      </w:pPr>
    </w:p>
    <w:p w14:paraId="785A2667" w14:textId="77777777" w:rsidR="00026D29" w:rsidRDefault="00026D29" w:rsidP="00026D29">
      <w:pPr>
        <w:spacing w:line="360" w:lineRule="auto"/>
        <w:jc w:val="center"/>
      </w:pPr>
    </w:p>
    <w:p w14:paraId="358025CB" w14:textId="77777777" w:rsidR="00026D29" w:rsidRDefault="00026D29" w:rsidP="00026D29">
      <w:pPr>
        <w:spacing w:line="360" w:lineRule="auto"/>
        <w:jc w:val="center"/>
      </w:pPr>
    </w:p>
    <w:p w14:paraId="1036B7A3" w14:textId="77777777" w:rsidR="00026D29" w:rsidRDefault="00026D29" w:rsidP="00026D29">
      <w:pPr>
        <w:spacing w:line="360" w:lineRule="auto"/>
        <w:jc w:val="center"/>
      </w:pPr>
    </w:p>
    <w:p w14:paraId="1E2FA85B" w14:textId="77777777" w:rsidR="00026D29" w:rsidRDefault="00026D29" w:rsidP="00026D29">
      <w:pPr>
        <w:pStyle w:val="Title"/>
        <w:jc w:val="center"/>
      </w:pPr>
      <w:r>
        <w:t>KHẢO SÁT PHÂN TÍCH NGHIÊP VỤ</w:t>
      </w:r>
    </w:p>
    <w:p w14:paraId="255A711E" w14:textId="77777777" w:rsidR="00026D29" w:rsidRDefault="00026D29" w:rsidP="00026D29">
      <w:pPr>
        <w:pStyle w:val="Title"/>
        <w:jc w:val="center"/>
      </w:pPr>
    </w:p>
    <w:p w14:paraId="19B25F5F" w14:textId="77777777" w:rsidR="00026D29" w:rsidRDefault="00026D29" w:rsidP="00026D29">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6B018053" w14:textId="77777777" w:rsidR="00026D29" w:rsidRDefault="00026D29" w:rsidP="00026D29">
      <w:pPr>
        <w:spacing w:line="360" w:lineRule="auto"/>
        <w:jc w:val="center"/>
      </w:pPr>
    </w:p>
    <w:p w14:paraId="33A4CE90" w14:textId="77777777" w:rsidR="00026D29" w:rsidRDefault="00026D29" w:rsidP="00026D29">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026D29" w14:paraId="43BCB9EE" w14:textId="77777777" w:rsidTr="00B358A9">
        <w:tc>
          <w:tcPr>
            <w:tcW w:w="3420" w:type="dxa"/>
          </w:tcPr>
          <w:p w14:paraId="54953F0E" w14:textId="77777777" w:rsidR="00026D29" w:rsidRPr="00BA6B3F" w:rsidRDefault="00026D29" w:rsidP="00B358A9">
            <w:pPr>
              <w:spacing w:line="360" w:lineRule="auto"/>
              <w:jc w:val="center"/>
              <w:rPr>
                <w:b/>
                <w:bCs/>
              </w:rPr>
            </w:pPr>
            <w:r w:rsidRPr="00BA6B3F">
              <w:rPr>
                <w:b/>
                <w:bCs/>
              </w:rPr>
              <w:t>Sinh viên thực hiện:</w:t>
            </w:r>
          </w:p>
        </w:tc>
        <w:tc>
          <w:tcPr>
            <w:tcW w:w="3690" w:type="dxa"/>
          </w:tcPr>
          <w:p w14:paraId="7CA0E6A1" w14:textId="07B7A29B" w:rsidR="00026D29" w:rsidRDefault="00026D29" w:rsidP="00B358A9">
            <w:pPr>
              <w:spacing w:line="360" w:lineRule="auto"/>
              <w:jc w:val="center"/>
            </w:pPr>
            <w:r>
              <w:t>Vũ Duy Thành</w:t>
            </w:r>
          </w:p>
        </w:tc>
      </w:tr>
      <w:tr w:rsidR="00026D29" w14:paraId="3637555D" w14:textId="77777777" w:rsidTr="00B358A9">
        <w:tc>
          <w:tcPr>
            <w:tcW w:w="3420" w:type="dxa"/>
          </w:tcPr>
          <w:p w14:paraId="3A35BAA6" w14:textId="77777777" w:rsidR="00026D29" w:rsidRDefault="00026D29" w:rsidP="00B358A9">
            <w:pPr>
              <w:spacing w:line="360" w:lineRule="auto"/>
              <w:jc w:val="center"/>
            </w:pPr>
          </w:p>
        </w:tc>
        <w:tc>
          <w:tcPr>
            <w:tcW w:w="3690" w:type="dxa"/>
          </w:tcPr>
          <w:p w14:paraId="3A464E51" w14:textId="77777777" w:rsidR="00026D29" w:rsidRDefault="00026D29" w:rsidP="00B358A9">
            <w:pPr>
              <w:spacing w:line="360" w:lineRule="auto"/>
              <w:jc w:val="center"/>
            </w:pPr>
          </w:p>
        </w:tc>
      </w:tr>
      <w:tr w:rsidR="00026D29" w14:paraId="4BB3C19B" w14:textId="77777777" w:rsidTr="00B358A9">
        <w:tc>
          <w:tcPr>
            <w:tcW w:w="3420" w:type="dxa"/>
          </w:tcPr>
          <w:p w14:paraId="03D2A5C2" w14:textId="77777777" w:rsidR="00026D29" w:rsidRDefault="00026D29" w:rsidP="00B358A9">
            <w:pPr>
              <w:spacing w:line="360" w:lineRule="auto"/>
              <w:jc w:val="center"/>
            </w:pPr>
          </w:p>
        </w:tc>
        <w:tc>
          <w:tcPr>
            <w:tcW w:w="3690" w:type="dxa"/>
          </w:tcPr>
          <w:p w14:paraId="432DB634" w14:textId="77777777" w:rsidR="00026D29" w:rsidRDefault="00026D29" w:rsidP="00B358A9">
            <w:pPr>
              <w:spacing w:line="360" w:lineRule="auto"/>
              <w:jc w:val="center"/>
            </w:pPr>
          </w:p>
        </w:tc>
      </w:tr>
      <w:tr w:rsidR="00026D29" w14:paraId="537A6E36" w14:textId="77777777" w:rsidTr="00B358A9">
        <w:tc>
          <w:tcPr>
            <w:tcW w:w="3420" w:type="dxa"/>
          </w:tcPr>
          <w:p w14:paraId="4A17338C" w14:textId="77777777" w:rsidR="00026D29" w:rsidRDefault="00026D29" w:rsidP="00B358A9">
            <w:pPr>
              <w:spacing w:line="360" w:lineRule="auto"/>
              <w:jc w:val="center"/>
            </w:pPr>
          </w:p>
        </w:tc>
        <w:tc>
          <w:tcPr>
            <w:tcW w:w="3690" w:type="dxa"/>
          </w:tcPr>
          <w:p w14:paraId="77214C56" w14:textId="77777777" w:rsidR="00026D29" w:rsidRDefault="00026D29" w:rsidP="00B358A9">
            <w:pPr>
              <w:spacing w:line="360" w:lineRule="auto"/>
              <w:jc w:val="center"/>
            </w:pPr>
          </w:p>
        </w:tc>
      </w:tr>
      <w:tr w:rsidR="00026D29" w14:paraId="05CF2416" w14:textId="77777777" w:rsidTr="00B358A9">
        <w:tc>
          <w:tcPr>
            <w:tcW w:w="3420" w:type="dxa"/>
          </w:tcPr>
          <w:p w14:paraId="1AE2E7E9" w14:textId="77777777" w:rsidR="00026D29" w:rsidRDefault="00026D29" w:rsidP="00B358A9">
            <w:pPr>
              <w:spacing w:line="360" w:lineRule="auto"/>
              <w:jc w:val="center"/>
            </w:pPr>
          </w:p>
        </w:tc>
        <w:tc>
          <w:tcPr>
            <w:tcW w:w="3690" w:type="dxa"/>
          </w:tcPr>
          <w:p w14:paraId="0DE78467" w14:textId="77777777" w:rsidR="00026D29" w:rsidRDefault="00026D29" w:rsidP="00B358A9">
            <w:pPr>
              <w:spacing w:line="360" w:lineRule="auto"/>
              <w:jc w:val="center"/>
            </w:pPr>
          </w:p>
        </w:tc>
      </w:tr>
      <w:tr w:rsidR="00026D29" w14:paraId="1C51B9D6" w14:textId="77777777" w:rsidTr="00B358A9">
        <w:tc>
          <w:tcPr>
            <w:tcW w:w="3420" w:type="dxa"/>
          </w:tcPr>
          <w:p w14:paraId="76A80A19" w14:textId="77777777" w:rsidR="00026D29" w:rsidRDefault="00026D29" w:rsidP="00B358A9">
            <w:pPr>
              <w:spacing w:line="360" w:lineRule="auto"/>
              <w:jc w:val="center"/>
            </w:pPr>
          </w:p>
        </w:tc>
        <w:tc>
          <w:tcPr>
            <w:tcW w:w="3690" w:type="dxa"/>
          </w:tcPr>
          <w:p w14:paraId="2798646F" w14:textId="77777777" w:rsidR="00026D29" w:rsidRDefault="00026D29" w:rsidP="00B358A9">
            <w:pPr>
              <w:spacing w:line="360" w:lineRule="auto"/>
              <w:jc w:val="center"/>
            </w:pPr>
          </w:p>
        </w:tc>
      </w:tr>
      <w:tr w:rsidR="00026D29" w14:paraId="022FC000" w14:textId="77777777" w:rsidTr="00B358A9">
        <w:tc>
          <w:tcPr>
            <w:tcW w:w="3420" w:type="dxa"/>
          </w:tcPr>
          <w:p w14:paraId="06531379" w14:textId="77777777" w:rsidR="00026D29" w:rsidRDefault="00026D29" w:rsidP="00B358A9">
            <w:pPr>
              <w:spacing w:line="360" w:lineRule="auto"/>
              <w:jc w:val="center"/>
            </w:pPr>
          </w:p>
        </w:tc>
        <w:tc>
          <w:tcPr>
            <w:tcW w:w="3690" w:type="dxa"/>
          </w:tcPr>
          <w:p w14:paraId="3C1EBC6F" w14:textId="77777777" w:rsidR="00026D29" w:rsidRDefault="00026D29" w:rsidP="00B358A9">
            <w:pPr>
              <w:spacing w:line="360" w:lineRule="auto"/>
              <w:jc w:val="center"/>
            </w:pPr>
          </w:p>
        </w:tc>
      </w:tr>
    </w:tbl>
    <w:p w14:paraId="7CE57306" w14:textId="77777777" w:rsidR="00026D29" w:rsidRDefault="00026D29" w:rsidP="00026D29">
      <w:pPr>
        <w:spacing w:line="360" w:lineRule="auto"/>
        <w:jc w:val="center"/>
      </w:pPr>
    </w:p>
    <w:p w14:paraId="097AA1C6" w14:textId="77777777" w:rsidR="00026D29" w:rsidRPr="006D68E2" w:rsidRDefault="00026D29" w:rsidP="00026D29">
      <w:pPr>
        <w:jc w:val="center"/>
      </w:pPr>
    </w:p>
    <w:p w14:paraId="409CE566" w14:textId="77777777" w:rsidR="00026D29" w:rsidRPr="006D68E2" w:rsidRDefault="00026D29" w:rsidP="00026D29">
      <w:pPr>
        <w:jc w:val="center"/>
      </w:pPr>
    </w:p>
    <w:p w14:paraId="5E1943EF" w14:textId="77777777" w:rsidR="00026D29" w:rsidRPr="006D68E2" w:rsidRDefault="00026D29" w:rsidP="00026D29">
      <w:pPr>
        <w:jc w:val="center"/>
      </w:pPr>
    </w:p>
    <w:p w14:paraId="0A50056A" w14:textId="77777777" w:rsidR="00026D29" w:rsidRPr="006D68E2" w:rsidRDefault="00026D29" w:rsidP="00026D29">
      <w:pPr>
        <w:jc w:val="center"/>
      </w:pPr>
    </w:p>
    <w:p w14:paraId="3AEC61F7" w14:textId="77777777" w:rsidR="00026D29" w:rsidRPr="006D68E2" w:rsidRDefault="00026D29" w:rsidP="00026D29">
      <w:pPr>
        <w:jc w:val="center"/>
      </w:pPr>
    </w:p>
    <w:p w14:paraId="19770BE3" w14:textId="77777777" w:rsidR="00026D29" w:rsidRPr="006D68E2" w:rsidRDefault="00026D29" w:rsidP="00026D29">
      <w:pPr>
        <w:jc w:val="center"/>
      </w:pPr>
    </w:p>
    <w:p w14:paraId="070FBE10" w14:textId="77777777" w:rsidR="00026D29" w:rsidRPr="006D68E2" w:rsidRDefault="00026D29" w:rsidP="00026D29">
      <w:pPr>
        <w:jc w:val="center"/>
      </w:pPr>
    </w:p>
    <w:p w14:paraId="01FB20F1" w14:textId="77777777" w:rsidR="00026D29" w:rsidRDefault="00026D29" w:rsidP="00026D29">
      <w:pPr>
        <w:spacing w:line="360" w:lineRule="auto"/>
        <w:jc w:val="center"/>
      </w:pPr>
    </w:p>
    <w:p w14:paraId="1A2B68B6" w14:textId="77777777" w:rsidR="00026D29" w:rsidRDefault="00026D29" w:rsidP="00026D29">
      <w:pPr>
        <w:spacing w:line="360" w:lineRule="auto"/>
        <w:ind w:firstLine="432"/>
        <w:jc w:val="center"/>
      </w:pPr>
      <w:r>
        <w:t>Hà Nội, tháng 07/2022</w:t>
      </w:r>
    </w:p>
    <w:p w14:paraId="49A4B76B" w14:textId="77777777" w:rsidR="0023512E" w:rsidRDefault="0023512E" w:rsidP="0023512E">
      <w:pPr>
        <w:pStyle w:val="Heading1"/>
        <w:rPr>
          <w:b w:val="0"/>
        </w:rPr>
      </w:pPr>
      <w:r w:rsidRPr="00491244">
        <w:lastRenderedPageBreak/>
        <w:t>Khảo sát nghiệp vụ (Biểu đồ hoạt động)</w:t>
      </w:r>
    </w:p>
    <w:p w14:paraId="4F1D534B" w14:textId="77777777" w:rsidR="0023512E" w:rsidRPr="00491244" w:rsidRDefault="0023512E" w:rsidP="0023512E">
      <w:pPr>
        <w:pStyle w:val="Heading2"/>
      </w:pPr>
      <w:r w:rsidRPr="00491244">
        <w:t>Quy trình xử lí và quy tắc quản lí</w:t>
      </w:r>
    </w:p>
    <w:p w14:paraId="331152C4" w14:textId="77777777" w:rsidR="0023512E" w:rsidRDefault="0023512E" w:rsidP="0023512E">
      <w:pPr>
        <w:pStyle w:val="Heading2"/>
      </w:pPr>
      <w:r>
        <w:t>Biểu đồ hoạt động:</w:t>
      </w:r>
    </w:p>
    <w:p w14:paraId="3AA0FFF9" w14:textId="533CDE1D" w:rsidR="0023512E" w:rsidRDefault="0023512E" w:rsidP="0023512E">
      <w:pPr>
        <w:pStyle w:val="Heading3"/>
      </w:pPr>
      <w:r>
        <w:t>Xem thời khóa biểu:</w:t>
      </w:r>
    </w:p>
    <w:p w14:paraId="4D88B3F8" w14:textId="77777777" w:rsidR="0023512E" w:rsidRPr="00FB4ACF" w:rsidRDefault="0023512E" w:rsidP="0023512E"/>
    <w:p w14:paraId="106D19FF" w14:textId="37FD26E3" w:rsidR="0023512E" w:rsidRDefault="00706FFC" w:rsidP="0023512E">
      <w:r w:rsidRPr="004B459B">
        <w:rPr>
          <w:noProof/>
        </w:rPr>
        <w:drawing>
          <wp:inline distT="0" distB="0" distL="0" distR="0" wp14:anchorId="05C99D79" wp14:editId="22AAD79E">
            <wp:extent cx="1933845" cy="4448796"/>
            <wp:effectExtent l="0" t="0" r="9525"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a:stretch>
                      <a:fillRect/>
                    </a:stretch>
                  </pic:blipFill>
                  <pic:spPr>
                    <a:xfrm>
                      <a:off x="0" y="0"/>
                      <a:ext cx="1933845" cy="4448796"/>
                    </a:xfrm>
                    <a:prstGeom prst="rect">
                      <a:avLst/>
                    </a:prstGeom>
                  </pic:spPr>
                </pic:pic>
              </a:graphicData>
            </a:graphic>
          </wp:inline>
        </w:drawing>
      </w:r>
    </w:p>
    <w:p w14:paraId="448B0A80" w14:textId="419A6735" w:rsidR="0023512E" w:rsidRDefault="0023512E" w:rsidP="0023512E"/>
    <w:p w14:paraId="5B7633C5" w14:textId="60ACEC66" w:rsidR="00A408E7" w:rsidRDefault="00A408E7" w:rsidP="0023512E"/>
    <w:p w14:paraId="64F5EB1B" w14:textId="494953C8" w:rsidR="00A408E7" w:rsidRDefault="00A408E7" w:rsidP="0023512E"/>
    <w:p w14:paraId="1D200BDB" w14:textId="71738F1F" w:rsidR="00A408E7" w:rsidRDefault="00A408E7" w:rsidP="0023512E"/>
    <w:p w14:paraId="79468BCC" w14:textId="226E14E9" w:rsidR="00A408E7" w:rsidRDefault="00A408E7" w:rsidP="0023512E"/>
    <w:p w14:paraId="7424F599" w14:textId="48EEEF4F" w:rsidR="00A408E7" w:rsidRDefault="00A408E7" w:rsidP="0023512E"/>
    <w:p w14:paraId="115F85F0" w14:textId="18A212AB" w:rsidR="00A408E7" w:rsidRDefault="00A408E7" w:rsidP="0023512E"/>
    <w:p w14:paraId="1CB2F2BB" w14:textId="1816A3C9" w:rsidR="00A408E7" w:rsidRDefault="00A408E7" w:rsidP="0023512E"/>
    <w:p w14:paraId="3796242C" w14:textId="15F670C5" w:rsidR="00A408E7" w:rsidRDefault="00A408E7" w:rsidP="0023512E"/>
    <w:p w14:paraId="2A5105AB" w14:textId="77777777" w:rsidR="00A408E7" w:rsidRDefault="00A408E7" w:rsidP="0023512E"/>
    <w:p w14:paraId="251EB98D" w14:textId="77777777" w:rsidR="0023512E" w:rsidRPr="00FB4ACF" w:rsidRDefault="0023512E" w:rsidP="0023512E"/>
    <w:p w14:paraId="26C12307" w14:textId="664C72B9" w:rsidR="0023512E" w:rsidRDefault="00706FFC" w:rsidP="0023512E">
      <w:pPr>
        <w:pStyle w:val="Heading3"/>
      </w:pPr>
      <w:r>
        <w:lastRenderedPageBreak/>
        <w:t>Xem thông tin học sinh</w:t>
      </w:r>
      <w:r w:rsidR="0023512E">
        <w:t>:</w:t>
      </w:r>
    </w:p>
    <w:p w14:paraId="1DDA1DF1" w14:textId="53BB6E42" w:rsidR="00DE1418" w:rsidRDefault="00DE1418" w:rsidP="00DE1418"/>
    <w:p w14:paraId="5881AD4C" w14:textId="01E215DA" w:rsidR="00DE1418" w:rsidRPr="00DE1418" w:rsidRDefault="00DE1418" w:rsidP="00DE1418">
      <w:r w:rsidRPr="008B66F1">
        <w:rPr>
          <w:noProof/>
        </w:rPr>
        <w:drawing>
          <wp:inline distT="0" distB="0" distL="0" distR="0" wp14:anchorId="596D0C7C" wp14:editId="4784C50B">
            <wp:extent cx="1648055" cy="3858163"/>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stretch>
                      <a:fillRect/>
                    </a:stretch>
                  </pic:blipFill>
                  <pic:spPr>
                    <a:xfrm>
                      <a:off x="0" y="0"/>
                      <a:ext cx="1648055" cy="3858163"/>
                    </a:xfrm>
                    <a:prstGeom prst="rect">
                      <a:avLst/>
                    </a:prstGeom>
                  </pic:spPr>
                </pic:pic>
              </a:graphicData>
            </a:graphic>
          </wp:inline>
        </w:drawing>
      </w:r>
    </w:p>
    <w:p w14:paraId="5A697DFC" w14:textId="77777777" w:rsidR="0023512E" w:rsidRDefault="0023512E" w:rsidP="0023512E"/>
    <w:p w14:paraId="1C132077" w14:textId="3BB01DE1" w:rsidR="0023512E" w:rsidRDefault="0023512E" w:rsidP="0023512E"/>
    <w:p w14:paraId="24D128A2" w14:textId="77777777" w:rsidR="0023512E" w:rsidRDefault="0023512E" w:rsidP="0023512E"/>
    <w:p w14:paraId="0710998F" w14:textId="77777777" w:rsidR="0023512E" w:rsidRDefault="0023512E" w:rsidP="0023512E"/>
    <w:p w14:paraId="22DFBA19" w14:textId="77777777" w:rsidR="0023512E" w:rsidRDefault="0023512E" w:rsidP="0023512E"/>
    <w:p w14:paraId="7BF31EEE" w14:textId="51A045DC" w:rsidR="0023512E" w:rsidRDefault="0023512E" w:rsidP="0023512E"/>
    <w:p w14:paraId="0CA4DD38" w14:textId="2BC76E15" w:rsidR="008E141B" w:rsidRDefault="008E141B" w:rsidP="0023512E"/>
    <w:p w14:paraId="1CD6F313" w14:textId="7D37D267" w:rsidR="008E141B" w:rsidRDefault="008E141B" w:rsidP="0023512E"/>
    <w:p w14:paraId="618FA397" w14:textId="5E83C087" w:rsidR="008E141B" w:rsidRDefault="008E141B" w:rsidP="0023512E"/>
    <w:p w14:paraId="7F7DF1BA" w14:textId="1DAF61FC" w:rsidR="008E141B" w:rsidRDefault="008E141B" w:rsidP="0023512E"/>
    <w:p w14:paraId="6C4ECC4C" w14:textId="260071F4" w:rsidR="008E141B" w:rsidRDefault="008E141B" w:rsidP="0023512E"/>
    <w:p w14:paraId="7A20584E" w14:textId="10069F2F" w:rsidR="008E141B" w:rsidRDefault="008E141B" w:rsidP="0023512E"/>
    <w:p w14:paraId="6915794E" w14:textId="77777777" w:rsidR="008E141B" w:rsidRDefault="008E141B" w:rsidP="0023512E"/>
    <w:p w14:paraId="0AE11916" w14:textId="788C1464" w:rsidR="008E141B" w:rsidRDefault="008E141B" w:rsidP="0023512E"/>
    <w:p w14:paraId="30F73165" w14:textId="162ECD48" w:rsidR="008E141B" w:rsidRDefault="008E141B" w:rsidP="0023512E"/>
    <w:p w14:paraId="1C85F19D" w14:textId="77777777" w:rsidR="008E141B" w:rsidRDefault="008E141B" w:rsidP="0023512E"/>
    <w:p w14:paraId="38F68619" w14:textId="5992DF30" w:rsidR="0023512E" w:rsidRDefault="0023512E" w:rsidP="0023512E">
      <w:pPr>
        <w:pStyle w:val="Heading1"/>
      </w:pPr>
      <w:r w:rsidRPr="00037454">
        <w:t>Phân tích nghiệp vụ (Kịch bản UC)</w:t>
      </w:r>
    </w:p>
    <w:p w14:paraId="72891564" w14:textId="77777777" w:rsidR="008E141B" w:rsidRPr="008E141B" w:rsidRDefault="008E141B" w:rsidP="008E141B"/>
    <w:p w14:paraId="64834DD0" w14:textId="4F08B8EA" w:rsidR="0023512E" w:rsidRDefault="00463314" w:rsidP="0023512E">
      <w:pPr>
        <w:pStyle w:val="Heading2"/>
      </w:pPr>
      <w:r>
        <w:t>Xem thời khóa biểu</w:t>
      </w:r>
      <w:r w:rsidR="0023512E">
        <w:t>:</w:t>
      </w:r>
    </w:p>
    <w:p w14:paraId="1C4D1183" w14:textId="77F9EF9C" w:rsidR="0023512E" w:rsidRDefault="0023512E" w:rsidP="0023512E"/>
    <w:p w14:paraId="4A6A2304" w14:textId="77777777" w:rsidR="00C96C8F" w:rsidRDefault="00C96C8F" w:rsidP="0023512E"/>
    <w:tbl>
      <w:tblPr>
        <w:tblStyle w:val="TableGrid"/>
        <w:tblW w:w="0" w:type="auto"/>
        <w:tblLook w:val="04A0" w:firstRow="1" w:lastRow="0" w:firstColumn="1" w:lastColumn="0" w:noHBand="0" w:noVBand="1"/>
      </w:tblPr>
      <w:tblGrid>
        <w:gridCol w:w="4675"/>
        <w:gridCol w:w="4675"/>
      </w:tblGrid>
      <w:tr w:rsidR="0023512E" w14:paraId="56578F51"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3A5861C" w14:textId="77777777" w:rsidR="0023512E" w:rsidRDefault="0023512E" w:rsidP="00B358A9">
            <w:pPr>
              <w:rPr>
                <w:rFonts w:cs="Times New Roman"/>
                <w:sz w:val="28"/>
                <w:szCs w:val="28"/>
              </w:rPr>
            </w:pPr>
            <w:r>
              <w:rPr>
                <w:rFonts w:cs="Times New Roman"/>
                <w:sz w:val="28"/>
                <w:szCs w:val="28"/>
              </w:rPr>
              <w:t>Tên use case</w:t>
            </w:r>
          </w:p>
        </w:tc>
        <w:tc>
          <w:tcPr>
            <w:tcW w:w="4675" w:type="dxa"/>
            <w:tcBorders>
              <w:top w:val="single" w:sz="4" w:space="0" w:color="auto"/>
              <w:left w:val="single" w:sz="4" w:space="0" w:color="auto"/>
              <w:bottom w:val="single" w:sz="4" w:space="0" w:color="auto"/>
              <w:right w:val="single" w:sz="4" w:space="0" w:color="auto"/>
            </w:tcBorders>
            <w:hideMark/>
          </w:tcPr>
          <w:p w14:paraId="1016D0DE" w14:textId="56AC7E94" w:rsidR="0023512E" w:rsidRDefault="00C96C8F" w:rsidP="00B358A9">
            <w:pPr>
              <w:rPr>
                <w:rFonts w:cs="Times New Roman"/>
                <w:sz w:val="28"/>
                <w:szCs w:val="28"/>
              </w:rPr>
            </w:pPr>
            <w:r>
              <w:rPr>
                <w:rFonts w:cs="Times New Roman"/>
                <w:sz w:val="28"/>
                <w:szCs w:val="28"/>
              </w:rPr>
              <w:t>Xem TKB</w:t>
            </w:r>
          </w:p>
        </w:tc>
      </w:tr>
      <w:tr w:rsidR="0023512E" w14:paraId="5739F7C4"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7821F8E1" w14:textId="77777777" w:rsidR="0023512E" w:rsidRDefault="0023512E" w:rsidP="00B358A9">
            <w:pPr>
              <w:rPr>
                <w:rFonts w:cs="Times New Roman"/>
                <w:sz w:val="28"/>
                <w:szCs w:val="28"/>
              </w:rPr>
            </w:pPr>
            <w:r>
              <w:rPr>
                <w:rFonts w:cs="Times New Roman"/>
                <w:sz w:val="28"/>
                <w:szCs w:val="28"/>
              </w:rPr>
              <w:t>Tên Actor</w:t>
            </w:r>
          </w:p>
        </w:tc>
        <w:tc>
          <w:tcPr>
            <w:tcW w:w="4675" w:type="dxa"/>
            <w:tcBorders>
              <w:top w:val="single" w:sz="4" w:space="0" w:color="auto"/>
              <w:left w:val="single" w:sz="4" w:space="0" w:color="auto"/>
              <w:bottom w:val="single" w:sz="4" w:space="0" w:color="auto"/>
              <w:right w:val="single" w:sz="4" w:space="0" w:color="auto"/>
            </w:tcBorders>
            <w:hideMark/>
          </w:tcPr>
          <w:p w14:paraId="4A55C381" w14:textId="0E8CA1C2" w:rsidR="0023512E" w:rsidRDefault="00C96C8F" w:rsidP="00B358A9">
            <w:pPr>
              <w:rPr>
                <w:rFonts w:cs="Times New Roman"/>
                <w:sz w:val="28"/>
                <w:szCs w:val="28"/>
              </w:rPr>
            </w:pPr>
            <w:r>
              <w:rPr>
                <w:rFonts w:cs="Times New Roman"/>
                <w:sz w:val="28"/>
                <w:szCs w:val="28"/>
              </w:rPr>
              <w:t>Phụ Huynh, học sinh</w:t>
            </w:r>
          </w:p>
        </w:tc>
      </w:tr>
      <w:tr w:rsidR="0023512E" w14:paraId="1CADB267"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65E2F41D" w14:textId="77777777" w:rsidR="0023512E" w:rsidRDefault="0023512E" w:rsidP="00B358A9">
            <w:pPr>
              <w:rPr>
                <w:rFonts w:cs="Times New Roman"/>
                <w:sz w:val="28"/>
                <w:szCs w:val="28"/>
              </w:rPr>
            </w:pPr>
            <w:r>
              <w:rPr>
                <w:rFonts w:cs="Times New Roman"/>
                <w:sz w:val="28"/>
                <w:szCs w:val="28"/>
              </w:rPr>
              <w:t>Mức</w:t>
            </w:r>
          </w:p>
        </w:tc>
        <w:tc>
          <w:tcPr>
            <w:tcW w:w="4675" w:type="dxa"/>
            <w:tcBorders>
              <w:top w:val="single" w:sz="4" w:space="0" w:color="auto"/>
              <w:left w:val="single" w:sz="4" w:space="0" w:color="auto"/>
              <w:bottom w:val="single" w:sz="4" w:space="0" w:color="auto"/>
              <w:right w:val="single" w:sz="4" w:space="0" w:color="auto"/>
            </w:tcBorders>
          </w:tcPr>
          <w:p w14:paraId="4EBBFB8A" w14:textId="77777777" w:rsidR="0023512E" w:rsidRDefault="0023512E" w:rsidP="00B358A9">
            <w:pPr>
              <w:rPr>
                <w:rFonts w:cs="Times New Roman"/>
                <w:sz w:val="28"/>
                <w:szCs w:val="28"/>
              </w:rPr>
            </w:pPr>
          </w:p>
        </w:tc>
      </w:tr>
      <w:tr w:rsidR="0023512E" w14:paraId="4E903A18"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4EA1E804" w14:textId="77777777" w:rsidR="0023512E" w:rsidRDefault="0023512E" w:rsidP="00B358A9">
            <w:pPr>
              <w:rPr>
                <w:rFonts w:cs="Times New Roman"/>
                <w:sz w:val="28"/>
                <w:szCs w:val="28"/>
              </w:rPr>
            </w:pPr>
            <w:r>
              <w:rPr>
                <w:rFonts w:cs="Times New Roman"/>
                <w:sz w:val="28"/>
                <w:szCs w:val="28"/>
              </w:rPr>
              <w:t>Tiền điều kiện</w:t>
            </w:r>
          </w:p>
        </w:tc>
        <w:tc>
          <w:tcPr>
            <w:tcW w:w="4675" w:type="dxa"/>
            <w:tcBorders>
              <w:top w:val="single" w:sz="4" w:space="0" w:color="auto"/>
              <w:left w:val="single" w:sz="4" w:space="0" w:color="auto"/>
              <w:bottom w:val="single" w:sz="4" w:space="0" w:color="auto"/>
              <w:right w:val="single" w:sz="4" w:space="0" w:color="auto"/>
            </w:tcBorders>
            <w:hideMark/>
          </w:tcPr>
          <w:p w14:paraId="344ED00C" w14:textId="77777777" w:rsidR="0023512E" w:rsidRDefault="0023512E" w:rsidP="00B358A9">
            <w:pPr>
              <w:rPr>
                <w:rFonts w:cs="Times New Roman"/>
                <w:sz w:val="28"/>
                <w:szCs w:val="28"/>
              </w:rPr>
            </w:pPr>
            <w:r>
              <w:rPr>
                <w:rFonts w:cs="Times New Roman"/>
                <w:sz w:val="28"/>
                <w:szCs w:val="28"/>
              </w:rPr>
              <w:t>Quản trị viên đăng nhập hệ thống</w:t>
            </w:r>
          </w:p>
        </w:tc>
      </w:tr>
      <w:tr w:rsidR="0023512E" w14:paraId="44DF6D24"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0E118D7A" w14:textId="77777777" w:rsidR="0023512E" w:rsidRDefault="0023512E" w:rsidP="00B358A9">
            <w:pPr>
              <w:rPr>
                <w:rFonts w:cs="Times New Roman"/>
                <w:sz w:val="28"/>
                <w:szCs w:val="28"/>
              </w:rPr>
            </w:pPr>
            <w:r>
              <w:rPr>
                <w:rFonts w:cs="Times New Roman"/>
                <w:sz w:val="28"/>
                <w:szCs w:val="28"/>
              </w:rPr>
              <w:t>Đảm bảo tối thiểu</w:t>
            </w:r>
          </w:p>
        </w:tc>
        <w:tc>
          <w:tcPr>
            <w:tcW w:w="4675" w:type="dxa"/>
            <w:tcBorders>
              <w:top w:val="single" w:sz="4" w:space="0" w:color="auto"/>
              <w:left w:val="single" w:sz="4" w:space="0" w:color="auto"/>
              <w:bottom w:val="single" w:sz="4" w:space="0" w:color="auto"/>
              <w:right w:val="single" w:sz="4" w:space="0" w:color="auto"/>
            </w:tcBorders>
          </w:tcPr>
          <w:p w14:paraId="526D443B" w14:textId="77777777" w:rsidR="0023512E" w:rsidRDefault="0023512E" w:rsidP="00B358A9">
            <w:pPr>
              <w:rPr>
                <w:rFonts w:cs="Times New Roman"/>
                <w:sz w:val="28"/>
                <w:szCs w:val="28"/>
              </w:rPr>
            </w:pPr>
          </w:p>
        </w:tc>
      </w:tr>
      <w:tr w:rsidR="0023512E" w14:paraId="50A7CB42"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4A6AD286" w14:textId="77777777" w:rsidR="0023512E" w:rsidRDefault="0023512E" w:rsidP="00B358A9">
            <w:pPr>
              <w:rPr>
                <w:rFonts w:cs="Times New Roman"/>
                <w:sz w:val="28"/>
                <w:szCs w:val="28"/>
              </w:rPr>
            </w:pPr>
            <w:r>
              <w:rPr>
                <w:rFonts w:cs="Times New Roman"/>
                <w:sz w:val="28"/>
                <w:szCs w:val="28"/>
              </w:rPr>
              <w:t>Đảm bảo thành công</w:t>
            </w:r>
          </w:p>
        </w:tc>
        <w:tc>
          <w:tcPr>
            <w:tcW w:w="4675" w:type="dxa"/>
            <w:tcBorders>
              <w:top w:val="single" w:sz="4" w:space="0" w:color="auto"/>
              <w:left w:val="single" w:sz="4" w:space="0" w:color="auto"/>
              <w:bottom w:val="single" w:sz="4" w:space="0" w:color="auto"/>
              <w:right w:val="single" w:sz="4" w:space="0" w:color="auto"/>
            </w:tcBorders>
          </w:tcPr>
          <w:p w14:paraId="7F1B2D5A" w14:textId="77777777" w:rsidR="0023512E" w:rsidRDefault="0023512E" w:rsidP="00B358A9">
            <w:pPr>
              <w:rPr>
                <w:rFonts w:cs="Times New Roman"/>
                <w:sz w:val="28"/>
                <w:szCs w:val="28"/>
              </w:rPr>
            </w:pPr>
          </w:p>
        </w:tc>
      </w:tr>
      <w:tr w:rsidR="0023512E" w14:paraId="37140631"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02D7CAA" w14:textId="77777777" w:rsidR="0023512E" w:rsidRDefault="0023512E" w:rsidP="00B358A9">
            <w:pPr>
              <w:rPr>
                <w:rFonts w:cs="Times New Roman"/>
                <w:sz w:val="28"/>
                <w:szCs w:val="28"/>
              </w:rPr>
            </w:pPr>
            <w:r>
              <w:rPr>
                <w:rFonts w:cs="Times New Roman"/>
                <w:sz w:val="28"/>
                <w:szCs w:val="28"/>
              </w:rPr>
              <w:t>Kích hoạt</w:t>
            </w:r>
          </w:p>
        </w:tc>
        <w:tc>
          <w:tcPr>
            <w:tcW w:w="4675" w:type="dxa"/>
            <w:tcBorders>
              <w:top w:val="single" w:sz="4" w:space="0" w:color="auto"/>
              <w:left w:val="single" w:sz="4" w:space="0" w:color="auto"/>
              <w:bottom w:val="single" w:sz="4" w:space="0" w:color="auto"/>
              <w:right w:val="single" w:sz="4" w:space="0" w:color="auto"/>
            </w:tcBorders>
            <w:hideMark/>
          </w:tcPr>
          <w:p w14:paraId="7C146FDA" w14:textId="399CCAB0" w:rsidR="0023512E" w:rsidRDefault="00281248" w:rsidP="00B358A9">
            <w:pPr>
              <w:rPr>
                <w:rFonts w:cs="Times New Roman"/>
                <w:sz w:val="28"/>
                <w:szCs w:val="28"/>
              </w:rPr>
            </w:pPr>
            <w:r>
              <w:rPr>
                <w:rFonts w:cs="Times New Roman"/>
                <w:sz w:val="28"/>
                <w:szCs w:val="28"/>
              </w:rPr>
              <w:t>Phụ huynh, học sinh yêu cầu xem thời khóa biểu</w:t>
            </w:r>
          </w:p>
        </w:tc>
      </w:tr>
      <w:tr w:rsidR="0023512E" w14:paraId="43A9E292"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163E535B" w14:textId="77777777" w:rsidR="0023512E" w:rsidRDefault="0023512E" w:rsidP="00B358A9">
            <w:pPr>
              <w:rPr>
                <w:rFonts w:cs="Times New Roman"/>
                <w:b/>
                <w:bCs/>
                <w:sz w:val="28"/>
                <w:szCs w:val="28"/>
              </w:rPr>
            </w:pPr>
            <w:r>
              <w:rPr>
                <w:rFonts w:cs="Times New Roman"/>
                <w:b/>
                <w:bCs/>
                <w:sz w:val="28"/>
                <w:szCs w:val="28"/>
              </w:rPr>
              <w:t>Hành động tác nhân</w:t>
            </w:r>
          </w:p>
        </w:tc>
        <w:tc>
          <w:tcPr>
            <w:tcW w:w="4675" w:type="dxa"/>
            <w:tcBorders>
              <w:top w:val="single" w:sz="4" w:space="0" w:color="auto"/>
              <w:left w:val="single" w:sz="4" w:space="0" w:color="auto"/>
              <w:bottom w:val="single" w:sz="4" w:space="0" w:color="auto"/>
              <w:right w:val="single" w:sz="4" w:space="0" w:color="auto"/>
            </w:tcBorders>
            <w:hideMark/>
          </w:tcPr>
          <w:p w14:paraId="70107D75" w14:textId="77777777" w:rsidR="0023512E" w:rsidRDefault="0023512E" w:rsidP="00B358A9">
            <w:pPr>
              <w:rPr>
                <w:rFonts w:cs="Times New Roman"/>
                <w:b/>
                <w:bCs/>
                <w:sz w:val="28"/>
                <w:szCs w:val="28"/>
              </w:rPr>
            </w:pPr>
            <w:r>
              <w:rPr>
                <w:rFonts w:cs="Times New Roman"/>
                <w:b/>
                <w:bCs/>
                <w:sz w:val="28"/>
                <w:szCs w:val="28"/>
              </w:rPr>
              <w:t>Phản ứng hệ thống</w:t>
            </w:r>
          </w:p>
        </w:tc>
      </w:tr>
      <w:tr w:rsidR="00830323" w14:paraId="54E4165E" w14:textId="77777777" w:rsidTr="00D46E1F">
        <w:tc>
          <w:tcPr>
            <w:tcW w:w="4675" w:type="dxa"/>
            <w:tcBorders>
              <w:top w:val="single" w:sz="4" w:space="0" w:color="auto"/>
              <w:left w:val="single" w:sz="4" w:space="0" w:color="auto"/>
              <w:bottom w:val="single" w:sz="4" w:space="0" w:color="auto"/>
              <w:right w:val="single" w:sz="4" w:space="0" w:color="auto"/>
            </w:tcBorders>
            <w:vAlign w:val="center"/>
            <w:hideMark/>
          </w:tcPr>
          <w:p w14:paraId="6765D89F" w14:textId="0E1B3DF5" w:rsidR="00830323" w:rsidRDefault="00830323" w:rsidP="005E48E0">
            <w:pPr>
              <w:pStyle w:val="ListParagraph"/>
              <w:numPr>
                <w:ilvl w:val="0"/>
                <w:numId w:val="3"/>
              </w:numPr>
              <w:spacing w:line="254" w:lineRule="auto"/>
              <w:rPr>
                <w:rFonts w:cs="Times New Roman"/>
                <w:sz w:val="28"/>
                <w:szCs w:val="28"/>
              </w:rPr>
            </w:pPr>
            <w:r>
              <w:t>Chọn xem thời khóa biểu</w:t>
            </w:r>
          </w:p>
        </w:tc>
        <w:tc>
          <w:tcPr>
            <w:tcW w:w="4675" w:type="dxa"/>
            <w:tcBorders>
              <w:top w:val="single" w:sz="4" w:space="0" w:color="auto"/>
              <w:left w:val="single" w:sz="4" w:space="0" w:color="auto"/>
              <w:bottom w:val="single" w:sz="4" w:space="0" w:color="auto"/>
              <w:right w:val="single" w:sz="4" w:space="0" w:color="auto"/>
            </w:tcBorders>
            <w:vAlign w:val="center"/>
            <w:hideMark/>
          </w:tcPr>
          <w:p w14:paraId="7327B1FC" w14:textId="06B30AE8" w:rsidR="00830323" w:rsidRDefault="00830323" w:rsidP="005E48E0">
            <w:pPr>
              <w:pStyle w:val="ListParagraph"/>
              <w:numPr>
                <w:ilvl w:val="0"/>
                <w:numId w:val="4"/>
              </w:numPr>
              <w:spacing w:line="254" w:lineRule="auto"/>
              <w:rPr>
                <w:rFonts w:cs="Times New Roman"/>
                <w:sz w:val="28"/>
                <w:szCs w:val="28"/>
              </w:rPr>
            </w:pPr>
            <w:r>
              <w:t>Hiển thị thời khóa biểu</w:t>
            </w:r>
          </w:p>
        </w:tc>
      </w:tr>
      <w:tr w:rsidR="00830323" w14:paraId="20FAF49B" w14:textId="77777777" w:rsidTr="00830323">
        <w:trPr>
          <w:trHeight w:val="616"/>
        </w:trPr>
        <w:tc>
          <w:tcPr>
            <w:tcW w:w="4675" w:type="dxa"/>
            <w:tcBorders>
              <w:top w:val="single" w:sz="4" w:space="0" w:color="auto"/>
              <w:left w:val="single" w:sz="4" w:space="0" w:color="auto"/>
              <w:bottom w:val="single" w:sz="4" w:space="0" w:color="auto"/>
              <w:right w:val="single" w:sz="4" w:space="0" w:color="auto"/>
            </w:tcBorders>
            <w:vAlign w:val="center"/>
            <w:hideMark/>
          </w:tcPr>
          <w:p w14:paraId="4D3AFDDF" w14:textId="7012219C" w:rsidR="00830323" w:rsidRDefault="00830323" w:rsidP="005E48E0">
            <w:pPr>
              <w:pStyle w:val="ListParagraph"/>
              <w:numPr>
                <w:ilvl w:val="0"/>
                <w:numId w:val="3"/>
              </w:numPr>
              <w:spacing w:line="254" w:lineRule="auto"/>
              <w:rPr>
                <w:rFonts w:cs="Times New Roman"/>
                <w:sz w:val="28"/>
                <w:szCs w:val="28"/>
              </w:rPr>
            </w:pPr>
            <w:r>
              <w:t>Lọc thời khóa biểu</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DDFE257" w14:textId="5A02515E" w:rsidR="00830323" w:rsidRDefault="00830323" w:rsidP="00830323">
            <w:pPr>
              <w:rPr>
                <w:rFonts w:cs="Times New Roman"/>
                <w:sz w:val="28"/>
                <w:szCs w:val="28"/>
              </w:rPr>
            </w:pPr>
            <w:r>
              <w:t>Hiển thị thời khóa biểu với thông tin được lọc</w:t>
            </w:r>
          </w:p>
        </w:tc>
      </w:tr>
      <w:tr w:rsidR="0023512E" w14:paraId="45E5C575"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A98DA23" w14:textId="77777777" w:rsidR="0023512E" w:rsidRDefault="0023512E" w:rsidP="00B358A9">
            <w:pPr>
              <w:rPr>
                <w:rFonts w:cs="Times New Roman"/>
                <w:b/>
                <w:bCs/>
                <w:sz w:val="28"/>
                <w:szCs w:val="28"/>
              </w:rPr>
            </w:pPr>
            <w:r>
              <w:rPr>
                <w:rFonts w:cs="Times New Roman"/>
                <w:b/>
                <w:bCs/>
                <w:sz w:val="28"/>
                <w:szCs w:val="28"/>
              </w:rPr>
              <w:t>Ngoại lệ</w:t>
            </w:r>
          </w:p>
        </w:tc>
        <w:tc>
          <w:tcPr>
            <w:tcW w:w="4675" w:type="dxa"/>
            <w:tcBorders>
              <w:top w:val="single" w:sz="4" w:space="0" w:color="auto"/>
              <w:left w:val="single" w:sz="4" w:space="0" w:color="auto"/>
              <w:bottom w:val="single" w:sz="4" w:space="0" w:color="auto"/>
              <w:right w:val="single" w:sz="4" w:space="0" w:color="auto"/>
            </w:tcBorders>
          </w:tcPr>
          <w:p w14:paraId="34F569BA" w14:textId="77777777" w:rsidR="0023512E" w:rsidRDefault="0023512E" w:rsidP="00B358A9">
            <w:pPr>
              <w:rPr>
                <w:rFonts w:cs="Times New Roman"/>
                <w:sz w:val="28"/>
                <w:szCs w:val="28"/>
              </w:rPr>
            </w:pPr>
          </w:p>
        </w:tc>
      </w:tr>
      <w:tr w:rsidR="0023512E" w14:paraId="3BB34821" w14:textId="77777777" w:rsidTr="00830323">
        <w:trPr>
          <w:trHeight w:val="797"/>
        </w:trPr>
        <w:tc>
          <w:tcPr>
            <w:tcW w:w="4675" w:type="dxa"/>
            <w:tcBorders>
              <w:top w:val="single" w:sz="4" w:space="0" w:color="auto"/>
              <w:left w:val="single" w:sz="4" w:space="0" w:color="auto"/>
              <w:bottom w:val="single" w:sz="4" w:space="0" w:color="auto"/>
              <w:right w:val="single" w:sz="4" w:space="0" w:color="auto"/>
            </w:tcBorders>
          </w:tcPr>
          <w:p w14:paraId="1AD4FEE2" w14:textId="2731B79E" w:rsidR="0023512E" w:rsidRDefault="0023512E" w:rsidP="00B358A9">
            <w:pPr>
              <w:rPr>
                <w:rFonts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tcPr>
          <w:p w14:paraId="7842F4B9" w14:textId="7301CD66" w:rsidR="0023512E" w:rsidRDefault="0023512E" w:rsidP="00B358A9">
            <w:pPr>
              <w:rPr>
                <w:rFonts w:cs="Times New Roman"/>
                <w:sz w:val="28"/>
                <w:szCs w:val="28"/>
              </w:rPr>
            </w:pPr>
          </w:p>
        </w:tc>
      </w:tr>
    </w:tbl>
    <w:p w14:paraId="4DBD2C01" w14:textId="77777777" w:rsidR="0023512E" w:rsidRDefault="0023512E" w:rsidP="0023512E"/>
    <w:p w14:paraId="6D4DF455" w14:textId="77777777" w:rsidR="0023512E" w:rsidRPr="008F3086" w:rsidRDefault="0023512E" w:rsidP="0023512E"/>
    <w:p w14:paraId="62A35624" w14:textId="2537C717" w:rsidR="0023512E" w:rsidRDefault="00542368" w:rsidP="0023512E">
      <w:pPr>
        <w:pStyle w:val="Heading2"/>
      </w:pPr>
      <w:r>
        <w:t>Xem thông tin</w:t>
      </w:r>
      <w:r w:rsidR="0023512E">
        <w:t xml:space="preserve"> học sinh:</w:t>
      </w:r>
    </w:p>
    <w:p w14:paraId="219D014E" w14:textId="77777777" w:rsidR="00542368" w:rsidRPr="00542368" w:rsidRDefault="00542368" w:rsidP="00542368"/>
    <w:tbl>
      <w:tblPr>
        <w:tblStyle w:val="TableGrid"/>
        <w:tblW w:w="0" w:type="auto"/>
        <w:tblLook w:val="04A0" w:firstRow="1" w:lastRow="0" w:firstColumn="1" w:lastColumn="0" w:noHBand="0" w:noVBand="1"/>
      </w:tblPr>
      <w:tblGrid>
        <w:gridCol w:w="4675"/>
        <w:gridCol w:w="4675"/>
      </w:tblGrid>
      <w:tr w:rsidR="0023512E" w14:paraId="7446354B"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2F2C8742" w14:textId="77777777" w:rsidR="0023512E" w:rsidRDefault="0023512E" w:rsidP="00B358A9">
            <w:pPr>
              <w:rPr>
                <w:rFonts w:cs="Times New Roman"/>
                <w:sz w:val="28"/>
                <w:szCs w:val="28"/>
              </w:rPr>
            </w:pPr>
            <w:r>
              <w:rPr>
                <w:rFonts w:cs="Times New Roman"/>
                <w:sz w:val="28"/>
                <w:szCs w:val="28"/>
              </w:rPr>
              <w:t>Tên use case</w:t>
            </w:r>
          </w:p>
        </w:tc>
        <w:tc>
          <w:tcPr>
            <w:tcW w:w="4675" w:type="dxa"/>
            <w:tcBorders>
              <w:top w:val="single" w:sz="4" w:space="0" w:color="auto"/>
              <w:left w:val="single" w:sz="4" w:space="0" w:color="auto"/>
              <w:bottom w:val="single" w:sz="4" w:space="0" w:color="auto"/>
              <w:right w:val="single" w:sz="4" w:space="0" w:color="auto"/>
            </w:tcBorders>
            <w:hideMark/>
          </w:tcPr>
          <w:p w14:paraId="5A4DC332" w14:textId="3A9ABC1E" w:rsidR="0023512E" w:rsidRDefault="0007229F" w:rsidP="00B358A9">
            <w:pPr>
              <w:rPr>
                <w:rFonts w:cs="Times New Roman"/>
                <w:sz w:val="28"/>
                <w:szCs w:val="28"/>
              </w:rPr>
            </w:pPr>
            <w:r>
              <w:t>Xem thông tin học sinh</w:t>
            </w:r>
          </w:p>
        </w:tc>
      </w:tr>
      <w:tr w:rsidR="0023512E" w14:paraId="4F27FF65"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4477802C" w14:textId="77777777" w:rsidR="0023512E" w:rsidRDefault="0023512E" w:rsidP="00B358A9">
            <w:pPr>
              <w:rPr>
                <w:rFonts w:cs="Times New Roman"/>
                <w:sz w:val="28"/>
                <w:szCs w:val="28"/>
              </w:rPr>
            </w:pPr>
            <w:r>
              <w:rPr>
                <w:rFonts w:cs="Times New Roman"/>
                <w:sz w:val="28"/>
                <w:szCs w:val="28"/>
              </w:rPr>
              <w:t>Tên Actor</w:t>
            </w:r>
          </w:p>
        </w:tc>
        <w:tc>
          <w:tcPr>
            <w:tcW w:w="4675" w:type="dxa"/>
            <w:tcBorders>
              <w:top w:val="single" w:sz="4" w:space="0" w:color="auto"/>
              <w:left w:val="single" w:sz="4" w:space="0" w:color="auto"/>
              <w:bottom w:val="single" w:sz="4" w:space="0" w:color="auto"/>
              <w:right w:val="single" w:sz="4" w:space="0" w:color="auto"/>
            </w:tcBorders>
            <w:hideMark/>
          </w:tcPr>
          <w:p w14:paraId="377CF0A0" w14:textId="77CA614A" w:rsidR="0023512E" w:rsidRDefault="0007229F" w:rsidP="00B358A9">
            <w:pPr>
              <w:rPr>
                <w:rFonts w:cs="Times New Roman"/>
                <w:sz w:val="28"/>
                <w:szCs w:val="28"/>
              </w:rPr>
            </w:pPr>
            <w:r>
              <w:t>Phụ huynh, học sinh, giáo viên</w:t>
            </w:r>
          </w:p>
        </w:tc>
      </w:tr>
      <w:tr w:rsidR="0023512E" w14:paraId="34742B0E"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4C7D944A" w14:textId="77777777" w:rsidR="0023512E" w:rsidRDefault="0023512E" w:rsidP="00B358A9">
            <w:pPr>
              <w:rPr>
                <w:rFonts w:cs="Times New Roman"/>
                <w:sz w:val="28"/>
                <w:szCs w:val="28"/>
              </w:rPr>
            </w:pPr>
            <w:r>
              <w:rPr>
                <w:rFonts w:cs="Times New Roman"/>
                <w:sz w:val="28"/>
                <w:szCs w:val="28"/>
              </w:rPr>
              <w:t>Mức</w:t>
            </w:r>
          </w:p>
        </w:tc>
        <w:tc>
          <w:tcPr>
            <w:tcW w:w="4675" w:type="dxa"/>
            <w:tcBorders>
              <w:top w:val="single" w:sz="4" w:space="0" w:color="auto"/>
              <w:left w:val="single" w:sz="4" w:space="0" w:color="auto"/>
              <w:bottom w:val="single" w:sz="4" w:space="0" w:color="auto"/>
              <w:right w:val="single" w:sz="4" w:space="0" w:color="auto"/>
            </w:tcBorders>
          </w:tcPr>
          <w:p w14:paraId="08AEC97B" w14:textId="77777777" w:rsidR="0023512E" w:rsidRDefault="0023512E" w:rsidP="00B358A9">
            <w:pPr>
              <w:rPr>
                <w:rFonts w:cs="Times New Roman"/>
                <w:sz w:val="28"/>
                <w:szCs w:val="28"/>
              </w:rPr>
            </w:pPr>
          </w:p>
        </w:tc>
      </w:tr>
      <w:tr w:rsidR="0023512E" w14:paraId="795551F1"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67A49AD7" w14:textId="77777777" w:rsidR="0023512E" w:rsidRDefault="0023512E" w:rsidP="00B358A9">
            <w:pPr>
              <w:rPr>
                <w:rFonts w:cs="Times New Roman"/>
                <w:sz w:val="28"/>
                <w:szCs w:val="28"/>
              </w:rPr>
            </w:pPr>
            <w:r>
              <w:rPr>
                <w:rFonts w:cs="Times New Roman"/>
                <w:sz w:val="28"/>
                <w:szCs w:val="28"/>
              </w:rPr>
              <w:t>Tiền điều kiện</w:t>
            </w:r>
          </w:p>
        </w:tc>
        <w:tc>
          <w:tcPr>
            <w:tcW w:w="4675" w:type="dxa"/>
            <w:tcBorders>
              <w:top w:val="single" w:sz="4" w:space="0" w:color="auto"/>
              <w:left w:val="single" w:sz="4" w:space="0" w:color="auto"/>
              <w:bottom w:val="single" w:sz="4" w:space="0" w:color="auto"/>
              <w:right w:val="single" w:sz="4" w:space="0" w:color="auto"/>
            </w:tcBorders>
            <w:hideMark/>
          </w:tcPr>
          <w:p w14:paraId="30D51362" w14:textId="36DEC08F" w:rsidR="0023512E" w:rsidRDefault="0007229F" w:rsidP="00B358A9">
            <w:pPr>
              <w:rPr>
                <w:rFonts w:cs="Times New Roman"/>
                <w:sz w:val="28"/>
                <w:szCs w:val="28"/>
              </w:rPr>
            </w:pPr>
            <w:r>
              <w:rPr>
                <w:rFonts w:cs="Times New Roman"/>
                <w:sz w:val="28"/>
                <w:szCs w:val="28"/>
              </w:rPr>
              <w:t>Đ</w:t>
            </w:r>
            <w:r w:rsidR="0023512E">
              <w:rPr>
                <w:rFonts w:cs="Times New Roman"/>
                <w:sz w:val="28"/>
                <w:szCs w:val="28"/>
              </w:rPr>
              <w:t>ăng nhập hệ thống</w:t>
            </w:r>
          </w:p>
        </w:tc>
      </w:tr>
      <w:tr w:rsidR="0023512E" w14:paraId="2F831327"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935855B" w14:textId="77777777" w:rsidR="0023512E" w:rsidRDefault="0023512E" w:rsidP="00B358A9">
            <w:pPr>
              <w:rPr>
                <w:rFonts w:cs="Times New Roman"/>
                <w:sz w:val="28"/>
                <w:szCs w:val="28"/>
              </w:rPr>
            </w:pPr>
            <w:r>
              <w:rPr>
                <w:rFonts w:cs="Times New Roman"/>
                <w:sz w:val="28"/>
                <w:szCs w:val="28"/>
              </w:rPr>
              <w:t>Đảm bảo tối thiểu</w:t>
            </w:r>
          </w:p>
        </w:tc>
        <w:tc>
          <w:tcPr>
            <w:tcW w:w="4675" w:type="dxa"/>
            <w:tcBorders>
              <w:top w:val="single" w:sz="4" w:space="0" w:color="auto"/>
              <w:left w:val="single" w:sz="4" w:space="0" w:color="auto"/>
              <w:bottom w:val="single" w:sz="4" w:space="0" w:color="auto"/>
              <w:right w:val="single" w:sz="4" w:space="0" w:color="auto"/>
            </w:tcBorders>
          </w:tcPr>
          <w:p w14:paraId="7549E92B" w14:textId="77777777" w:rsidR="0023512E" w:rsidRDefault="0023512E" w:rsidP="00B358A9">
            <w:pPr>
              <w:rPr>
                <w:rFonts w:cs="Times New Roman"/>
                <w:sz w:val="28"/>
                <w:szCs w:val="28"/>
              </w:rPr>
            </w:pPr>
          </w:p>
        </w:tc>
      </w:tr>
      <w:tr w:rsidR="0023512E" w14:paraId="1C6BFF92"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528294CF" w14:textId="77777777" w:rsidR="0023512E" w:rsidRDefault="0023512E" w:rsidP="00B358A9">
            <w:pPr>
              <w:rPr>
                <w:rFonts w:cs="Times New Roman"/>
                <w:sz w:val="28"/>
                <w:szCs w:val="28"/>
              </w:rPr>
            </w:pPr>
            <w:r>
              <w:rPr>
                <w:rFonts w:cs="Times New Roman"/>
                <w:sz w:val="28"/>
                <w:szCs w:val="28"/>
              </w:rPr>
              <w:t>Đảm bảo thành công</w:t>
            </w:r>
          </w:p>
        </w:tc>
        <w:tc>
          <w:tcPr>
            <w:tcW w:w="4675" w:type="dxa"/>
            <w:tcBorders>
              <w:top w:val="single" w:sz="4" w:space="0" w:color="auto"/>
              <w:left w:val="single" w:sz="4" w:space="0" w:color="auto"/>
              <w:bottom w:val="single" w:sz="4" w:space="0" w:color="auto"/>
              <w:right w:val="single" w:sz="4" w:space="0" w:color="auto"/>
            </w:tcBorders>
          </w:tcPr>
          <w:p w14:paraId="7693BAA3" w14:textId="77777777" w:rsidR="0023512E" w:rsidRDefault="0023512E" w:rsidP="00B358A9">
            <w:pPr>
              <w:rPr>
                <w:rFonts w:cs="Times New Roman"/>
                <w:sz w:val="28"/>
                <w:szCs w:val="28"/>
              </w:rPr>
            </w:pPr>
          </w:p>
        </w:tc>
      </w:tr>
      <w:tr w:rsidR="0007229F" w14:paraId="41E4DAFD" w14:textId="77777777" w:rsidTr="00006997">
        <w:tc>
          <w:tcPr>
            <w:tcW w:w="4675" w:type="dxa"/>
            <w:tcBorders>
              <w:top w:val="single" w:sz="4" w:space="0" w:color="auto"/>
              <w:left w:val="single" w:sz="4" w:space="0" w:color="auto"/>
              <w:bottom w:val="single" w:sz="4" w:space="0" w:color="auto"/>
              <w:right w:val="single" w:sz="4" w:space="0" w:color="auto"/>
            </w:tcBorders>
            <w:hideMark/>
          </w:tcPr>
          <w:p w14:paraId="76383D5B" w14:textId="77777777" w:rsidR="0007229F" w:rsidRDefault="0007229F" w:rsidP="0007229F">
            <w:pPr>
              <w:rPr>
                <w:rFonts w:cs="Times New Roman"/>
                <w:sz w:val="28"/>
                <w:szCs w:val="28"/>
              </w:rPr>
            </w:pPr>
            <w:r>
              <w:rPr>
                <w:rFonts w:cs="Times New Roman"/>
                <w:sz w:val="28"/>
                <w:szCs w:val="28"/>
              </w:rPr>
              <w:t>Kích hoạt</w:t>
            </w:r>
          </w:p>
        </w:tc>
        <w:tc>
          <w:tcPr>
            <w:tcW w:w="4675" w:type="dxa"/>
            <w:tcBorders>
              <w:top w:val="single" w:sz="4" w:space="0" w:color="auto"/>
              <w:left w:val="single" w:sz="4" w:space="0" w:color="auto"/>
              <w:bottom w:val="single" w:sz="4" w:space="0" w:color="auto"/>
              <w:right w:val="single" w:sz="4" w:space="0" w:color="auto"/>
            </w:tcBorders>
            <w:vAlign w:val="center"/>
            <w:hideMark/>
          </w:tcPr>
          <w:p w14:paraId="6696CA89" w14:textId="34AB8A56" w:rsidR="0007229F" w:rsidRDefault="0007229F" w:rsidP="0007229F">
            <w:pPr>
              <w:rPr>
                <w:rFonts w:cs="Times New Roman"/>
                <w:sz w:val="28"/>
                <w:szCs w:val="28"/>
              </w:rPr>
            </w:pPr>
            <w:r>
              <w:t>Phụ huynh, học sinh, giáo viên yêu cầu xem thông tin học sinh</w:t>
            </w:r>
          </w:p>
        </w:tc>
      </w:tr>
      <w:tr w:rsidR="0007229F" w14:paraId="670CACE8"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03B1E100" w14:textId="77777777" w:rsidR="0007229F" w:rsidRDefault="0007229F" w:rsidP="0007229F">
            <w:pPr>
              <w:rPr>
                <w:rFonts w:cs="Times New Roman"/>
                <w:b/>
                <w:bCs/>
                <w:sz w:val="28"/>
                <w:szCs w:val="28"/>
              </w:rPr>
            </w:pPr>
            <w:r>
              <w:rPr>
                <w:rFonts w:cs="Times New Roman"/>
                <w:b/>
                <w:bCs/>
                <w:sz w:val="28"/>
                <w:szCs w:val="28"/>
              </w:rPr>
              <w:t>Hành động tác nhân</w:t>
            </w:r>
          </w:p>
        </w:tc>
        <w:tc>
          <w:tcPr>
            <w:tcW w:w="4675" w:type="dxa"/>
            <w:tcBorders>
              <w:top w:val="single" w:sz="4" w:space="0" w:color="auto"/>
              <w:left w:val="single" w:sz="4" w:space="0" w:color="auto"/>
              <w:bottom w:val="single" w:sz="4" w:space="0" w:color="auto"/>
              <w:right w:val="single" w:sz="4" w:space="0" w:color="auto"/>
            </w:tcBorders>
            <w:hideMark/>
          </w:tcPr>
          <w:p w14:paraId="5A115C3E" w14:textId="77777777" w:rsidR="0007229F" w:rsidRDefault="0007229F" w:rsidP="0007229F">
            <w:pPr>
              <w:rPr>
                <w:rFonts w:cs="Times New Roman"/>
                <w:b/>
                <w:bCs/>
                <w:sz w:val="28"/>
                <w:szCs w:val="28"/>
              </w:rPr>
            </w:pPr>
            <w:r>
              <w:rPr>
                <w:rFonts w:cs="Times New Roman"/>
                <w:b/>
                <w:bCs/>
                <w:sz w:val="28"/>
                <w:szCs w:val="28"/>
              </w:rPr>
              <w:t>Phản ứng hệ thống</w:t>
            </w:r>
          </w:p>
        </w:tc>
      </w:tr>
      <w:tr w:rsidR="008E141B" w14:paraId="422A0C53" w14:textId="77777777" w:rsidTr="00190D5C">
        <w:tc>
          <w:tcPr>
            <w:tcW w:w="4675" w:type="dxa"/>
            <w:tcBorders>
              <w:top w:val="single" w:sz="4" w:space="0" w:color="auto"/>
              <w:left w:val="single" w:sz="4" w:space="0" w:color="auto"/>
              <w:bottom w:val="single" w:sz="4" w:space="0" w:color="auto"/>
              <w:right w:val="single" w:sz="4" w:space="0" w:color="auto"/>
            </w:tcBorders>
            <w:vAlign w:val="center"/>
            <w:hideMark/>
          </w:tcPr>
          <w:p w14:paraId="6C52402E" w14:textId="6A15A352" w:rsidR="008E141B" w:rsidRDefault="008E141B" w:rsidP="008E141B">
            <w:pPr>
              <w:rPr>
                <w:rFonts w:cs="Times New Roman"/>
                <w:sz w:val="28"/>
                <w:szCs w:val="28"/>
              </w:rPr>
            </w:pPr>
            <w:r>
              <w:t>1. Chọn xem thông tin học sinh</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6F64E63" w14:textId="7D3019C0" w:rsidR="008E141B" w:rsidRDefault="008E141B" w:rsidP="005E48E0">
            <w:pPr>
              <w:pStyle w:val="ListParagraph"/>
              <w:numPr>
                <w:ilvl w:val="0"/>
                <w:numId w:val="4"/>
              </w:numPr>
              <w:spacing w:line="254" w:lineRule="auto"/>
              <w:rPr>
                <w:rFonts w:cs="Times New Roman"/>
                <w:sz w:val="28"/>
                <w:szCs w:val="28"/>
              </w:rPr>
            </w:pPr>
            <w:r>
              <w:t>Hiển thị thông tin học sinh</w:t>
            </w:r>
          </w:p>
        </w:tc>
      </w:tr>
      <w:tr w:rsidR="0007229F" w14:paraId="3A288AD3" w14:textId="77777777" w:rsidTr="00B358A9">
        <w:tc>
          <w:tcPr>
            <w:tcW w:w="4675" w:type="dxa"/>
            <w:tcBorders>
              <w:top w:val="single" w:sz="4" w:space="0" w:color="auto"/>
              <w:left w:val="single" w:sz="4" w:space="0" w:color="auto"/>
              <w:bottom w:val="single" w:sz="4" w:space="0" w:color="auto"/>
              <w:right w:val="single" w:sz="4" w:space="0" w:color="auto"/>
            </w:tcBorders>
            <w:hideMark/>
          </w:tcPr>
          <w:p w14:paraId="3435EA17" w14:textId="77777777" w:rsidR="0007229F" w:rsidRDefault="0007229F" w:rsidP="0007229F">
            <w:pPr>
              <w:rPr>
                <w:rFonts w:cs="Times New Roman"/>
                <w:b/>
                <w:bCs/>
                <w:sz w:val="28"/>
                <w:szCs w:val="28"/>
              </w:rPr>
            </w:pPr>
            <w:r>
              <w:rPr>
                <w:rFonts w:cs="Times New Roman"/>
                <w:b/>
                <w:bCs/>
                <w:sz w:val="28"/>
                <w:szCs w:val="28"/>
              </w:rPr>
              <w:t>Ngoại lệ</w:t>
            </w:r>
          </w:p>
        </w:tc>
        <w:tc>
          <w:tcPr>
            <w:tcW w:w="4675" w:type="dxa"/>
            <w:tcBorders>
              <w:top w:val="single" w:sz="4" w:space="0" w:color="auto"/>
              <w:left w:val="single" w:sz="4" w:space="0" w:color="auto"/>
              <w:bottom w:val="single" w:sz="4" w:space="0" w:color="auto"/>
              <w:right w:val="single" w:sz="4" w:space="0" w:color="auto"/>
            </w:tcBorders>
          </w:tcPr>
          <w:p w14:paraId="136238C5" w14:textId="77777777" w:rsidR="0007229F" w:rsidRDefault="0007229F" w:rsidP="0007229F">
            <w:pPr>
              <w:rPr>
                <w:rFonts w:cs="Times New Roman"/>
                <w:sz w:val="28"/>
                <w:szCs w:val="28"/>
              </w:rPr>
            </w:pPr>
          </w:p>
        </w:tc>
      </w:tr>
      <w:tr w:rsidR="008E141B" w14:paraId="5D77A275" w14:textId="77777777" w:rsidTr="00B358A9">
        <w:tc>
          <w:tcPr>
            <w:tcW w:w="4675" w:type="dxa"/>
            <w:tcBorders>
              <w:top w:val="single" w:sz="4" w:space="0" w:color="auto"/>
              <w:left w:val="single" w:sz="4" w:space="0" w:color="auto"/>
              <w:bottom w:val="single" w:sz="4" w:space="0" w:color="auto"/>
              <w:right w:val="single" w:sz="4" w:space="0" w:color="auto"/>
            </w:tcBorders>
          </w:tcPr>
          <w:p w14:paraId="55C663AB" w14:textId="77777777" w:rsidR="008E141B" w:rsidRDefault="008E141B" w:rsidP="0007229F">
            <w:pPr>
              <w:rPr>
                <w:rFonts w:cs="Times New Roman"/>
                <w:b/>
                <w:bCs/>
                <w:sz w:val="28"/>
                <w:szCs w:val="28"/>
              </w:rPr>
            </w:pPr>
          </w:p>
        </w:tc>
        <w:tc>
          <w:tcPr>
            <w:tcW w:w="4675" w:type="dxa"/>
            <w:tcBorders>
              <w:top w:val="single" w:sz="4" w:space="0" w:color="auto"/>
              <w:left w:val="single" w:sz="4" w:space="0" w:color="auto"/>
              <w:bottom w:val="single" w:sz="4" w:space="0" w:color="auto"/>
              <w:right w:val="single" w:sz="4" w:space="0" w:color="auto"/>
            </w:tcBorders>
          </w:tcPr>
          <w:p w14:paraId="36EA8185" w14:textId="77777777" w:rsidR="008E141B" w:rsidRDefault="008E141B" w:rsidP="0007229F">
            <w:pPr>
              <w:rPr>
                <w:rFonts w:cs="Times New Roman"/>
                <w:sz w:val="28"/>
                <w:szCs w:val="28"/>
              </w:rPr>
            </w:pPr>
          </w:p>
        </w:tc>
      </w:tr>
    </w:tbl>
    <w:p w14:paraId="157A0A37" w14:textId="77777777" w:rsidR="00881F0B" w:rsidRDefault="00881F0B" w:rsidP="00881F0B">
      <w:pPr>
        <w:jc w:val="center"/>
        <w:sectPr w:rsidR="00881F0B"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47DA7B7B" w14:textId="77777777" w:rsidR="00881F0B" w:rsidRDefault="00881F0B" w:rsidP="00881F0B">
      <w:pPr>
        <w:pStyle w:val="Subtitle"/>
        <w:jc w:val="center"/>
        <w:rPr>
          <w:rStyle w:val="SubtleEmphasis"/>
          <w:bCs/>
        </w:rPr>
      </w:pPr>
      <w:r w:rsidRPr="002471D8">
        <w:rPr>
          <w:rStyle w:val="SubtleEmphasis"/>
          <w:bCs/>
        </w:rPr>
        <w:lastRenderedPageBreak/>
        <w:t>HỌC VIỆN KỸ THUẬT QUÂN SỰ</w:t>
      </w:r>
    </w:p>
    <w:p w14:paraId="23BFF38E" w14:textId="77777777" w:rsidR="00881F0B" w:rsidRPr="00137926" w:rsidRDefault="00881F0B" w:rsidP="00881F0B">
      <w:pPr>
        <w:jc w:val="center"/>
      </w:pPr>
    </w:p>
    <w:p w14:paraId="15EF4835" w14:textId="77777777" w:rsidR="00881F0B" w:rsidRPr="00CF06C0" w:rsidRDefault="00881F0B" w:rsidP="00881F0B">
      <w:pPr>
        <w:pStyle w:val="Subtitle"/>
        <w:jc w:val="center"/>
      </w:pPr>
    </w:p>
    <w:p w14:paraId="17B1E6E2" w14:textId="77777777" w:rsidR="00881F0B" w:rsidRDefault="00881F0B" w:rsidP="00881F0B">
      <w:pPr>
        <w:spacing w:line="360" w:lineRule="auto"/>
        <w:jc w:val="center"/>
      </w:pPr>
    </w:p>
    <w:p w14:paraId="1EF32679" w14:textId="77777777" w:rsidR="00881F0B" w:rsidRDefault="00881F0B" w:rsidP="00881F0B">
      <w:pPr>
        <w:spacing w:line="360" w:lineRule="auto"/>
        <w:jc w:val="center"/>
      </w:pPr>
    </w:p>
    <w:p w14:paraId="7117B689" w14:textId="77777777" w:rsidR="00881F0B" w:rsidRDefault="00881F0B" w:rsidP="00881F0B">
      <w:pPr>
        <w:spacing w:line="360" w:lineRule="auto"/>
        <w:jc w:val="center"/>
      </w:pPr>
    </w:p>
    <w:p w14:paraId="35C2AA05" w14:textId="77777777" w:rsidR="00881F0B" w:rsidRDefault="00881F0B" w:rsidP="00881F0B">
      <w:pPr>
        <w:spacing w:line="360" w:lineRule="auto"/>
        <w:jc w:val="center"/>
      </w:pPr>
    </w:p>
    <w:p w14:paraId="08014C39" w14:textId="77777777" w:rsidR="00881F0B" w:rsidRDefault="00881F0B" w:rsidP="00881F0B">
      <w:pPr>
        <w:spacing w:line="360" w:lineRule="auto"/>
        <w:jc w:val="center"/>
      </w:pPr>
    </w:p>
    <w:p w14:paraId="34D5E858" w14:textId="77777777" w:rsidR="00881F0B" w:rsidRDefault="00881F0B" w:rsidP="00881F0B">
      <w:pPr>
        <w:spacing w:line="360" w:lineRule="auto"/>
        <w:jc w:val="center"/>
      </w:pPr>
    </w:p>
    <w:p w14:paraId="0D3F564F" w14:textId="77777777" w:rsidR="00881F0B" w:rsidRDefault="00881F0B" w:rsidP="00881F0B">
      <w:pPr>
        <w:spacing w:line="360" w:lineRule="auto"/>
        <w:jc w:val="center"/>
      </w:pPr>
    </w:p>
    <w:p w14:paraId="51DEBC1C" w14:textId="77777777" w:rsidR="00881F0B" w:rsidRDefault="00881F0B" w:rsidP="00881F0B">
      <w:pPr>
        <w:spacing w:line="360" w:lineRule="auto"/>
        <w:jc w:val="center"/>
      </w:pPr>
    </w:p>
    <w:p w14:paraId="68E36CD7" w14:textId="77777777" w:rsidR="00881F0B" w:rsidRDefault="00881F0B" w:rsidP="00881F0B">
      <w:pPr>
        <w:pStyle w:val="Title"/>
        <w:jc w:val="center"/>
      </w:pPr>
      <w:r>
        <w:t>KHẢO SÁT PHÂN TÍCH NGHIÊP VỤ</w:t>
      </w:r>
    </w:p>
    <w:p w14:paraId="77D358CE" w14:textId="77777777" w:rsidR="00881F0B" w:rsidRDefault="00881F0B" w:rsidP="00881F0B">
      <w:pPr>
        <w:pStyle w:val="Title"/>
        <w:jc w:val="center"/>
      </w:pPr>
    </w:p>
    <w:p w14:paraId="0202DBD6" w14:textId="77777777" w:rsidR="00881F0B" w:rsidRDefault="00881F0B" w:rsidP="00881F0B">
      <w:pPr>
        <w:pStyle w:val="Title"/>
        <w:jc w:val="center"/>
      </w:pPr>
      <w:r w:rsidRPr="00BA6B3F">
        <w:t xml:space="preserve">Xây Dựng Website Trao Đổi Giữa Nhà Trường Và </w:t>
      </w:r>
      <w:r>
        <w:t xml:space="preserve">Phụ Huynh </w:t>
      </w:r>
      <w:r w:rsidRPr="00BA6B3F">
        <w:t xml:space="preserve">Học </w:t>
      </w:r>
      <w:r>
        <w:t xml:space="preserve">Sinh </w:t>
      </w:r>
      <w:r w:rsidRPr="00BA6B3F">
        <w:t>Trường THCS</w:t>
      </w:r>
      <w:r>
        <w:t xml:space="preserve"> Văn Lãng</w:t>
      </w:r>
    </w:p>
    <w:p w14:paraId="42B8641A" w14:textId="77777777" w:rsidR="00881F0B" w:rsidRDefault="00881F0B" w:rsidP="00881F0B">
      <w:pPr>
        <w:spacing w:line="360" w:lineRule="auto"/>
        <w:jc w:val="center"/>
      </w:pPr>
    </w:p>
    <w:p w14:paraId="36E51E9A" w14:textId="77777777" w:rsidR="00881F0B" w:rsidRDefault="00881F0B" w:rsidP="00881F0B">
      <w:pPr>
        <w:spacing w:line="360" w:lineRule="auto"/>
        <w:jc w:val="center"/>
      </w:pPr>
    </w:p>
    <w:tbl>
      <w:tblPr>
        <w:tblpPr w:leftFromText="180" w:rightFromText="180" w:vertAnchor="text" w:tblpXSpec="center" w:tblpY="1"/>
        <w:tblOverlap w:val="never"/>
        <w:tblW w:w="0" w:type="auto"/>
        <w:tblLook w:val="04A0" w:firstRow="1" w:lastRow="0" w:firstColumn="1" w:lastColumn="0" w:noHBand="0" w:noVBand="1"/>
      </w:tblPr>
      <w:tblGrid>
        <w:gridCol w:w="3420"/>
        <w:gridCol w:w="3690"/>
      </w:tblGrid>
      <w:tr w:rsidR="00881F0B" w14:paraId="6156EF13" w14:textId="77777777" w:rsidTr="00B358A9">
        <w:tc>
          <w:tcPr>
            <w:tcW w:w="3420" w:type="dxa"/>
          </w:tcPr>
          <w:p w14:paraId="0ED3CCAB" w14:textId="77777777" w:rsidR="00881F0B" w:rsidRPr="00BA6B3F" w:rsidRDefault="00881F0B" w:rsidP="00B358A9">
            <w:pPr>
              <w:spacing w:line="360" w:lineRule="auto"/>
              <w:jc w:val="center"/>
              <w:rPr>
                <w:b/>
                <w:bCs/>
              </w:rPr>
            </w:pPr>
            <w:r w:rsidRPr="00BA6B3F">
              <w:rPr>
                <w:b/>
                <w:bCs/>
              </w:rPr>
              <w:t>Sinh viên thực hiện:</w:t>
            </w:r>
          </w:p>
        </w:tc>
        <w:tc>
          <w:tcPr>
            <w:tcW w:w="3690" w:type="dxa"/>
          </w:tcPr>
          <w:p w14:paraId="6E5F83FA" w14:textId="767D4389" w:rsidR="00881F0B" w:rsidRDefault="00E128F4" w:rsidP="00B358A9">
            <w:pPr>
              <w:spacing w:line="360" w:lineRule="auto"/>
              <w:jc w:val="center"/>
            </w:pPr>
            <w:r>
              <w:t>Nguyễn Phúc Toán</w:t>
            </w:r>
          </w:p>
        </w:tc>
      </w:tr>
      <w:tr w:rsidR="00881F0B" w14:paraId="2136A1C2" w14:textId="77777777" w:rsidTr="00B358A9">
        <w:tc>
          <w:tcPr>
            <w:tcW w:w="3420" w:type="dxa"/>
          </w:tcPr>
          <w:p w14:paraId="5F1EA369" w14:textId="77777777" w:rsidR="00881F0B" w:rsidRDefault="00881F0B" w:rsidP="00B358A9">
            <w:pPr>
              <w:spacing w:line="360" w:lineRule="auto"/>
              <w:jc w:val="center"/>
            </w:pPr>
          </w:p>
        </w:tc>
        <w:tc>
          <w:tcPr>
            <w:tcW w:w="3690" w:type="dxa"/>
          </w:tcPr>
          <w:p w14:paraId="356FE87C" w14:textId="77777777" w:rsidR="00881F0B" w:rsidRDefault="00881F0B" w:rsidP="00B358A9">
            <w:pPr>
              <w:spacing w:line="360" w:lineRule="auto"/>
              <w:jc w:val="center"/>
            </w:pPr>
          </w:p>
        </w:tc>
      </w:tr>
      <w:tr w:rsidR="00881F0B" w14:paraId="7A28CCDA" w14:textId="77777777" w:rsidTr="00B358A9">
        <w:tc>
          <w:tcPr>
            <w:tcW w:w="3420" w:type="dxa"/>
          </w:tcPr>
          <w:p w14:paraId="47E8589B" w14:textId="77777777" w:rsidR="00881F0B" w:rsidRDefault="00881F0B" w:rsidP="00B358A9">
            <w:pPr>
              <w:spacing w:line="360" w:lineRule="auto"/>
              <w:jc w:val="center"/>
            </w:pPr>
          </w:p>
        </w:tc>
        <w:tc>
          <w:tcPr>
            <w:tcW w:w="3690" w:type="dxa"/>
          </w:tcPr>
          <w:p w14:paraId="379C16F0" w14:textId="77777777" w:rsidR="00881F0B" w:rsidRDefault="00881F0B" w:rsidP="00B358A9">
            <w:pPr>
              <w:spacing w:line="360" w:lineRule="auto"/>
              <w:jc w:val="center"/>
            </w:pPr>
          </w:p>
        </w:tc>
      </w:tr>
      <w:tr w:rsidR="00881F0B" w14:paraId="31D988BA" w14:textId="77777777" w:rsidTr="00B358A9">
        <w:tc>
          <w:tcPr>
            <w:tcW w:w="3420" w:type="dxa"/>
          </w:tcPr>
          <w:p w14:paraId="0A47B4F8" w14:textId="77777777" w:rsidR="00881F0B" w:rsidRDefault="00881F0B" w:rsidP="00B358A9">
            <w:pPr>
              <w:spacing w:line="360" w:lineRule="auto"/>
              <w:jc w:val="center"/>
            </w:pPr>
          </w:p>
        </w:tc>
        <w:tc>
          <w:tcPr>
            <w:tcW w:w="3690" w:type="dxa"/>
          </w:tcPr>
          <w:p w14:paraId="7BF6459D" w14:textId="77777777" w:rsidR="00881F0B" w:rsidRDefault="00881F0B" w:rsidP="00B358A9">
            <w:pPr>
              <w:spacing w:line="360" w:lineRule="auto"/>
              <w:jc w:val="center"/>
            </w:pPr>
          </w:p>
        </w:tc>
      </w:tr>
      <w:tr w:rsidR="00881F0B" w14:paraId="79EF02D1" w14:textId="77777777" w:rsidTr="00B358A9">
        <w:tc>
          <w:tcPr>
            <w:tcW w:w="3420" w:type="dxa"/>
          </w:tcPr>
          <w:p w14:paraId="015F289B" w14:textId="77777777" w:rsidR="00881F0B" w:rsidRDefault="00881F0B" w:rsidP="00B358A9">
            <w:pPr>
              <w:spacing w:line="360" w:lineRule="auto"/>
              <w:jc w:val="center"/>
            </w:pPr>
          </w:p>
        </w:tc>
        <w:tc>
          <w:tcPr>
            <w:tcW w:w="3690" w:type="dxa"/>
          </w:tcPr>
          <w:p w14:paraId="3AA57E67" w14:textId="77777777" w:rsidR="00881F0B" w:rsidRDefault="00881F0B" w:rsidP="00B358A9">
            <w:pPr>
              <w:spacing w:line="360" w:lineRule="auto"/>
              <w:jc w:val="center"/>
            </w:pPr>
          </w:p>
        </w:tc>
      </w:tr>
      <w:tr w:rsidR="00881F0B" w14:paraId="6BC63F5F" w14:textId="77777777" w:rsidTr="00B358A9">
        <w:tc>
          <w:tcPr>
            <w:tcW w:w="3420" w:type="dxa"/>
          </w:tcPr>
          <w:p w14:paraId="614C0994" w14:textId="77777777" w:rsidR="00881F0B" w:rsidRDefault="00881F0B" w:rsidP="00B358A9">
            <w:pPr>
              <w:spacing w:line="360" w:lineRule="auto"/>
              <w:jc w:val="center"/>
            </w:pPr>
          </w:p>
        </w:tc>
        <w:tc>
          <w:tcPr>
            <w:tcW w:w="3690" w:type="dxa"/>
          </w:tcPr>
          <w:p w14:paraId="3D186422" w14:textId="77777777" w:rsidR="00881F0B" w:rsidRDefault="00881F0B" w:rsidP="00B358A9">
            <w:pPr>
              <w:spacing w:line="360" w:lineRule="auto"/>
              <w:jc w:val="center"/>
            </w:pPr>
          </w:p>
        </w:tc>
      </w:tr>
      <w:tr w:rsidR="00881F0B" w14:paraId="52283FFA" w14:textId="77777777" w:rsidTr="00B358A9">
        <w:tc>
          <w:tcPr>
            <w:tcW w:w="3420" w:type="dxa"/>
          </w:tcPr>
          <w:p w14:paraId="2F7A033E" w14:textId="77777777" w:rsidR="00881F0B" w:rsidRDefault="00881F0B" w:rsidP="00B358A9">
            <w:pPr>
              <w:spacing w:line="360" w:lineRule="auto"/>
              <w:jc w:val="center"/>
            </w:pPr>
          </w:p>
        </w:tc>
        <w:tc>
          <w:tcPr>
            <w:tcW w:w="3690" w:type="dxa"/>
          </w:tcPr>
          <w:p w14:paraId="76DB325E" w14:textId="77777777" w:rsidR="00881F0B" w:rsidRDefault="00881F0B" w:rsidP="00B358A9">
            <w:pPr>
              <w:spacing w:line="360" w:lineRule="auto"/>
              <w:jc w:val="center"/>
            </w:pPr>
          </w:p>
        </w:tc>
      </w:tr>
    </w:tbl>
    <w:p w14:paraId="6D2B2F29" w14:textId="77777777" w:rsidR="00881F0B" w:rsidRDefault="00881F0B" w:rsidP="00881F0B">
      <w:pPr>
        <w:spacing w:line="360" w:lineRule="auto"/>
        <w:jc w:val="center"/>
      </w:pPr>
    </w:p>
    <w:p w14:paraId="2CBD33D4" w14:textId="77777777" w:rsidR="00881F0B" w:rsidRPr="006D68E2" w:rsidRDefault="00881F0B" w:rsidP="00881F0B">
      <w:pPr>
        <w:jc w:val="center"/>
      </w:pPr>
    </w:p>
    <w:p w14:paraId="717A1046" w14:textId="77777777" w:rsidR="00881F0B" w:rsidRPr="006D68E2" w:rsidRDefault="00881F0B" w:rsidP="00881F0B">
      <w:pPr>
        <w:jc w:val="center"/>
      </w:pPr>
    </w:p>
    <w:p w14:paraId="72CF3979" w14:textId="77777777" w:rsidR="00881F0B" w:rsidRPr="006D68E2" w:rsidRDefault="00881F0B" w:rsidP="00881F0B">
      <w:pPr>
        <w:jc w:val="center"/>
      </w:pPr>
    </w:p>
    <w:p w14:paraId="12DCD477" w14:textId="77777777" w:rsidR="00881F0B" w:rsidRPr="006D68E2" w:rsidRDefault="00881F0B" w:rsidP="00881F0B">
      <w:pPr>
        <w:jc w:val="center"/>
      </w:pPr>
    </w:p>
    <w:p w14:paraId="3CCF964C" w14:textId="77777777" w:rsidR="00881F0B" w:rsidRPr="006D68E2" w:rsidRDefault="00881F0B" w:rsidP="00881F0B">
      <w:pPr>
        <w:jc w:val="center"/>
      </w:pPr>
    </w:p>
    <w:p w14:paraId="02C5BCE0" w14:textId="77777777" w:rsidR="00881F0B" w:rsidRPr="006D68E2" w:rsidRDefault="00881F0B" w:rsidP="00881F0B">
      <w:pPr>
        <w:jc w:val="center"/>
      </w:pPr>
    </w:p>
    <w:p w14:paraId="76EB99FD" w14:textId="77777777" w:rsidR="00881F0B" w:rsidRPr="006D68E2" w:rsidRDefault="00881F0B" w:rsidP="00881F0B">
      <w:pPr>
        <w:jc w:val="center"/>
      </w:pPr>
    </w:p>
    <w:p w14:paraId="477F7D17" w14:textId="77777777" w:rsidR="00881F0B" w:rsidRDefault="00881F0B" w:rsidP="00881F0B">
      <w:pPr>
        <w:spacing w:line="360" w:lineRule="auto"/>
        <w:jc w:val="center"/>
      </w:pPr>
    </w:p>
    <w:p w14:paraId="00EEC7C8" w14:textId="77777777" w:rsidR="00881F0B" w:rsidRDefault="00881F0B" w:rsidP="00881F0B">
      <w:pPr>
        <w:spacing w:line="360" w:lineRule="auto"/>
        <w:ind w:firstLine="432"/>
        <w:jc w:val="center"/>
      </w:pPr>
      <w:r>
        <w:t>Hà Nội, tháng 07/2022</w:t>
      </w:r>
    </w:p>
    <w:p w14:paraId="6A333FCD" w14:textId="77777777" w:rsidR="00E128F4" w:rsidRDefault="00E128F4" w:rsidP="00E128F4">
      <w:pPr>
        <w:pStyle w:val="Heading1"/>
      </w:pPr>
      <w:r>
        <w:lastRenderedPageBreak/>
        <w:t>Khảo sát nghiệp vụ ( Biểu đồ hoạt động ):</w:t>
      </w:r>
    </w:p>
    <w:p w14:paraId="4B238C17" w14:textId="77777777" w:rsidR="00E128F4" w:rsidRDefault="00E128F4" w:rsidP="00E128F4">
      <w:pPr>
        <w:pStyle w:val="Heading2"/>
      </w:pPr>
      <w:r>
        <w:t>Quy trình xử lý:</w:t>
      </w:r>
    </w:p>
    <w:p w14:paraId="2DC2286C" w14:textId="77777777" w:rsidR="00E128F4" w:rsidRDefault="00E128F4" w:rsidP="00E128F4"/>
    <w:tbl>
      <w:tblPr>
        <w:tblStyle w:val="TableGrid"/>
        <w:tblW w:w="9985" w:type="dxa"/>
        <w:tblLook w:val="04A0" w:firstRow="1" w:lastRow="0" w:firstColumn="1" w:lastColumn="0" w:noHBand="0" w:noVBand="1"/>
      </w:tblPr>
      <w:tblGrid>
        <w:gridCol w:w="1900"/>
        <w:gridCol w:w="8085"/>
      </w:tblGrid>
      <w:tr w:rsidR="00E128F4" w:rsidRPr="001250CA" w14:paraId="14693BB9" w14:textId="77777777" w:rsidTr="00B358A9">
        <w:tc>
          <w:tcPr>
            <w:tcW w:w="1900" w:type="dxa"/>
          </w:tcPr>
          <w:p w14:paraId="0C957774" w14:textId="77777777" w:rsidR="00E128F4" w:rsidRPr="00DF4807" w:rsidRDefault="00E128F4" w:rsidP="00B358A9">
            <w:pPr>
              <w:spacing w:before="240" w:after="240" w:line="276" w:lineRule="auto"/>
              <w:jc w:val="both"/>
            </w:pPr>
            <w:r w:rsidRPr="00DF4807">
              <w:t>1</w:t>
            </w:r>
            <w:r>
              <w:t>3. Xem điểm học sinh</w:t>
            </w:r>
          </w:p>
        </w:tc>
        <w:tc>
          <w:tcPr>
            <w:tcW w:w="8085" w:type="dxa"/>
          </w:tcPr>
          <w:p w14:paraId="5D1443CD" w14:textId="0E20E774" w:rsidR="00E128F4" w:rsidRDefault="00E128F4" w:rsidP="005E48E0">
            <w:pPr>
              <w:pStyle w:val="ListParagraph"/>
              <w:numPr>
                <w:ilvl w:val="0"/>
                <w:numId w:val="12"/>
              </w:numPr>
              <w:spacing w:before="240" w:after="240" w:line="276" w:lineRule="auto"/>
              <w:jc w:val="both"/>
            </w:pPr>
            <w:r>
              <w:t>Theo dõi</w:t>
            </w:r>
            <w:r w:rsidR="00DA3CBF">
              <w:t>, đánh giá điểm</w:t>
            </w:r>
            <w:r>
              <w:t xml:space="preserve"> số của học sinh là một nhu cầu khá là quan trọng cho cả phía gia đình học sinh và giáo viên chủ nhiệm để đưa ra được sự can thiệp cần thiết để giúp đỡ con em trong quá trình học tập tại trường:</w:t>
            </w:r>
          </w:p>
          <w:p w14:paraId="6D7A052F" w14:textId="77777777" w:rsidR="00E128F4" w:rsidRDefault="00E128F4" w:rsidP="00B358A9">
            <w:pPr>
              <w:spacing w:before="240" w:after="240" w:line="276" w:lineRule="auto"/>
              <w:jc w:val="both"/>
            </w:pPr>
          </w:p>
          <w:p w14:paraId="7D25C39F" w14:textId="77777777" w:rsidR="00E128F4" w:rsidRDefault="00E128F4" w:rsidP="005E48E0">
            <w:pPr>
              <w:pStyle w:val="ListParagraph"/>
              <w:numPr>
                <w:ilvl w:val="0"/>
                <w:numId w:val="12"/>
              </w:numPr>
              <w:spacing w:before="240" w:after="240" w:line="276" w:lineRule="auto"/>
              <w:jc w:val="both"/>
            </w:pPr>
            <w:r>
              <w:t>Đối với giáo viên chủ nhiệm:</w:t>
            </w:r>
          </w:p>
          <w:p w14:paraId="2CCEAC2A" w14:textId="47A3FB4F" w:rsidR="00E128F4" w:rsidRDefault="00E128F4" w:rsidP="005E48E0">
            <w:pPr>
              <w:pStyle w:val="ListParagraph"/>
              <w:numPr>
                <w:ilvl w:val="1"/>
                <w:numId w:val="12"/>
              </w:numPr>
              <w:spacing w:before="240" w:after="240" w:line="276" w:lineRule="auto"/>
              <w:jc w:val="both"/>
            </w:pPr>
            <w:r>
              <w:t xml:space="preserve">Giáo viên chủ nhiệm cần theo dõi điểm số các môn của học sinh thông qua một sổ điểm cuối ( sổ cái ) </w:t>
            </w:r>
            <w:r w:rsidR="006A5EE0">
              <w:t xml:space="preserve">( MB0) </w:t>
            </w:r>
            <w:r>
              <w:t>của một lớp mình chủ nhiệm. Ở đó có lưu điểm thành phần của tất cả học sinh ở mọi môn học.</w:t>
            </w:r>
          </w:p>
          <w:p w14:paraId="0FAF9569" w14:textId="77777777" w:rsidR="00E128F4" w:rsidRDefault="00E128F4" w:rsidP="005E48E0">
            <w:pPr>
              <w:pStyle w:val="ListParagraph"/>
              <w:numPr>
                <w:ilvl w:val="1"/>
                <w:numId w:val="12"/>
              </w:numPr>
              <w:spacing w:before="240" w:after="240" w:line="276" w:lineRule="auto"/>
              <w:jc w:val="both"/>
            </w:pPr>
            <w:r>
              <w:t>Từ đó giáo viên phải thực hiện một loạt các thao tác nghiệp vụ thống kê để đưa ra được nhận xét cho từng học sinh, hoặc cả lớp. Một số nghiệp vụ cơ bản:</w:t>
            </w:r>
          </w:p>
          <w:p w14:paraId="5E03A1ED" w14:textId="708BC7B1" w:rsidR="00E128F4" w:rsidRDefault="00E128F4" w:rsidP="005E48E0">
            <w:pPr>
              <w:pStyle w:val="ListParagraph"/>
              <w:numPr>
                <w:ilvl w:val="2"/>
                <w:numId w:val="12"/>
              </w:numPr>
              <w:jc w:val="both"/>
            </w:pPr>
            <w:r>
              <w:t xml:space="preserve">Xét học lực kỳ, cả năm </w:t>
            </w:r>
            <w:r w:rsidR="0014517B">
              <w:t xml:space="preserve">của từng học sinh </w:t>
            </w:r>
            <w:r>
              <w:t>(Giỏi, Tiên tiến, Trung bình, Kém)</w:t>
            </w:r>
            <w:r w:rsidR="0014517B">
              <w:t xml:space="preserve"> kèm theo dữ liệu được trích xuất theo (MB1, MB2, MB3) </w:t>
            </w:r>
            <w:r>
              <w:t xml:space="preserve">: </w:t>
            </w:r>
            <w:r w:rsidR="00CC2015">
              <w:t>Công thức xếp loại</w:t>
            </w:r>
            <w:r>
              <w:t xml:space="preserve"> </w:t>
            </w:r>
            <w:r w:rsidR="00CC2015">
              <w:t xml:space="preserve">hình 6 </w:t>
            </w:r>
            <w:hyperlink r:id="rId25" w:tgtFrame="_blank" w:history="1">
              <w:r w:rsidRPr="001423C8">
                <w:rPr>
                  <w:rStyle w:val="Hyperlink"/>
                  <w:color w:val="026896"/>
                  <w:szCs w:val="26"/>
                </w:rPr>
                <w:t>Thô</w:t>
              </w:r>
              <w:r w:rsidRPr="001423C8">
                <w:rPr>
                  <w:rStyle w:val="Hyperlink"/>
                  <w:color w:val="026896"/>
                  <w:szCs w:val="26"/>
                </w:rPr>
                <w:t>n</w:t>
              </w:r>
              <w:r w:rsidRPr="001423C8">
                <w:rPr>
                  <w:rStyle w:val="Hyperlink"/>
                  <w:color w:val="026896"/>
                  <w:szCs w:val="26"/>
                </w:rPr>
                <w:t>g tư 58/2011/TT-BGDĐT</w:t>
              </w:r>
            </w:hyperlink>
            <w:r w:rsidR="00CC2015">
              <w:rPr>
                <w:rStyle w:val="Hyperlink"/>
                <w:color w:val="026896"/>
                <w:szCs w:val="26"/>
              </w:rPr>
              <w:t xml:space="preserve"> </w:t>
            </w:r>
          </w:p>
          <w:p w14:paraId="4B910975" w14:textId="05295E0F" w:rsidR="00E128F4" w:rsidRDefault="00E128F4" w:rsidP="00B358A9">
            <w:pPr>
              <w:pStyle w:val="ListParagraph"/>
              <w:numPr>
                <w:ilvl w:val="2"/>
                <w:numId w:val="12"/>
              </w:numPr>
              <w:spacing w:before="240" w:after="240" w:line="276" w:lineRule="auto"/>
              <w:jc w:val="both"/>
            </w:pPr>
            <w:r>
              <w:t>Lấy danh sách học sinh theo từng học lực (Giỏi, Tiên tiến, Trung bình, Kém) theo lớp.</w:t>
            </w:r>
            <w:r w:rsidR="006A5EE0">
              <w:t xml:space="preserve"> (MB4)</w:t>
            </w:r>
          </w:p>
          <w:p w14:paraId="1F0A1029" w14:textId="77777777" w:rsidR="00CC2015" w:rsidRDefault="00CC2015" w:rsidP="00CC2015">
            <w:pPr>
              <w:spacing w:before="240" w:after="240" w:line="276" w:lineRule="auto"/>
              <w:jc w:val="both"/>
            </w:pPr>
          </w:p>
          <w:p w14:paraId="1624A58C" w14:textId="77777777" w:rsidR="00E128F4" w:rsidRDefault="00E128F4" w:rsidP="005E48E0">
            <w:pPr>
              <w:pStyle w:val="ListParagraph"/>
              <w:numPr>
                <w:ilvl w:val="0"/>
                <w:numId w:val="12"/>
              </w:numPr>
              <w:spacing w:before="240" w:after="240" w:line="276" w:lineRule="auto"/>
              <w:jc w:val="both"/>
            </w:pPr>
            <w:r>
              <w:t xml:space="preserve">Đối với phụ huynh, học sinh: </w:t>
            </w:r>
          </w:p>
          <w:p w14:paraId="16EFAFBF" w14:textId="77777777" w:rsidR="00E128F4" w:rsidRDefault="00E128F4" w:rsidP="00B358A9">
            <w:pPr>
              <w:pStyle w:val="ListParagraph"/>
              <w:jc w:val="both"/>
            </w:pPr>
          </w:p>
          <w:p w14:paraId="0435FB98" w14:textId="01785834" w:rsidR="00E128F4" w:rsidRDefault="00E128F4" w:rsidP="005E48E0">
            <w:pPr>
              <w:pStyle w:val="ListParagraph"/>
              <w:numPr>
                <w:ilvl w:val="1"/>
                <w:numId w:val="12"/>
              </w:numPr>
              <w:spacing w:before="240" w:after="240" w:line="276" w:lineRule="auto"/>
              <w:jc w:val="both"/>
            </w:pPr>
            <w:r>
              <w:t>Việc cập nhật điểm của học sinh phần lớn thông qua quan hệ giữa phụ huynh và giáo viên chủ nhiệm thông qua các kênh liên lạc cơ bản: điện thoại, sổ liên lạc.</w:t>
            </w:r>
          </w:p>
          <w:p w14:paraId="00DC6B82" w14:textId="334C844B" w:rsidR="00E33F2C" w:rsidRDefault="00E33F2C" w:rsidP="005E48E0">
            <w:pPr>
              <w:pStyle w:val="ListParagraph"/>
              <w:numPr>
                <w:ilvl w:val="1"/>
                <w:numId w:val="12"/>
              </w:numPr>
              <w:spacing w:before="240" w:after="240" w:line="276" w:lineRule="auto"/>
              <w:jc w:val="both"/>
            </w:pPr>
            <w:r>
              <w:t>Sổ liên lạc ghi điểm tổng kết chi tiết của học sinh qua mỗi học kỳ, năm học</w:t>
            </w:r>
            <w:r w:rsidR="00013EC3">
              <w:t xml:space="preserve"> (MB1+MB2+MB3)</w:t>
            </w:r>
          </w:p>
          <w:p w14:paraId="2601BB74" w14:textId="77777777" w:rsidR="00E128F4" w:rsidRDefault="00E128F4" w:rsidP="005E48E0">
            <w:pPr>
              <w:pStyle w:val="ListParagraph"/>
              <w:numPr>
                <w:ilvl w:val="1"/>
                <w:numId w:val="12"/>
              </w:numPr>
              <w:spacing w:before="240" w:after="240" w:line="276" w:lineRule="auto"/>
              <w:jc w:val="both"/>
            </w:pPr>
            <w:r>
              <w:t xml:space="preserve">Phần nhỏ thông qua: sự tự giác của học sinh. </w:t>
            </w:r>
          </w:p>
          <w:p w14:paraId="2B8124B0" w14:textId="77777777" w:rsidR="00E128F4" w:rsidRPr="00DC49B8" w:rsidRDefault="00E128F4" w:rsidP="00B358A9">
            <w:pPr>
              <w:pStyle w:val="ListParagraph"/>
              <w:spacing w:before="240" w:after="240" w:line="276" w:lineRule="auto"/>
              <w:jc w:val="both"/>
            </w:pPr>
          </w:p>
        </w:tc>
      </w:tr>
    </w:tbl>
    <w:p w14:paraId="2424DC22" w14:textId="17282513" w:rsidR="00E128F4" w:rsidRDefault="00E128F4" w:rsidP="00E128F4"/>
    <w:p w14:paraId="7A22FF19" w14:textId="22764EE8" w:rsidR="00E33F2C" w:rsidRDefault="00E33F2C" w:rsidP="00E128F4"/>
    <w:p w14:paraId="2FBDDB18" w14:textId="218B0621" w:rsidR="00E33F2C" w:rsidRDefault="00E33F2C" w:rsidP="00E128F4"/>
    <w:p w14:paraId="6D76F4BB" w14:textId="77777777" w:rsidR="00E33F2C" w:rsidRPr="00142B15" w:rsidRDefault="00E33F2C" w:rsidP="00E128F4"/>
    <w:p w14:paraId="351DD979" w14:textId="77777777" w:rsidR="00E128F4" w:rsidRDefault="00E128F4" w:rsidP="00E128F4">
      <w:pPr>
        <w:pStyle w:val="Heading2"/>
      </w:pPr>
      <w:r>
        <w:lastRenderedPageBreak/>
        <w:t>Quy tắc quản lý:</w:t>
      </w:r>
    </w:p>
    <w:p w14:paraId="552CB79F" w14:textId="77777777" w:rsidR="00E128F4" w:rsidRPr="004E2984" w:rsidRDefault="00E128F4" w:rsidP="00E128F4"/>
    <w:p w14:paraId="2F8D1F3C" w14:textId="77777777" w:rsidR="00E128F4" w:rsidRDefault="00E128F4" w:rsidP="005E48E0">
      <w:pPr>
        <w:pStyle w:val="ListParagraph"/>
        <w:numPr>
          <w:ilvl w:val="0"/>
          <w:numId w:val="12"/>
        </w:numPr>
      </w:pPr>
      <w:r>
        <w:t>Điểm trên sổ cái là điểm cuối cùng của học sinh thuộc một môn cố định.</w:t>
      </w:r>
    </w:p>
    <w:p w14:paraId="53F41DC8" w14:textId="6177B0D9" w:rsidR="00E128F4" w:rsidRDefault="00E128F4" w:rsidP="005E48E0">
      <w:pPr>
        <w:pStyle w:val="ListParagraph"/>
        <w:numPr>
          <w:ilvl w:val="0"/>
          <w:numId w:val="12"/>
        </w:numPr>
      </w:pPr>
      <w:r>
        <w:t>Công thức tình, xếp hạng học lực cần đúng theo Thông tư Bộ Giáo Dục Và Đào Tạo</w:t>
      </w:r>
      <w:r w:rsidR="00E33F2C">
        <w:t xml:space="preserve"> ( Hình 6)</w:t>
      </w:r>
      <w:r>
        <w:t>.</w:t>
      </w:r>
    </w:p>
    <w:p w14:paraId="57276B74" w14:textId="0C00DAA9" w:rsidR="00E128F4" w:rsidRDefault="00E128F4" w:rsidP="005E48E0">
      <w:pPr>
        <w:pStyle w:val="ListParagraph"/>
        <w:numPr>
          <w:ilvl w:val="0"/>
          <w:numId w:val="12"/>
        </w:numPr>
      </w:pPr>
      <w:r>
        <w:t>Giáo viên chủ nhiệm chỉ có thể xem điểm của học sinh lớp mình chủ nhiệm</w:t>
      </w:r>
      <w:r w:rsidR="0001237C">
        <w:t>.</w:t>
      </w:r>
    </w:p>
    <w:p w14:paraId="1E522D44" w14:textId="77777777" w:rsidR="00E128F4" w:rsidRDefault="00E128F4" w:rsidP="005E48E0">
      <w:pPr>
        <w:pStyle w:val="ListParagraph"/>
        <w:numPr>
          <w:ilvl w:val="0"/>
          <w:numId w:val="12"/>
        </w:numPr>
      </w:pPr>
      <w:r>
        <w:t>Phụ huynh học sinh chỉ có thể xem điểm của con em mình.</w:t>
      </w:r>
    </w:p>
    <w:p w14:paraId="519F414D" w14:textId="77777777" w:rsidR="00E128F4" w:rsidRDefault="00E128F4" w:rsidP="00E128F4">
      <w:pPr>
        <w:pStyle w:val="ListParagraph"/>
      </w:pPr>
    </w:p>
    <w:p w14:paraId="6598F845" w14:textId="156E775C" w:rsidR="00E128F4" w:rsidRDefault="00E128F4" w:rsidP="00E128F4">
      <w:pPr>
        <w:pStyle w:val="Heading2"/>
      </w:pPr>
      <w:r>
        <w:t>Mẫu biểu:</w:t>
      </w:r>
    </w:p>
    <w:p w14:paraId="49E5BF5A" w14:textId="0DEAC75D" w:rsidR="00AE2F6D" w:rsidRDefault="00AE2F6D" w:rsidP="00AE2F6D"/>
    <w:p w14:paraId="31DD99B0" w14:textId="1D5DCE1B" w:rsidR="00AE2F6D" w:rsidRDefault="00AE2F6D" w:rsidP="00AE2F6D"/>
    <w:p w14:paraId="1C81AC45" w14:textId="77777777" w:rsidR="008529B1" w:rsidRDefault="00AE2F6D" w:rsidP="008529B1">
      <w:pPr>
        <w:keepNext/>
      </w:pPr>
      <w:r w:rsidRPr="00AE2F6D">
        <w:drawing>
          <wp:inline distT="0" distB="0" distL="0" distR="0" wp14:anchorId="14072DFD" wp14:editId="326743B8">
            <wp:extent cx="6126480" cy="1031240"/>
            <wp:effectExtent l="0" t="0" r="762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6"/>
                    <a:stretch>
                      <a:fillRect/>
                    </a:stretch>
                  </pic:blipFill>
                  <pic:spPr>
                    <a:xfrm>
                      <a:off x="0" y="0"/>
                      <a:ext cx="6126480" cy="1031240"/>
                    </a:xfrm>
                    <a:prstGeom prst="rect">
                      <a:avLst/>
                    </a:prstGeom>
                  </pic:spPr>
                </pic:pic>
              </a:graphicData>
            </a:graphic>
          </wp:inline>
        </w:drawing>
      </w:r>
    </w:p>
    <w:p w14:paraId="32B89B21" w14:textId="0169EA74" w:rsidR="00AE2F6D" w:rsidRPr="00AE2F6D" w:rsidRDefault="008529B1" w:rsidP="008529B1">
      <w:pPr>
        <w:pStyle w:val="Caption"/>
      </w:pPr>
      <w:r>
        <w:t xml:space="preserve">Figure </w:t>
      </w:r>
      <w:fldSimple w:instr=" SEQ Figure \* ARABIC ">
        <w:r w:rsidR="00CC2015">
          <w:rPr>
            <w:noProof/>
          </w:rPr>
          <w:t>1</w:t>
        </w:r>
      </w:fldSimple>
      <w:r>
        <w:t xml:space="preserve"> Danh sách điểm của một môn học ( Sổ cái ) (MB0)</w:t>
      </w:r>
    </w:p>
    <w:p w14:paraId="38794BFA" w14:textId="77777777" w:rsidR="00E128F4" w:rsidRDefault="00E128F4" w:rsidP="00E128F4"/>
    <w:p w14:paraId="206498A7" w14:textId="77777777" w:rsidR="00E128F4" w:rsidRDefault="00E128F4" w:rsidP="00E128F4">
      <w:pPr>
        <w:keepNext/>
      </w:pPr>
      <w:r w:rsidRPr="004E2984">
        <w:rPr>
          <w:noProof/>
        </w:rPr>
        <w:drawing>
          <wp:inline distT="0" distB="0" distL="0" distR="0" wp14:anchorId="6E0F7C66" wp14:editId="4AD12A4F">
            <wp:extent cx="6086475" cy="3531517"/>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7"/>
                    <a:stretch>
                      <a:fillRect/>
                    </a:stretch>
                  </pic:blipFill>
                  <pic:spPr>
                    <a:xfrm>
                      <a:off x="0" y="0"/>
                      <a:ext cx="6094009" cy="3535888"/>
                    </a:xfrm>
                    <a:prstGeom prst="rect">
                      <a:avLst/>
                    </a:prstGeom>
                  </pic:spPr>
                </pic:pic>
              </a:graphicData>
            </a:graphic>
          </wp:inline>
        </w:drawing>
      </w:r>
    </w:p>
    <w:p w14:paraId="4E41088C" w14:textId="4BC318D4" w:rsidR="00E128F4" w:rsidRDefault="00E128F4" w:rsidP="00E128F4">
      <w:pPr>
        <w:pStyle w:val="Caption"/>
      </w:pPr>
      <w:r>
        <w:t xml:space="preserve">Figure </w:t>
      </w:r>
      <w:fldSimple w:instr=" SEQ Figure \* ARABIC ">
        <w:r w:rsidR="00CC2015">
          <w:rPr>
            <w:noProof/>
          </w:rPr>
          <w:t>2</w:t>
        </w:r>
      </w:fldSimple>
      <w:r>
        <w:t xml:space="preserve"> Bảng điểm của một học sinh được trích xuất từ trong sổ cái theo kỳ (MB1)</w:t>
      </w:r>
    </w:p>
    <w:p w14:paraId="2FF1C072" w14:textId="77777777" w:rsidR="00E128F4" w:rsidRDefault="00E128F4" w:rsidP="00E128F4"/>
    <w:p w14:paraId="6870AA3B" w14:textId="77777777" w:rsidR="00E128F4" w:rsidRDefault="00E128F4" w:rsidP="00E128F4"/>
    <w:p w14:paraId="453F8AF3" w14:textId="77777777" w:rsidR="00E128F4" w:rsidRDefault="00E128F4" w:rsidP="00E128F4"/>
    <w:p w14:paraId="31C26D3C" w14:textId="77777777" w:rsidR="00E128F4" w:rsidRDefault="00E128F4" w:rsidP="00E128F4">
      <w:pPr>
        <w:keepNext/>
      </w:pPr>
      <w:r w:rsidRPr="004E2984">
        <w:rPr>
          <w:noProof/>
        </w:rPr>
        <w:lastRenderedPageBreak/>
        <w:drawing>
          <wp:inline distT="0" distB="0" distL="0" distR="0" wp14:anchorId="02D3A325" wp14:editId="0C266211">
            <wp:extent cx="5115639" cy="1428949"/>
            <wp:effectExtent l="0" t="0" r="8890" b="0"/>
            <wp:docPr id="22" name="Picture 2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with medium confidence"/>
                    <pic:cNvPicPr/>
                  </pic:nvPicPr>
                  <pic:blipFill>
                    <a:blip r:embed="rId28"/>
                    <a:stretch>
                      <a:fillRect/>
                    </a:stretch>
                  </pic:blipFill>
                  <pic:spPr>
                    <a:xfrm>
                      <a:off x="0" y="0"/>
                      <a:ext cx="5115639" cy="1428949"/>
                    </a:xfrm>
                    <a:prstGeom prst="rect">
                      <a:avLst/>
                    </a:prstGeom>
                  </pic:spPr>
                </pic:pic>
              </a:graphicData>
            </a:graphic>
          </wp:inline>
        </w:drawing>
      </w:r>
    </w:p>
    <w:p w14:paraId="0AE5724A" w14:textId="04B5F8FB" w:rsidR="00E128F4" w:rsidRDefault="00E128F4" w:rsidP="00E128F4">
      <w:pPr>
        <w:pStyle w:val="Caption"/>
      </w:pPr>
      <w:r>
        <w:t xml:space="preserve">Figure </w:t>
      </w:r>
      <w:fldSimple w:instr=" SEQ Figure \* ARABIC ">
        <w:r w:rsidR="00CC2015">
          <w:rPr>
            <w:noProof/>
          </w:rPr>
          <w:t>3</w:t>
        </w:r>
      </w:fldSimple>
      <w:r>
        <w:t xml:space="preserve"> Kết quả bình xét học lực theo kỳ (MB2)</w:t>
      </w:r>
    </w:p>
    <w:p w14:paraId="1F5E2C0B" w14:textId="77777777" w:rsidR="00E128F4" w:rsidRDefault="00E128F4" w:rsidP="00E128F4"/>
    <w:p w14:paraId="7ACC6D72" w14:textId="77777777" w:rsidR="00E128F4" w:rsidRDefault="00E128F4" w:rsidP="00E128F4"/>
    <w:p w14:paraId="0F8FAB3F" w14:textId="77777777" w:rsidR="00E128F4" w:rsidRDefault="00E128F4" w:rsidP="00E128F4">
      <w:pPr>
        <w:keepNext/>
      </w:pPr>
      <w:r w:rsidRPr="00167657">
        <w:rPr>
          <w:noProof/>
        </w:rPr>
        <w:drawing>
          <wp:inline distT="0" distB="0" distL="0" distR="0" wp14:anchorId="378CCC51" wp14:editId="2F871B5B">
            <wp:extent cx="5733415" cy="4932045"/>
            <wp:effectExtent l="0" t="0" r="635" b="190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9"/>
                    <a:stretch>
                      <a:fillRect/>
                    </a:stretch>
                  </pic:blipFill>
                  <pic:spPr>
                    <a:xfrm>
                      <a:off x="0" y="0"/>
                      <a:ext cx="5733415" cy="4932045"/>
                    </a:xfrm>
                    <a:prstGeom prst="rect">
                      <a:avLst/>
                    </a:prstGeom>
                  </pic:spPr>
                </pic:pic>
              </a:graphicData>
            </a:graphic>
          </wp:inline>
        </w:drawing>
      </w:r>
    </w:p>
    <w:p w14:paraId="15A95B0B" w14:textId="577F1AFE" w:rsidR="00E128F4" w:rsidRDefault="00E128F4" w:rsidP="00E128F4">
      <w:pPr>
        <w:pStyle w:val="Caption"/>
      </w:pPr>
      <w:r>
        <w:t xml:space="preserve">Figure </w:t>
      </w:r>
      <w:fldSimple w:instr=" SEQ Figure \* ARABIC ">
        <w:r w:rsidR="00CC2015">
          <w:rPr>
            <w:noProof/>
          </w:rPr>
          <w:t>4</w:t>
        </w:r>
      </w:fldSimple>
      <w:r>
        <w:t xml:space="preserve"> Điểm trung bình và bình xét cả năm học (MB3)</w:t>
      </w:r>
    </w:p>
    <w:p w14:paraId="1D166F98" w14:textId="77777777" w:rsidR="00E128F4" w:rsidRDefault="00E128F4" w:rsidP="00E128F4"/>
    <w:p w14:paraId="00C3CF59" w14:textId="77777777" w:rsidR="00E128F4" w:rsidRDefault="00E128F4" w:rsidP="00E128F4"/>
    <w:p w14:paraId="72F6347D" w14:textId="77777777" w:rsidR="00E128F4" w:rsidRDefault="00E128F4" w:rsidP="00E128F4"/>
    <w:p w14:paraId="6A48913A" w14:textId="77777777" w:rsidR="00E128F4" w:rsidRDefault="00E128F4" w:rsidP="00E128F4"/>
    <w:p w14:paraId="7CF84026" w14:textId="77777777" w:rsidR="00E128F4" w:rsidRDefault="00E128F4" w:rsidP="00E128F4"/>
    <w:p w14:paraId="5AC1E917" w14:textId="77777777" w:rsidR="00E128F4" w:rsidRDefault="00E128F4" w:rsidP="00E128F4"/>
    <w:p w14:paraId="5C17F7C9" w14:textId="77777777" w:rsidR="00E128F4" w:rsidRDefault="00E128F4" w:rsidP="00E128F4"/>
    <w:p w14:paraId="1E89D175" w14:textId="77777777" w:rsidR="00E128F4" w:rsidRDefault="00E128F4" w:rsidP="00E128F4"/>
    <w:p w14:paraId="28353D83" w14:textId="77777777" w:rsidR="00E128F4" w:rsidRDefault="00E128F4" w:rsidP="00E128F4"/>
    <w:p w14:paraId="1D85936C" w14:textId="77777777" w:rsidR="00E128F4" w:rsidRDefault="00E128F4" w:rsidP="00E128F4"/>
    <w:p w14:paraId="28755EFE" w14:textId="77777777" w:rsidR="00E128F4" w:rsidRDefault="00E128F4" w:rsidP="00E128F4">
      <w:pPr>
        <w:keepNext/>
      </w:pPr>
      <w:r w:rsidRPr="0019333C">
        <w:rPr>
          <w:noProof/>
        </w:rPr>
        <w:drawing>
          <wp:inline distT="0" distB="0" distL="0" distR="0" wp14:anchorId="6D3137BD" wp14:editId="14344B05">
            <wp:extent cx="5733415" cy="4211320"/>
            <wp:effectExtent l="0" t="0" r="63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stretch>
                      <a:fillRect/>
                    </a:stretch>
                  </pic:blipFill>
                  <pic:spPr>
                    <a:xfrm>
                      <a:off x="0" y="0"/>
                      <a:ext cx="5733415" cy="4211320"/>
                    </a:xfrm>
                    <a:prstGeom prst="rect">
                      <a:avLst/>
                    </a:prstGeom>
                  </pic:spPr>
                </pic:pic>
              </a:graphicData>
            </a:graphic>
          </wp:inline>
        </w:drawing>
      </w:r>
    </w:p>
    <w:p w14:paraId="39C9F810" w14:textId="2978FE08" w:rsidR="00E128F4" w:rsidRDefault="00E128F4" w:rsidP="00E128F4">
      <w:pPr>
        <w:pStyle w:val="Caption"/>
      </w:pPr>
      <w:r>
        <w:t xml:space="preserve">Figure </w:t>
      </w:r>
      <w:fldSimple w:instr=" SEQ Figure \* ARABIC ">
        <w:r w:rsidR="00CC2015">
          <w:rPr>
            <w:noProof/>
          </w:rPr>
          <w:t>5</w:t>
        </w:r>
      </w:fldSimple>
      <w:r>
        <w:t xml:space="preserve"> Thống kê học lực theo lớp (MB4)</w:t>
      </w:r>
    </w:p>
    <w:p w14:paraId="143E43B9" w14:textId="77777777" w:rsidR="00E128F4" w:rsidRDefault="00E128F4" w:rsidP="00E128F4"/>
    <w:p w14:paraId="5B165C44" w14:textId="77777777" w:rsidR="00CC2015" w:rsidRDefault="00CC2015" w:rsidP="00CC2015">
      <w:pPr>
        <w:keepNext/>
      </w:pPr>
      <w:r w:rsidRPr="00CC2015">
        <w:lastRenderedPageBreak/>
        <w:drawing>
          <wp:inline distT="0" distB="0" distL="0" distR="0" wp14:anchorId="02515E22" wp14:editId="7E5A3031">
            <wp:extent cx="6126480" cy="4800600"/>
            <wp:effectExtent l="0" t="0" r="762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6126480" cy="4800600"/>
                    </a:xfrm>
                    <a:prstGeom prst="rect">
                      <a:avLst/>
                    </a:prstGeom>
                  </pic:spPr>
                </pic:pic>
              </a:graphicData>
            </a:graphic>
          </wp:inline>
        </w:drawing>
      </w:r>
    </w:p>
    <w:p w14:paraId="33B8D5BE" w14:textId="448674ED" w:rsidR="00E128F4" w:rsidRDefault="00CC2015" w:rsidP="00CC2015">
      <w:pPr>
        <w:pStyle w:val="Caption"/>
      </w:pPr>
      <w:r>
        <w:t xml:space="preserve">Figure </w:t>
      </w:r>
      <w:fldSimple w:instr=" SEQ Figure \* ARABIC ">
        <w:r>
          <w:rPr>
            <w:noProof/>
          </w:rPr>
          <w:t>6</w:t>
        </w:r>
      </w:fldSimple>
      <w:r>
        <w:t xml:space="preserve"> Công thức đánh giá điểm</w:t>
      </w:r>
    </w:p>
    <w:p w14:paraId="122C0B83" w14:textId="3EC255B7" w:rsidR="00E128F4" w:rsidRDefault="00E128F4" w:rsidP="00E128F4"/>
    <w:p w14:paraId="405F1F01" w14:textId="1C3534D2" w:rsidR="00E128F4" w:rsidRDefault="00E128F4" w:rsidP="00E128F4"/>
    <w:p w14:paraId="40380C65" w14:textId="414049B2" w:rsidR="00E128F4" w:rsidRDefault="00E128F4" w:rsidP="00E128F4"/>
    <w:p w14:paraId="5A5804AF" w14:textId="7DB8914D" w:rsidR="00E128F4" w:rsidRDefault="00E128F4" w:rsidP="00E128F4"/>
    <w:p w14:paraId="2CAB2E1C" w14:textId="3E14BAD1" w:rsidR="00E128F4" w:rsidRDefault="00E128F4" w:rsidP="00E128F4"/>
    <w:p w14:paraId="3C4FCB2D" w14:textId="5C3262B9" w:rsidR="00E128F4" w:rsidRDefault="00E128F4" w:rsidP="00E128F4"/>
    <w:p w14:paraId="14024A32" w14:textId="36E524B9" w:rsidR="00E128F4" w:rsidRDefault="00E128F4" w:rsidP="00E128F4"/>
    <w:p w14:paraId="0FBEAEC4" w14:textId="21435BB6" w:rsidR="00E128F4" w:rsidRDefault="00E128F4" w:rsidP="00E128F4"/>
    <w:p w14:paraId="30222C09" w14:textId="2A0023B9" w:rsidR="00E128F4" w:rsidRDefault="00E128F4" w:rsidP="00E128F4"/>
    <w:p w14:paraId="62672A80" w14:textId="2AD6567B" w:rsidR="00E128F4" w:rsidRDefault="00E128F4" w:rsidP="00E128F4"/>
    <w:p w14:paraId="7BC06853" w14:textId="1F6F2879" w:rsidR="00E128F4" w:rsidRDefault="00E128F4" w:rsidP="00E128F4"/>
    <w:p w14:paraId="0670683A" w14:textId="77777777" w:rsidR="00E128F4" w:rsidRDefault="00E128F4" w:rsidP="00E128F4"/>
    <w:p w14:paraId="54ECA314" w14:textId="77777777" w:rsidR="00E128F4" w:rsidRDefault="00E128F4" w:rsidP="00E128F4">
      <w:pPr>
        <w:pStyle w:val="Heading2"/>
      </w:pPr>
      <w:r>
        <w:lastRenderedPageBreak/>
        <w:t>Biểu đồ hoạt động:</w:t>
      </w:r>
    </w:p>
    <w:p w14:paraId="153913EE" w14:textId="77777777" w:rsidR="00E128F4" w:rsidRDefault="00E128F4" w:rsidP="00E128F4"/>
    <w:p w14:paraId="49BE46E2" w14:textId="77777777" w:rsidR="00E128F4" w:rsidRDefault="00E128F4" w:rsidP="00E128F4"/>
    <w:p w14:paraId="23B23980" w14:textId="7A3FD95C" w:rsidR="00E128F4" w:rsidRDefault="0052754D" w:rsidP="00E128F4">
      <w:r w:rsidRPr="0052754D">
        <w:drawing>
          <wp:inline distT="0" distB="0" distL="0" distR="0" wp14:anchorId="7E829D32" wp14:editId="73D59440">
            <wp:extent cx="5182323" cy="6163535"/>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stretch>
                      <a:fillRect/>
                    </a:stretch>
                  </pic:blipFill>
                  <pic:spPr>
                    <a:xfrm>
                      <a:off x="0" y="0"/>
                      <a:ext cx="5182323" cy="6163535"/>
                    </a:xfrm>
                    <a:prstGeom prst="rect">
                      <a:avLst/>
                    </a:prstGeom>
                  </pic:spPr>
                </pic:pic>
              </a:graphicData>
            </a:graphic>
          </wp:inline>
        </w:drawing>
      </w:r>
    </w:p>
    <w:p w14:paraId="07549E79" w14:textId="77777777" w:rsidR="00E128F4" w:rsidRDefault="00E128F4" w:rsidP="00E128F4"/>
    <w:p w14:paraId="5450398F" w14:textId="77777777" w:rsidR="00E128F4" w:rsidRDefault="00E128F4" w:rsidP="00E128F4"/>
    <w:p w14:paraId="24BD063B" w14:textId="77777777" w:rsidR="00E128F4" w:rsidRDefault="00E128F4" w:rsidP="00E128F4"/>
    <w:p w14:paraId="02A4D2C3" w14:textId="77777777" w:rsidR="00E128F4" w:rsidRDefault="00E128F4" w:rsidP="00E128F4"/>
    <w:p w14:paraId="083647B4" w14:textId="77777777" w:rsidR="00E128F4" w:rsidRDefault="00E128F4" w:rsidP="00E128F4"/>
    <w:p w14:paraId="25697519" w14:textId="77777777" w:rsidR="00E128F4" w:rsidRDefault="00E128F4" w:rsidP="00E128F4"/>
    <w:p w14:paraId="59BE0D19" w14:textId="77777777" w:rsidR="00E128F4" w:rsidRDefault="00E128F4" w:rsidP="00E128F4"/>
    <w:p w14:paraId="6B095E8B" w14:textId="77777777" w:rsidR="00E128F4" w:rsidRDefault="00E128F4" w:rsidP="00E128F4"/>
    <w:p w14:paraId="617CF693" w14:textId="77777777" w:rsidR="00E128F4" w:rsidRDefault="00E128F4" w:rsidP="00E128F4">
      <w:pPr>
        <w:pStyle w:val="Heading1"/>
      </w:pPr>
      <w:r>
        <w:t>Phân tích nghiệp vụ ( Kịch bản UC ):</w:t>
      </w:r>
    </w:p>
    <w:p w14:paraId="120C5DD1" w14:textId="77777777" w:rsidR="00E128F4" w:rsidRDefault="00E128F4" w:rsidP="00E128F4"/>
    <w:p w14:paraId="7F77CA6D" w14:textId="77777777" w:rsidR="00E128F4" w:rsidRDefault="00E128F4" w:rsidP="00E128F4">
      <w:pPr>
        <w:pStyle w:val="Heading2"/>
      </w:pPr>
      <w:r>
        <w:t>Xem điểm học sinh:</w:t>
      </w:r>
    </w:p>
    <w:p w14:paraId="30E000BD" w14:textId="77777777" w:rsidR="00E128F4" w:rsidRDefault="00E128F4" w:rsidP="00E128F4"/>
    <w:tbl>
      <w:tblPr>
        <w:tblStyle w:val="TableGrid"/>
        <w:tblW w:w="0" w:type="auto"/>
        <w:tblLook w:val="04A0" w:firstRow="1" w:lastRow="0" w:firstColumn="1" w:lastColumn="0" w:noHBand="0" w:noVBand="1"/>
      </w:tblPr>
      <w:tblGrid>
        <w:gridCol w:w="3708"/>
        <w:gridCol w:w="5737"/>
      </w:tblGrid>
      <w:tr w:rsidR="00E128F4" w:rsidRPr="00B63C7D" w14:paraId="5111EF7C" w14:textId="77777777" w:rsidTr="00E04E3D">
        <w:trPr>
          <w:trHeight w:val="503"/>
        </w:trPr>
        <w:tc>
          <w:tcPr>
            <w:tcW w:w="3708" w:type="dxa"/>
          </w:tcPr>
          <w:p w14:paraId="1C891520" w14:textId="77777777" w:rsidR="00E128F4" w:rsidRPr="00B63C7D" w:rsidRDefault="00E128F4" w:rsidP="00B358A9">
            <w:pPr>
              <w:pStyle w:val="ListParagraph"/>
              <w:ind w:left="0"/>
              <w:jc w:val="both"/>
              <w:rPr>
                <w:rFonts w:cs="Times New Roman"/>
                <w:b/>
                <w:sz w:val="28"/>
                <w:szCs w:val="28"/>
              </w:rPr>
            </w:pPr>
            <w:r w:rsidRPr="00B63C7D">
              <w:rPr>
                <w:rFonts w:cs="Times New Roman"/>
                <w:b/>
                <w:sz w:val="28"/>
                <w:szCs w:val="28"/>
              </w:rPr>
              <w:t>Tên Use case</w:t>
            </w:r>
          </w:p>
        </w:tc>
        <w:tc>
          <w:tcPr>
            <w:tcW w:w="5737" w:type="dxa"/>
          </w:tcPr>
          <w:p w14:paraId="51FC2485" w14:textId="71A0F15C" w:rsidR="00E128F4" w:rsidRPr="00B63C7D" w:rsidRDefault="00E128F4" w:rsidP="00B358A9">
            <w:pPr>
              <w:pStyle w:val="ListParagraph"/>
              <w:ind w:left="0"/>
              <w:jc w:val="both"/>
              <w:rPr>
                <w:rFonts w:cs="Times New Roman"/>
                <w:b/>
                <w:sz w:val="28"/>
                <w:szCs w:val="28"/>
              </w:rPr>
            </w:pPr>
            <w:r w:rsidRPr="00B63C7D">
              <w:rPr>
                <w:rFonts w:cs="Times New Roman"/>
                <w:b/>
                <w:sz w:val="28"/>
                <w:szCs w:val="28"/>
              </w:rPr>
              <w:t>Xem điểm học sinh</w:t>
            </w:r>
          </w:p>
        </w:tc>
      </w:tr>
      <w:tr w:rsidR="00E128F4" w:rsidRPr="00B63C7D" w14:paraId="07669CB3" w14:textId="77777777" w:rsidTr="00E04E3D">
        <w:tc>
          <w:tcPr>
            <w:tcW w:w="3708" w:type="dxa"/>
          </w:tcPr>
          <w:p w14:paraId="381D5AD6"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Tên actor</w:t>
            </w:r>
          </w:p>
        </w:tc>
        <w:tc>
          <w:tcPr>
            <w:tcW w:w="5737" w:type="dxa"/>
          </w:tcPr>
          <w:p w14:paraId="5932A812" w14:textId="02224A12" w:rsidR="00E128F4" w:rsidRPr="00B63C7D" w:rsidRDefault="00E128F4" w:rsidP="00B358A9">
            <w:pPr>
              <w:pStyle w:val="ListParagraph"/>
              <w:ind w:left="0"/>
              <w:jc w:val="both"/>
              <w:rPr>
                <w:rFonts w:cs="Times New Roman"/>
                <w:sz w:val="28"/>
                <w:szCs w:val="28"/>
              </w:rPr>
            </w:pPr>
            <w:r w:rsidRPr="00B63C7D">
              <w:rPr>
                <w:rFonts w:cs="Times New Roman"/>
                <w:sz w:val="28"/>
                <w:szCs w:val="28"/>
              </w:rPr>
              <w:t>Giáo viên chủ nhiệm</w:t>
            </w:r>
            <w:r w:rsidR="007A3770" w:rsidRPr="00B63C7D">
              <w:rPr>
                <w:rFonts w:cs="Times New Roman"/>
                <w:sz w:val="28"/>
                <w:szCs w:val="28"/>
              </w:rPr>
              <w:t>, Phụ huynh học sinh.</w:t>
            </w:r>
          </w:p>
        </w:tc>
      </w:tr>
      <w:tr w:rsidR="00E128F4" w:rsidRPr="00B63C7D" w14:paraId="6523B000" w14:textId="77777777" w:rsidTr="00E04E3D">
        <w:tc>
          <w:tcPr>
            <w:tcW w:w="3708" w:type="dxa"/>
          </w:tcPr>
          <w:p w14:paraId="0696308F"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Mức</w:t>
            </w:r>
          </w:p>
        </w:tc>
        <w:tc>
          <w:tcPr>
            <w:tcW w:w="5737" w:type="dxa"/>
          </w:tcPr>
          <w:p w14:paraId="4AD193E6" w14:textId="77777777" w:rsidR="00E128F4" w:rsidRPr="00B63C7D" w:rsidRDefault="00E128F4" w:rsidP="00B358A9">
            <w:pPr>
              <w:pStyle w:val="ListParagraph"/>
              <w:ind w:left="0"/>
              <w:jc w:val="both"/>
              <w:rPr>
                <w:rFonts w:cs="Times New Roman"/>
                <w:sz w:val="28"/>
                <w:szCs w:val="28"/>
              </w:rPr>
            </w:pPr>
          </w:p>
        </w:tc>
      </w:tr>
      <w:tr w:rsidR="00E128F4" w:rsidRPr="00B63C7D" w14:paraId="7DCAA6DC" w14:textId="77777777" w:rsidTr="00E04E3D">
        <w:tc>
          <w:tcPr>
            <w:tcW w:w="3708" w:type="dxa"/>
          </w:tcPr>
          <w:p w14:paraId="2523DADA"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Tiền điều kiện</w:t>
            </w:r>
          </w:p>
        </w:tc>
        <w:tc>
          <w:tcPr>
            <w:tcW w:w="5737" w:type="dxa"/>
          </w:tcPr>
          <w:p w14:paraId="6B8F916B" w14:textId="6DBFF8EA" w:rsidR="00E128F4" w:rsidRPr="00B63C7D" w:rsidRDefault="00E128F4" w:rsidP="00B358A9">
            <w:pPr>
              <w:pStyle w:val="ListParagraph"/>
              <w:ind w:left="0"/>
              <w:jc w:val="both"/>
              <w:rPr>
                <w:rFonts w:cs="Times New Roman"/>
                <w:sz w:val="28"/>
                <w:szCs w:val="28"/>
              </w:rPr>
            </w:pPr>
            <w:r w:rsidRPr="00B63C7D">
              <w:rPr>
                <w:rFonts w:cs="Times New Roman"/>
                <w:sz w:val="28"/>
                <w:szCs w:val="28"/>
              </w:rPr>
              <w:t>Giáo viên cần phải đăng nhập vào hệ thống. Giáo viên phải được phân chủ nhiệm của một lớp cụ thể.</w:t>
            </w:r>
            <w:r w:rsidR="007A3770" w:rsidRPr="00B63C7D">
              <w:rPr>
                <w:rFonts w:cs="Times New Roman"/>
                <w:sz w:val="28"/>
                <w:szCs w:val="28"/>
              </w:rPr>
              <w:t xml:space="preserve"> Phụ huynh cần phải đăng nhập vào hệ thống.</w:t>
            </w:r>
          </w:p>
        </w:tc>
      </w:tr>
      <w:tr w:rsidR="00E128F4" w:rsidRPr="00B63C7D" w14:paraId="0189E8AF" w14:textId="77777777" w:rsidTr="00E04E3D">
        <w:tc>
          <w:tcPr>
            <w:tcW w:w="3708" w:type="dxa"/>
          </w:tcPr>
          <w:p w14:paraId="627042D3"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Đảm bảo tối thiểu</w:t>
            </w:r>
          </w:p>
        </w:tc>
        <w:tc>
          <w:tcPr>
            <w:tcW w:w="5737" w:type="dxa"/>
          </w:tcPr>
          <w:p w14:paraId="07C09111" w14:textId="77777777" w:rsidR="00E128F4" w:rsidRPr="00B63C7D" w:rsidRDefault="00E128F4" w:rsidP="00B358A9">
            <w:pPr>
              <w:pStyle w:val="ListParagraph"/>
              <w:ind w:left="0"/>
              <w:jc w:val="both"/>
              <w:rPr>
                <w:rFonts w:cs="Times New Roman"/>
                <w:sz w:val="28"/>
                <w:szCs w:val="28"/>
              </w:rPr>
            </w:pPr>
          </w:p>
        </w:tc>
      </w:tr>
      <w:tr w:rsidR="00E128F4" w:rsidRPr="00B63C7D" w14:paraId="5199C39E" w14:textId="77777777" w:rsidTr="00E04E3D">
        <w:tc>
          <w:tcPr>
            <w:tcW w:w="3708" w:type="dxa"/>
          </w:tcPr>
          <w:p w14:paraId="22B03B32"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Đảm bảo thành công</w:t>
            </w:r>
          </w:p>
        </w:tc>
        <w:tc>
          <w:tcPr>
            <w:tcW w:w="5737" w:type="dxa"/>
          </w:tcPr>
          <w:p w14:paraId="5DDBBACA" w14:textId="77777777" w:rsidR="00E128F4" w:rsidRPr="00B63C7D" w:rsidRDefault="00E128F4" w:rsidP="00B358A9">
            <w:pPr>
              <w:pStyle w:val="ListParagraph"/>
              <w:ind w:left="0"/>
              <w:jc w:val="both"/>
              <w:rPr>
                <w:rFonts w:cs="Times New Roman"/>
                <w:sz w:val="28"/>
                <w:szCs w:val="28"/>
              </w:rPr>
            </w:pPr>
          </w:p>
        </w:tc>
      </w:tr>
      <w:tr w:rsidR="00E128F4" w:rsidRPr="00B63C7D" w14:paraId="5F6F5870" w14:textId="77777777" w:rsidTr="00E04E3D">
        <w:tc>
          <w:tcPr>
            <w:tcW w:w="3708" w:type="dxa"/>
          </w:tcPr>
          <w:p w14:paraId="12F259AB" w14:textId="77777777" w:rsidR="00E128F4" w:rsidRPr="00B63C7D" w:rsidRDefault="00E128F4" w:rsidP="00B358A9">
            <w:pPr>
              <w:pStyle w:val="ListParagraph"/>
              <w:ind w:left="0"/>
              <w:jc w:val="both"/>
              <w:rPr>
                <w:rFonts w:cs="Times New Roman"/>
                <w:sz w:val="28"/>
                <w:szCs w:val="28"/>
              </w:rPr>
            </w:pPr>
            <w:r w:rsidRPr="00B63C7D">
              <w:rPr>
                <w:rFonts w:cs="Times New Roman"/>
                <w:sz w:val="28"/>
                <w:szCs w:val="28"/>
              </w:rPr>
              <w:t>Kích hoạt</w:t>
            </w:r>
          </w:p>
        </w:tc>
        <w:tc>
          <w:tcPr>
            <w:tcW w:w="5737" w:type="dxa"/>
          </w:tcPr>
          <w:p w14:paraId="7666C3B8" w14:textId="3E11D1C6" w:rsidR="00E128F4" w:rsidRPr="00B63C7D" w:rsidRDefault="00E128F4" w:rsidP="00B358A9">
            <w:pPr>
              <w:pStyle w:val="ListParagraph"/>
              <w:ind w:left="0"/>
              <w:jc w:val="both"/>
              <w:rPr>
                <w:rFonts w:cs="Times New Roman"/>
                <w:sz w:val="28"/>
                <w:szCs w:val="28"/>
              </w:rPr>
            </w:pPr>
            <w:r w:rsidRPr="00B63C7D">
              <w:rPr>
                <w:rFonts w:cs="Times New Roman"/>
                <w:sz w:val="28"/>
                <w:szCs w:val="28"/>
              </w:rPr>
              <w:t>Giáo viên yêu cầu xem điểm cả lớp</w:t>
            </w:r>
            <w:r w:rsidR="007A3770" w:rsidRPr="00B63C7D">
              <w:rPr>
                <w:rFonts w:cs="Times New Roman"/>
                <w:sz w:val="28"/>
                <w:szCs w:val="28"/>
              </w:rPr>
              <w:t xml:space="preserve"> hoặc phụ huynh có nhu cầu theo dõi điểm của con em m</w:t>
            </w:r>
            <w:r w:rsidR="00FD0773" w:rsidRPr="00B63C7D">
              <w:rPr>
                <w:rFonts w:cs="Times New Roman"/>
                <w:sz w:val="28"/>
                <w:szCs w:val="28"/>
              </w:rPr>
              <w:t>ình</w:t>
            </w:r>
            <w:r w:rsidRPr="00B63C7D">
              <w:rPr>
                <w:rFonts w:cs="Times New Roman"/>
                <w:sz w:val="28"/>
                <w:szCs w:val="28"/>
              </w:rPr>
              <w:t>.</w:t>
            </w:r>
          </w:p>
        </w:tc>
      </w:tr>
      <w:tr w:rsidR="00E128F4" w:rsidRPr="00B63C7D" w14:paraId="2F0A0E30" w14:textId="77777777" w:rsidTr="00E04E3D">
        <w:trPr>
          <w:trHeight w:val="512"/>
        </w:trPr>
        <w:tc>
          <w:tcPr>
            <w:tcW w:w="3708" w:type="dxa"/>
          </w:tcPr>
          <w:p w14:paraId="4DA09E6C" w14:textId="77777777" w:rsidR="00E128F4" w:rsidRPr="00B63C7D" w:rsidRDefault="00E128F4" w:rsidP="00B358A9">
            <w:pPr>
              <w:pStyle w:val="ListParagraph"/>
              <w:ind w:left="0"/>
              <w:jc w:val="both"/>
              <w:rPr>
                <w:rFonts w:cs="Times New Roman"/>
                <w:b/>
                <w:sz w:val="28"/>
                <w:szCs w:val="28"/>
              </w:rPr>
            </w:pPr>
            <w:r w:rsidRPr="00B63C7D">
              <w:rPr>
                <w:rFonts w:cs="Times New Roman"/>
                <w:b/>
                <w:sz w:val="28"/>
                <w:szCs w:val="28"/>
              </w:rPr>
              <w:t>Hành động tác nhân</w:t>
            </w:r>
          </w:p>
        </w:tc>
        <w:tc>
          <w:tcPr>
            <w:tcW w:w="5737" w:type="dxa"/>
          </w:tcPr>
          <w:p w14:paraId="25EA77FE" w14:textId="77777777" w:rsidR="00E128F4" w:rsidRPr="00B63C7D" w:rsidRDefault="00E128F4" w:rsidP="00B358A9">
            <w:pPr>
              <w:pStyle w:val="ListParagraph"/>
              <w:ind w:left="0"/>
              <w:jc w:val="both"/>
              <w:rPr>
                <w:rFonts w:cs="Times New Roman"/>
                <w:b/>
                <w:sz w:val="28"/>
                <w:szCs w:val="28"/>
              </w:rPr>
            </w:pPr>
            <w:r w:rsidRPr="00B63C7D">
              <w:rPr>
                <w:rFonts w:cs="Times New Roman"/>
                <w:b/>
                <w:sz w:val="28"/>
                <w:szCs w:val="28"/>
              </w:rPr>
              <w:t>Phản ứng hệ thống</w:t>
            </w:r>
          </w:p>
        </w:tc>
      </w:tr>
      <w:tr w:rsidR="00F512F7" w:rsidRPr="00B63C7D" w14:paraId="62A80AE7" w14:textId="77777777" w:rsidTr="00E04E3D">
        <w:trPr>
          <w:trHeight w:val="512"/>
        </w:trPr>
        <w:tc>
          <w:tcPr>
            <w:tcW w:w="3708" w:type="dxa"/>
          </w:tcPr>
          <w:p w14:paraId="0C20EC4A" w14:textId="3B024F44" w:rsidR="00F512F7" w:rsidRPr="00B63C7D" w:rsidRDefault="00F512F7" w:rsidP="00B358A9">
            <w:pPr>
              <w:pStyle w:val="ListParagraph"/>
              <w:ind w:left="0"/>
              <w:jc w:val="both"/>
              <w:rPr>
                <w:rFonts w:cs="Times New Roman"/>
                <w:b/>
                <w:sz w:val="28"/>
                <w:szCs w:val="28"/>
              </w:rPr>
            </w:pPr>
            <w:r>
              <w:rPr>
                <w:rFonts w:cs="Times New Roman"/>
                <w:b/>
                <w:sz w:val="28"/>
                <w:szCs w:val="28"/>
              </w:rPr>
              <w:t>Giao dịch 1: Xem điểm cá nhân học sinh</w:t>
            </w:r>
            <w:r w:rsidR="007C56D0">
              <w:rPr>
                <w:rFonts w:cs="Times New Roman"/>
                <w:b/>
                <w:sz w:val="28"/>
                <w:szCs w:val="28"/>
              </w:rPr>
              <w:t>.</w:t>
            </w:r>
          </w:p>
        </w:tc>
        <w:tc>
          <w:tcPr>
            <w:tcW w:w="5737" w:type="dxa"/>
          </w:tcPr>
          <w:p w14:paraId="6615854F" w14:textId="55404E5E" w:rsidR="00F512F7" w:rsidRPr="00B63C7D" w:rsidRDefault="00F512F7" w:rsidP="00B358A9">
            <w:pPr>
              <w:pStyle w:val="ListParagraph"/>
              <w:ind w:left="0"/>
              <w:jc w:val="both"/>
              <w:rPr>
                <w:rFonts w:cs="Times New Roman"/>
                <w:b/>
                <w:sz w:val="28"/>
                <w:szCs w:val="28"/>
              </w:rPr>
            </w:pPr>
          </w:p>
        </w:tc>
      </w:tr>
      <w:tr w:rsidR="007C56D0" w:rsidRPr="00B63C7D" w14:paraId="308734C7" w14:textId="77777777" w:rsidTr="00E04E3D">
        <w:trPr>
          <w:trHeight w:val="512"/>
        </w:trPr>
        <w:tc>
          <w:tcPr>
            <w:tcW w:w="3708" w:type="dxa"/>
          </w:tcPr>
          <w:p w14:paraId="48E8E324" w14:textId="77777777" w:rsidR="007C56D0" w:rsidRPr="007C56D0" w:rsidRDefault="007C56D0" w:rsidP="00B358A9">
            <w:pPr>
              <w:pStyle w:val="ListParagraph"/>
              <w:ind w:left="0"/>
              <w:jc w:val="both"/>
              <w:rPr>
                <w:rFonts w:cs="Times New Roman"/>
                <w:bCs/>
                <w:sz w:val="28"/>
                <w:szCs w:val="28"/>
              </w:rPr>
            </w:pPr>
          </w:p>
        </w:tc>
        <w:tc>
          <w:tcPr>
            <w:tcW w:w="5737" w:type="dxa"/>
          </w:tcPr>
          <w:p w14:paraId="1F7D5225" w14:textId="77777777" w:rsidR="007C56D0" w:rsidRDefault="007C56D0" w:rsidP="00B358A9">
            <w:pPr>
              <w:pStyle w:val="ListParagraph"/>
              <w:ind w:left="0"/>
              <w:jc w:val="both"/>
              <w:rPr>
                <w:rFonts w:cs="Times New Roman"/>
                <w:bCs/>
                <w:sz w:val="28"/>
                <w:szCs w:val="28"/>
              </w:rPr>
            </w:pPr>
            <w:r>
              <w:rPr>
                <w:rFonts w:cs="Times New Roman"/>
                <w:bCs/>
                <w:sz w:val="28"/>
                <w:szCs w:val="28"/>
              </w:rPr>
              <w:t>1.1. Hệ thống hiển thị danh sách học sinh thuộc lớp mà giáo viên chủ nhiệm.</w:t>
            </w:r>
          </w:p>
          <w:p w14:paraId="295EAFB3" w14:textId="7DFF39EC" w:rsidR="007C56D0" w:rsidRPr="007C56D0" w:rsidRDefault="007C56D0" w:rsidP="00B358A9">
            <w:pPr>
              <w:pStyle w:val="ListParagraph"/>
              <w:ind w:left="0"/>
              <w:jc w:val="both"/>
              <w:rPr>
                <w:rFonts w:cs="Times New Roman"/>
                <w:bCs/>
                <w:sz w:val="28"/>
                <w:szCs w:val="28"/>
              </w:rPr>
            </w:pPr>
            <w:r>
              <w:rPr>
                <w:rFonts w:cs="Times New Roman"/>
                <w:bCs/>
                <w:sz w:val="28"/>
                <w:szCs w:val="28"/>
              </w:rPr>
              <w:t>1.2. Hệ thống yêu cầu giáo viên lựa chọn học sinh mà giáo viên muốn xem chi tiết điểm.</w:t>
            </w:r>
          </w:p>
        </w:tc>
      </w:tr>
      <w:tr w:rsidR="007C56D0" w:rsidRPr="00B63C7D" w14:paraId="66E14BFD" w14:textId="77777777" w:rsidTr="00E04E3D">
        <w:trPr>
          <w:trHeight w:val="512"/>
        </w:trPr>
        <w:tc>
          <w:tcPr>
            <w:tcW w:w="3708" w:type="dxa"/>
          </w:tcPr>
          <w:p w14:paraId="743425D1" w14:textId="58D6C4F4" w:rsidR="007C56D0" w:rsidRPr="007C56D0" w:rsidRDefault="007C56D0" w:rsidP="00B358A9">
            <w:pPr>
              <w:pStyle w:val="ListParagraph"/>
              <w:ind w:left="0"/>
              <w:jc w:val="both"/>
              <w:rPr>
                <w:rFonts w:cs="Times New Roman"/>
                <w:bCs/>
                <w:sz w:val="28"/>
                <w:szCs w:val="28"/>
              </w:rPr>
            </w:pPr>
            <w:r w:rsidRPr="007C56D0">
              <w:rPr>
                <w:rFonts w:cs="Times New Roman"/>
                <w:bCs/>
                <w:sz w:val="28"/>
                <w:szCs w:val="28"/>
              </w:rPr>
              <w:t>1.</w:t>
            </w:r>
            <w:r>
              <w:rPr>
                <w:rFonts w:cs="Times New Roman"/>
                <w:bCs/>
                <w:sz w:val="28"/>
                <w:szCs w:val="28"/>
              </w:rPr>
              <w:t>3. Giáo viên tiến hành lựa chọn học sinh mà giáo viên muốn xem điểm.</w:t>
            </w:r>
          </w:p>
        </w:tc>
        <w:tc>
          <w:tcPr>
            <w:tcW w:w="5737" w:type="dxa"/>
          </w:tcPr>
          <w:p w14:paraId="57C79CDC" w14:textId="35477ED7" w:rsidR="007C56D0" w:rsidRDefault="007C56D0" w:rsidP="00B358A9">
            <w:pPr>
              <w:pStyle w:val="ListParagraph"/>
              <w:ind w:left="0"/>
              <w:jc w:val="both"/>
              <w:rPr>
                <w:rFonts w:cs="Times New Roman"/>
                <w:bCs/>
                <w:sz w:val="28"/>
                <w:szCs w:val="28"/>
              </w:rPr>
            </w:pPr>
            <w:r>
              <w:rPr>
                <w:rFonts w:cs="Times New Roman"/>
                <w:bCs/>
                <w:sz w:val="28"/>
                <w:szCs w:val="28"/>
              </w:rPr>
              <w:t>1.4. Hệ thống phản hồi chi tiết điểm của học sinh theo (MB</w:t>
            </w:r>
            <w:r w:rsidR="009E0215">
              <w:rPr>
                <w:rFonts w:cs="Times New Roman"/>
                <w:bCs/>
                <w:sz w:val="28"/>
                <w:szCs w:val="28"/>
              </w:rPr>
              <w:t>3</w:t>
            </w:r>
            <w:r>
              <w:rPr>
                <w:rFonts w:cs="Times New Roman"/>
                <w:bCs/>
                <w:sz w:val="28"/>
                <w:szCs w:val="28"/>
              </w:rPr>
              <w:t>).</w:t>
            </w:r>
          </w:p>
          <w:p w14:paraId="0F9BCBAC" w14:textId="56CED4D4" w:rsidR="007C56D0" w:rsidRDefault="007C56D0" w:rsidP="00B358A9">
            <w:pPr>
              <w:pStyle w:val="ListParagraph"/>
              <w:ind w:left="0"/>
              <w:jc w:val="both"/>
              <w:rPr>
                <w:rFonts w:cs="Times New Roman"/>
                <w:bCs/>
                <w:sz w:val="28"/>
                <w:szCs w:val="28"/>
              </w:rPr>
            </w:pPr>
          </w:p>
        </w:tc>
      </w:tr>
      <w:tr w:rsidR="007C56D0" w:rsidRPr="00B63C7D" w14:paraId="68ABA54F" w14:textId="77777777" w:rsidTr="00E04E3D">
        <w:trPr>
          <w:trHeight w:val="512"/>
        </w:trPr>
        <w:tc>
          <w:tcPr>
            <w:tcW w:w="3708" w:type="dxa"/>
          </w:tcPr>
          <w:p w14:paraId="7AF671A7" w14:textId="163C6DD6" w:rsidR="007C56D0" w:rsidRPr="007C56D0" w:rsidRDefault="007C56D0" w:rsidP="00B358A9">
            <w:pPr>
              <w:pStyle w:val="ListParagraph"/>
              <w:ind w:left="0"/>
              <w:jc w:val="both"/>
              <w:rPr>
                <w:rFonts w:cs="Times New Roman"/>
                <w:bCs/>
                <w:sz w:val="28"/>
                <w:szCs w:val="28"/>
              </w:rPr>
            </w:pPr>
            <w:r>
              <w:rPr>
                <w:rFonts w:cs="Times New Roman"/>
                <w:bCs/>
                <w:sz w:val="28"/>
                <w:szCs w:val="28"/>
              </w:rPr>
              <w:t>1.5. Giáo viên</w:t>
            </w:r>
            <w:r w:rsidR="003361A7">
              <w:rPr>
                <w:rFonts w:cs="Times New Roman"/>
                <w:bCs/>
                <w:sz w:val="28"/>
                <w:szCs w:val="28"/>
              </w:rPr>
              <w:t>, phụ huynh</w:t>
            </w:r>
            <w:r>
              <w:rPr>
                <w:rFonts w:cs="Times New Roman"/>
                <w:bCs/>
                <w:sz w:val="28"/>
                <w:szCs w:val="28"/>
              </w:rPr>
              <w:t xml:space="preserve"> có thể click chọn vào một môn bất kỳ.</w:t>
            </w:r>
          </w:p>
        </w:tc>
        <w:tc>
          <w:tcPr>
            <w:tcW w:w="5737" w:type="dxa"/>
          </w:tcPr>
          <w:p w14:paraId="5B7312F8" w14:textId="39092AFF" w:rsidR="007C56D0" w:rsidRDefault="007C56D0" w:rsidP="00B358A9">
            <w:pPr>
              <w:pStyle w:val="ListParagraph"/>
              <w:ind w:left="0"/>
              <w:jc w:val="both"/>
              <w:rPr>
                <w:rFonts w:cs="Times New Roman"/>
                <w:bCs/>
                <w:sz w:val="28"/>
                <w:szCs w:val="28"/>
              </w:rPr>
            </w:pPr>
            <w:r>
              <w:rPr>
                <w:rFonts w:cs="Times New Roman"/>
                <w:bCs/>
                <w:sz w:val="28"/>
                <w:szCs w:val="28"/>
              </w:rPr>
              <w:t xml:space="preserve">1.6. Hệ thống sẽ hiển thị chi tiết điểm của môn học đó và hiển thị các </w:t>
            </w:r>
            <w:r w:rsidR="003361A7">
              <w:rPr>
                <w:rFonts w:cs="Times New Roman"/>
                <w:bCs/>
                <w:sz w:val="28"/>
                <w:szCs w:val="28"/>
              </w:rPr>
              <w:t>đánh giá, nhận xét của giáo viên bộ môn môn học đó.</w:t>
            </w:r>
          </w:p>
        </w:tc>
      </w:tr>
      <w:tr w:rsidR="002F560F" w:rsidRPr="00B63C7D" w14:paraId="61C01D07" w14:textId="77777777" w:rsidTr="00E04E3D">
        <w:trPr>
          <w:trHeight w:val="512"/>
        </w:trPr>
        <w:tc>
          <w:tcPr>
            <w:tcW w:w="3708" w:type="dxa"/>
          </w:tcPr>
          <w:p w14:paraId="1DB04FFB" w14:textId="724B8EFB" w:rsidR="002F560F" w:rsidRPr="00B63C7D" w:rsidRDefault="002F560F" w:rsidP="00B358A9">
            <w:pPr>
              <w:pStyle w:val="ListParagraph"/>
              <w:ind w:left="0"/>
              <w:jc w:val="both"/>
              <w:rPr>
                <w:rFonts w:cs="Times New Roman"/>
                <w:b/>
                <w:sz w:val="28"/>
                <w:szCs w:val="28"/>
              </w:rPr>
            </w:pPr>
            <w:r w:rsidRPr="00B63C7D">
              <w:rPr>
                <w:rFonts w:cs="Times New Roman"/>
                <w:b/>
                <w:sz w:val="28"/>
                <w:szCs w:val="28"/>
              </w:rPr>
              <w:t xml:space="preserve">Giao dịch </w:t>
            </w:r>
            <w:r w:rsidR="003361A7">
              <w:rPr>
                <w:rFonts w:cs="Times New Roman"/>
                <w:b/>
                <w:sz w:val="28"/>
                <w:szCs w:val="28"/>
              </w:rPr>
              <w:t>2</w:t>
            </w:r>
            <w:r w:rsidRPr="00B63C7D">
              <w:rPr>
                <w:rFonts w:cs="Times New Roman"/>
                <w:b/>
                <w:sz w:val="28"/>
                <w:szCs w:val="28"/>
              </w:rPr>
              <w:t>: Xem điểm học sinh cả lớp</w:t>
            </w:r>
            <w:r w:rsidR="00F512F7">
              <w:rPr>
                <w:rFonts w:cs="Times New Roman"/>
                <w:b/>
                <w:sz w:val="28"/>
                <w:szCs w:val="28"/>
              </w:rPr>
              <w:t xml:space="preserve"> theo môn học</w:t>
            </w:r>
          </w:p>
        </w:tc>
        <w:tc>
          <w:tcPr>
            <w:tcW w:w="5737" w:type="dxa"/>
          </w:tcPr>
          <w:p w14:paraId="0FF915A5" w14:textId="77777777" w:rsidR="002F560F" w:rsidRPr="00B63C7D" w:rsidRDefault="002F560F" w:rsidP="00B358A9">
            <w:pPr>
              <w:pStyle w:val="ListParagraph"/>
              <w:ind w:left="0"/>
              <w:jc w:val="both"/>
              <w:rPr>
                <w:rFonts w:cs="Times New Roman"/>
                <w:b/>
                <w:sz w:val="28"/>
                <w:szCs w:val="28"/>
              </w:rPr>
            </w:pPr>
          </w:p>
        </w:tc>
      </w:tr>
      <w:tr w:rsidR="00E128F4" w:rsidRPr="00B63C7D" w14:paraId="3260425D" w14:textId="77777777" w:rsidTr="00F512F7">
        <w:trPr>
          <w:trHeight w:val="2092"/>
        </w:trPr>
        <w:tc>
          <w:tcPr>
            <w:tcW w:w="3708" w:type="dxa"/>
          </w:tcPr>
          <w:p w14:paraId="1F5985C2" w14:textId="77777777" w:rsidR="004177A5" w:rsidRDefault="004177A5" w:rsidP="004177A5">
            <w:pPr>
              <w:jc w:val="both"/>
              <w:rPr>
                <w:rFonts w:cs="Times New Roman"/>
                <w:sz w:val="28"/>
                <w:szCs w:val="28"/>
              </w:rPr>
            </w:pPr>
          </w:p>
          <w:p w14:paraId="697BA37B" w14:textId="029DF858" w:rsidR="00E128F4" w:rsidRPr="004177A5" w:rsidRDefault="00E128F4" w:rsidP="004177A5">
            <w:pPr>
              <w:jc w:val="both"/>
              <w:rPr>
                <w:rFonts w:cs="Times New Roman"/>
                <w:sz w:val="28"/>
                <w:szCs w:val="28"/>
              </w:rPr>
            </w:pPr>
          </w:p>
        </w:tc>
        <w:tc>
          <w:tcPr>
            <w:tcW w:w="5737" w:type="dxa"/>
          </w:tcPr>
          <w:p w14:paraId="3756A1CE" w14:textId="77777777" w:rsidR="004177A5" w:rsidRDefault="004177A5" w:rsidP="004177A5">
            <w:pPr>
              <w:jc w:val="both"/>
              <w:rPr>
                <w:rFonts w:cs="Times New Roman"/>
                <w:sz w:val="28"/>
                <w:szCs w:val="28"/>
              </w:rPr>
            </w:pPr>
          </w:p>
          <w:p w14:paraId="473B88D0" w14:textId="1CDABC8A" w:rsidR="00E128F4" w:rsidRPr="004177A5" w:rsidRDefault="003361A7" w:rsidP="004177A5">
            <w:pPr>
              <w:jc w:val="both"/>
              <w:rPr>
                <w:rFonts w:cs="Times New Roman"/>
                <w:sz w:val="28"/>
                <w:szCs w:val="28"/>
              </w:rPr>
            </w:pPr>
            <w:r>
              <w:rPr>
                <w:rFonts w:cs="Times New Roman"/>
                <w:sz w:val="28"/>
                <w:szCs w:val="28"/>
              </w:rPr>
              <w:t>2</w:t>
            </w:r>
            <w:r w:rsidR="00F512F7">
              <w:rPr>
                <w:rFonts w:cs="Times New Roman"/>
                <w:sz w:val="28"/>
                <w:szCs w:val="28"/>
              </w:rPr>
              <w:t xml:space="preserve">.1. </w:t>
            </w:r>
            <w:r w:rsidR="00E128F4" w:rsidRPr="004177A5">
              <w:rPr>
                <w:rFonts w:cs="Times New Roman"/>
                <w:sz w:val="28"/>
                <w:szCs w:val="28"/>
              </w:rPr>
              <w:t>Hệ thống hiển thị danh sách các môn học đang thực hiện giảng dạy tại trường.</w:t>
            </w:r>
          </w:p>
          <w:p w14:paraId="451A7187" w14:textId="77777777" w:rsidR="004177A5" w:rsidRDefault="004177A5" w:rsidP="004177A5">
            <w:pPr>
              <w:jc w:val="both"/>
              <w:rPr>
                <w:rFonts w:cs="Times New Roman"/>
                <w:sz w:val="28"/>
                <w:szCs w:val="28"/>
              </w:rPr>
            </w:pPr>
          </w:p>
          <w:p w14:paraId="5DC6E587" w14:textId="5398A6D1" w:rsidR="00E128F4" w:rsidRPr="004177A5" w:rsidRDefault="003361A7" w:rsidP="004177A5">
            <w:pPr>
              <w:jc w:val="both"/>
              <w:rPr>
                <w:rFonts w:cs="Times New Roman"/>
                <w:sz w:val="28"/>
                <w:szCs w:val="28"/>
              </w:rPr>
            </w:pPr>
            <w:r>
              <w:rPr>
                <w:rFonts w:cs="Times New Roman"/>
                <w:sz w:val="28"/>
                <w:szCs w:val="28"/>
              </w:rPr>
              <w:t>2</w:t>
            </w:r>
            <w:r w:rsidR="00F512F7">
              <w:rPr>
                <w:rFonts w:cs="Times New Roman"/>
                <w:sz w:val="28"/>
                <w:szCs w:val="28"/>
              </w:rPr>
              <w:t>.2.</w:t>
            </w:r>
            <w:r w:rsidR="004177A5">
              <w:rPr>
                <w:rFonts w:cs="Times New Roman"/>
                <w:sz w:val="28"/>
                <w:szCs w:val="28"/>
              </w:rPr>
              <w:t xml:space="preserve"> </w:t>
            </w:r>
            <w:r w:rsidR="00E128F4" w:rsidRPr="004177A5">
              <w:rPr>
                <w:rFonts w:cs="Times New Roman"/>
                <w:sz w:val="28"/>
                <w:szCs w:val="28"/>
              </w:rPr>
              <w:t>Yêu cầu Giáo viên chọn một môn học cụ thể cần xem.</w:t>
            </w:r>
          </w:p>
        </w:tc>
      </w:tr>
      <w:tr w:rsidR="00E128F4" w:rsidRPr="00B63C7D" w14:paraId="1EEA6F7D" w14:textId="77777777" w:rsidTr="00E04E3D">
        <w:trPr>
          <w:trHeight w:val="1457"/>
        </w:trPr>
        <w:tc>
          <w:tcPr>
            <w:tcW w:w="3708" w:type="dxa"/>
          </w:tcPr>
          <w:p w14:paraId="31DEA6DA" w14:textId="395076BF" w:rsidR="00E128F4" w:rsidRPr="004177A5" w:rsidRDefault="003361A7" w:rsidP="004177A5">
            <w:pPr>
              <w:jc w:val="both"/>
              <w:rPr>
                <w:rFonts w:cs="Times New Roman"/>
                <w:sz w:val="28"/>
                <w:szCs w:val="28"/>
              </w:rPr>
            </w:pPr>
            <w:r>
              <w:rPr>
                <w:rFonts w:cs="Times New Roman"/>
                <w:sz w:val="28"/>
                <w:szCs w:val="28"/>
              </w:rPr>
              <w:t>2</w:t>
            </w:r>
            <w:r w:rsidR="00F512F7">
              <w:rPr>
                <w:rFonts w:cs="Times New Roman"/>
                <w:sz w:val="28"/>
                <w:szCs w:val="28"/>
              </w:rPr>
              <w:t>.3</w:t>
            </w:r>
            <w:r w:rsidR="004177A5">
              <w:rPr>
                <w:rFonts w:cs="Times New Roman"/>
                <w:sz w:val="28"/>
                <w:szCs w:val="28"/>
              </w:rPr>
              <w:t xml:space="preserve">. </w:t>
            </w:r>
            <w:r w:rsidR="00E128F4" w:rsidRPr="004177A5">
              <w:rPr>
                <w:rFonts w:cs="Times New Roman"/>
                <w:sz w:val="28"/>
                <w:szCs w:val="28"/>
              </w:rPr>
              <w:t>Giáo viên lựa chọn</w:t>
            </w:r>
            <w:r w:rsidR="00B63C7D" w:rsidRPr="004177A5">
              <w:rPr>
                <w:rFonts w:cs="Times New Roman"/>
                <w:sz w:val="28"/>
                <w:szCs w:val="28"/>
              </w:rPr>
              <w:t xml:space="preserve"> </w:t>
            </w:r>
            <w:r w:rsidR="00E128F4" w:rsidRPr="004177A5">
              <w:rPr>
                <w:rFonts w:cs="Times New Roman"/>
                <w:sz w:val="28"/>
                <w:szCs w:val="28"/>
              </w:rPr>
              <w:t xml:space="preserve"> môn học muốn xem.</w:t>
            </w:r>
          </w:p>
        </w:tc>
        <w:tc>
          <w:tcPr>
            <w:tcW w:w="5737" w:type="dxa"/>
          </w:tcPr>
          <w:p w14:paraId="45B3D475" w14:textId="0F116428" w:rsidR="00E128F4" w:rsidRPr="00F512F7" w:rsidRDefault="003361A7" w:rsidP="00F512F7">
            <w:pPr>
              <w:jc w:val="both"/>
              <w:rPr>
                <w:rFonts w:cs="Times New Roman"/>
                <w:sz w:val="28"/>
                <w:szCs w:val="28"/>
              </w:rPr>
            </w:pPr>
            <w:r>
              <w:rPr>
                <w:rFonts w:cs="Times New Roman"/>
                <w:sz w:val="28"/>
                <w:szCs w:val="28"/>
              </w:rPr>
              <w:t>2</w:t>
            </w:r>
            <w:r w:rsidR="00F512F7">
              <w:rPr>
                <w:rFonts w:cs="Times New Roman"/>
                <w:sz w:val="28"/>
                <w:szCs w:val="28"/>
              </w:rPr>
              <w:t xml:space="preserve">.4. </w:t>
            </w:r>
            <w:r w:rsidR="00E128F4" w:rsidRPr="00F512F7">
              <w:rPr>
                <w:rFonts w:cs="Times New Roman"/>
                <w:sz w:val="28"/>
                <w:szCs w:val="28"/>
              </w:rPr>
              <w:t>Hệ thống hiển thị điểm chi tiết của từng học sinh trong lớp chủ nhiệm thuộc môn học đã chọn.</w:t>
            </w:r>
            <w:r w:rsidR="00F512F7">
              <w:rPr>
                <w:rFonts w:cs="Times New Roman"/>
                <w:sz w:val="28"/>
                <w:szCs w:val="28"/>
              </w:rPr>
              <w:t xml:space="preserve"> (MB0)</w:t>
            </w:r>
          </w:p>
        </w:tc>
      </w:tr>
      <w:tr w:rsidR="003361A7" w:rsidRPr="00B63C7D" w14:paraId="3C6D28D9" w14:textId="77777777" w:rsidTr="00E04E3D">
        <w:trPr>
          <w:trHeight w:val="1457"/>
        </w:trPr>
        <w:tc>
          <w:tcPr>
            <w:tcW w:w="3708" w:type="dxa"/>
          </w:tcPr>
          <w:p w14:paraId="7DD237EE" w14:textId="22337D8A" w:rsidR="003361A7" w:rsidRDefault="00F22925" w:rsidP="004177A5">
            <w:pPr>
              <w:jc w:val="both"/>
              <w:rPr>
                <w:rFonts w:cs="Times New Roman"/>
                <w:sz w:val="28"/>
                <w:szCs w:val="28"/>
              </w:rPr>
            </w:pPr>
            <w:r>
              <w:rPr>
                <w:rFonts w:cs="Times New Roman"/>
                <w:sz w:val="28"/>
                <w:szCs w:val="28"/>
              </w:rPr>
              <w:lastRenderedPageBreak/>
              <w:t>2.5 Giáo viên có thể click chọn vào một học sinh cụ thể để có thể xem điểm cá nhân học sinh đó.</w:t>
            </w:r>
          </w:p>
        </w:tc>
        <w:tc>
          <w:tcPr>
            <w:tcW w:w="5737" w:type="dxa"/>
          </w:tcPr>
          <w:p w14:paraId="04B8B10E" w14:textId="19416E5E" w:rsidR="003361A7" w:rsidRDefault="00F22925" w:rsidP="00F512F7">
            <w:pPr>
              <w:jc w:val="both"/>
              <w:rPr>
                <w:rFonts w:cs="Times New Roman"/>
                <w:sz w:val="28"/>
                <w:szCs w:val="28"/>
              </w:rPr>
            </w:pPr>
            <w:r>
              <w:rPr>
                <w:rFonts w:cs="Times New Roman"/>
                <w:sz w:val="28"/>
                <w:szCs w:val="28"/>
              </w:rPr>
              <w:t xml:space="preserve">2.6 Hệ thống sẽ chuyển đến bước 1.6 của </w:t>
            </w:r>
            <w:r w:rsidR="008F47C0">
              <w:rPr>
                <w:rFonts w:cs="Times New Roman"/>
                <w:sz w:val="28"/>
                <w:szCs w:val="28"/>
              </w:rPr>
              <w:t>G</w:t>
            </w:r>
            <w:r w:rsidRPr="008F47C0">
              <w:rPr>
                <w:rFonts w:cs="Times New Roman"/>
                <w:b/>
                <w:bCs/>
                <w:sz w:val="28"/>
                <w:szCs w:val="28"/>
              </w:rPr>
              <w:t>iao dịch 1</w:t>
            </w:r>
            <w:r w:rsidR="008F47C0" w:rsidRPr="008F47C0">
              <w:rPr>
                <w:rFonts w:cs="Times New Roman"/>
                <w:b/>
                <w:bCs/>
                <w:sz w:val="28"/>
                <w:szCs w:val="28"/>
              </w:rPr>
              <w:t>.</w:t>
            </w:r>
          </w:p>
        </w:tc>
      </w:tr>
      <w:tr w:rsidR="00E128F4" w:rsidRPr="00B63C7D" w14:paraId="0C85E790" w14:textId="77777777" w:rsidTr="00ED281D">
        <w:trPr>
          <w:trHeight w:val="742"/>
        </w:trPr>
        <w:tc>
          <w:tcPr>
            <w:tcW w:w="3708" w:type="dxa"/>
          </w:tcPr>
          <w:p w14:paraId="22C3BFDD" w14:textId="7F4CB65E" w:rsidR="00E128F4" w:rsidRPr="009D1F19" w:rsidRDefault="009E0215" w:rsidP="00F512F7">
            <w:pPr>
              <w:jc w:val="both"/>
              <w:rPr>
                <w:rFonts w:cs="Times New Roman"/>
                <w:b/>
                <w:bCs/>
                <w:sz w:val="28"/>
                <w:szCs w:val="28"/>
              </w:rPr>
            </w:pPr>
            <w:r w:rsidRPr="009D1F19">
              <w:rPr>
                <w:rFonts w:cs="Times New Roman"/>
                <w:b/>
                <w:bCs/>
                <w:sz w:val="28"/>
                <w:szCs w:val="28"/>
              </w:rPr>
              <w:t>Giao dịch 3: Đánh giá học lực của học sinh.</w:t>
            </w:r>
          </w:p>
        </w:tc>
        <w:tc>
          <w:tcPr>
            <w:tcW w:w="5737" w:type="dxa"/>
          </w:tcPr>
          <w:p w14:paraId="1D9C340F" w14:textId="3C6C1AF8" w:rsidR="00E128F4" w:rsidRPr="009D1F19" w:rsidRDefault="00E128F4" w:rsidP="009D1F19">
            <w:pPr>
              <w:jc w:val="both"/>
              <w:rPr>
                <w:rFonts w:cs="Times New Roman"/>
                <w:sz w:val="28"/>
                <w:szCs w:val="28"/>
              </w:rPr>
            </w:pPr>
          </w:p>
        </w:tc>
      </w:tr>
      <w:tr w:rsidR="009D1F19" w:rsidRPr="00B63C7D" w14:paraId="57673B0C" w14:textId="77777777" w:rsidTr="009D1F19">
        <w:trPr>
          <w:trHeight w:val="814"/>
        </w:trPr>
        <w:tc>
          <w:tcPr>
            <w:tcW w:w="3708" w:type="dxa"/>
          </w:tcPr>
          <w:p w14:paraId="753FE08C" w14:textId="77777777" w:rsidR="009D1F19" w:rsidRPr="009D1F19" w:rsidRDefault="009D1F19" w:rsidP="00F512F7">
            <w:pPr>
              <w:jc w:val="both"/>
              <w:rPr>
                <w:rFonts w:cs="Times New Roman"/>
                <w:b/>
                <w:bCs/>
                <w:sz w:val="28"/>
                <w:szCs w:val="28"/>
              </w:rPr>
            </w:pPr>
          </w:p>
        </w:tc>
        <w:tc>
          <w:tcPr>
            <w:tcW w:w="5737" w:type="dxa"/>
          </w:tcPr>
          <w:p w14:paraId="2E964F26" w14:textId="48F39ADF" w:rsidR="009D1F19" w:rsidRPr="009D1F19" w:rsidRDefault="009D1F19" w:rsidP="009D1F19">
            <w:pPr>
              <w:jc w:val="both"/>
              <w:rPr>
                <w:rFonts w:cs="Times New Roman"/>
                <w:sz w:val="28"/>
                <w:szCs w:val="28"/>
              </w:rPr>
            </w:pPr>
            <w:r>
              <w:rPr>
                <w:rFonts w:cs="Times New Roman"/>
                <w:sz w:val="28"/>
                <w:szCs w:val="28"/>
              </w:rPr>
              <w:t>3.1. Hệ thống hiển thị giao diện chức năng đánh giá học lực của học sinh.</w:t>
            </w:r>
          </w:p>
        </w:tc>
      </w:tr>
      <w:tr w:rsidR="00E128F4" w:rsidRPr="00B63C7D" w14:paraId="4238233E" w14:textId="77777777" w:rsidTr="00ED281D">
        <w:trPr>
          <w:trHeight w:val="1876"/>
        </w:trPr>
        <w:tc>
          <w:tcPr>
            <w:tcW w:w="3708" w:type="dxa"/>
          </w:tcPr>
          <w:p w14:paraId="08113710" w14:textId="7E315924" w:rsidR="00E128F4" w:rsidRPr="009D1F19" w:rsidRDefault="009D1F19" w:rsidP="009D1F19">
            <w:pPr>
              <w:jc w:val="both"/>
              <w:rPr>
                <w:rFonts w:cs="Times New Roman"/>
                <w:sz w:val="28"/>
                <w:szCs w:val="28"/>
              </w:rPr>
            </w:pPr>
            <w:r>
              <w:rPr>
                <w:rFonts w:cs="Times New Roman"/>
                <w:sz w:val="28"/>
                <w:szCs w:val="28"/>
              </w:rPr>
              <w:t xml:space="preserve">3.2. Giáo viên hiện yêu cầu đánh giá năng lực học sinh của lớp học. </w:t>
            </w:r>
          </w:p>
        </w:tc>
        <w:tc>
          <w:tcPr>
            <w:tcW w:w="5737" w:type="dxa"/>
          </w:tcPr>
          <w:p w14:paraId="134D4DFB" w14:textId="77777777" w:rsidR="009D1F19" w:rsidRDefault="009D1F19" w:rsidP="009D1F19">
            <w:pPr>
              <w:jc w:val="both"/>
              <w:rPr>
                <w:rFonts w:cs="Times New Roman"/>
                <w:sz w:val="28"/>
                <w:szCs w:val="28"/>
              </w:rPr>
            </w:pPr>
            <w:r>
              <w:rPr>
                <w:rFonts w:cs="Times New Roman"/>
                <w:sz w:val="28"/>
                <w:szCs w:val="28"/>
              </w:rPr>
              <w:t>3.3. Hệ thống sẽ kiểm tra lần lượt từng học sinh thuộc lớp mà giáo viên chủ nhiệm đã đủ các điểm thành phần chưa.</w:t>
            </w:r>
          </w:p>
          <w:p w14:paraId="177A19B0" w14:textId="5CA17FD5" w:rsidR="00ED281D" w:rsidRPr="009D1F19" w:rsidRDefault="00ED281D" w:rsidP="009D1F19">
            <w:pPr>
              <w:jc w:val="both"/>
              <w:rPr>
                <w:rFonts w:cs="Times New Roman"/>
                <w:sz w:val="28"/>
                <w:szCs w:val="28"/>
              </w:rPr>
            </w:pPr>
            <w:r>
              <w:rPr>
                <w:rFonts w:cs="Times New Roman"/>
                <w:sz w:val="28"/>
                <w:szCs w:val="28"/>
              </w:rPr>
              <w:t>3.4. Hiển thị danh sách học sinh đã đủ điểm thành phần và danh sách học sinh chưa đủ điểm.</w:t>
            </w:r>
          </w:p>
        </w:tc>
      </w:tr>
      <w:tr w:rsidR="00F512F7" w:rsidRPr="00B63C7D" w14:paraId="7C89E115" w14:textId="77777777" w:rsidTr="00B41661">
        <w:trPr>
          <w:trHeight w:val="1084"/>
        </w:trPr>
        <w:tc>
          <w:tcPr>
            <w:tcW w:w="3708" w:type="dxa"/>
          </w:tcPr>
          <w:p w14:paraId="38E12455" w14:textId="08DD7B81" w:rsidR="00F512F7" w:rsidRPr="00ED281D" w:rsidRDefault="00ED281D" w:rsidP="00ED281D">
            <w:pPr>
              <w:jc w:val="both"/>
              <w:rPr>
                <w:rFonts w:cs="Times New Roman"/>
                <w:sz w:val="28"/>
                <w:szCs w:val="28"/>
              </w:rPr>
            </w:pPr>
            <w:r>
              <w:rPr>
                <w:rFonts w:cs="Times New Roman"/>
                <w:sz w:val="28"/>
                <w:szCs w:val="28"/>
              </w:rPr>
              <w:t xml:space="preserve">3.5. Giáo viên xác nhận đánh giá năng lực. </w:t>
            </w:r>
          </w:p>
        </w:tc>
        <w:tc>
          <w:tcPr>
            <w:tcW w:w="5737" w:type="dxa"/>
          </w:tcPr>
          <w:p w14:paraId="2637C901" w14:textId="77777777" w:rsidR="00F512F7" w:rsidRDefault="00ED281D" w:rsidP="00ED281D">
            <w:pPr>
              <w:jc w:val="both"/>
              <w:rPr>
                <w:rFonts w:cs="Times New Roman"/>
                <w:sz w:val="28"/>
                <w:szCs w:val="28"/>
              </w:rPr>
            </w:pPr>
            <w:r>
              <w:rPr>
                <w:rFonts w:cs="Times New Roman"/>
                <w:sz w:val="28"/>
                <w:szCs w:val="28"/>
              </w:rPr>
              <w:t>3.6. Hệ thống thực hiện đánh giá cho những học sinh đã đủ điểm thành phần.</w:t>
            </w:r>
          </w:p>
          <w:p w14:paraId="303BADDE" w14:textId="441737F5" w:rsidR="00ED281D" w:rsidRPr="00ED281D" w:rsidRDefault="00ED281D" w:rsidP="00ED281D">
            <w:pPr>
              <w:jc w:val="both"/>
              <w:rPr>
                <w:rFonts w:cs="Times New Roman"/>
                <w:sz w:val="28"/>
                <w:szCs w:val="28"/>
              </w:rPr>
            </w:pPr>
            <w:r>
              <w:rPr>
                <w:rFonts w:cs="Times New Roman"/>
                <w:sz w:val="28"/>
                <w:szCs w:val="28"/>
              </w:rPr>
              <w:t>3.7. Hiển thị danh sách đánh giá học lực (MB4).</w:t>
            </w:r>
          </w:p>
        </w:tc>
      </w:tr>
      <w:tr w:rsidR="00ED281D" w:rsidRPr="00B63C7D" w14:paraId="1E68A825" w14:textId="77777777" w:rsidTr="00ED281D">
        <w:trPr>
          <w:trHeight w:val="796"/>
        </w:trPr>
        <w:tc>
          <w:tcPr>
            <w:tcW w:w="3708" w:type="dxa"/>
          </w:tcPr>
          <w:p w14:paraId="26C2F227" w14:textId="592F2445" w:rsidR="00ED281D" w:rsidRDefault="00ED281D" w:rsidP="00ED281D">
            <w:pPr>
              <w:jc w:val="both"/>
              <w:rPr>
                <w:rFonts w:cs="Times New Roman"/>
                <w:sz w:val="28"/>
                <w:szCs w:val="28"/>
              </w:rPr>
            </w:pPr>
            <w:r>
              <w:rPr>
                <w:rFonts w:cs="Times New Roman"/>
                <w:sz w:val="28"/>
                <w:szCs w:val="28"/>
              </w:rPr>
              <w:t>3.8. Giáo viên chọn in ấn biểu mẫu.</w:t>
            </w:r>
          </w:p>
        </w:tc>
        <w:tc>
          <w:tcPr>
            <w:tcW w:w="5737" w:type="dxa"/>
          </w:tcPr>
          <w:p w14:paraId="1FD08AC7" w14:textId="05A04AD6" w:rsidR="00ED281D" w:rsidRDefault="00ED281D" w:rsidP="00ED281D">
            <w:pPr>
              <w:jc w:val="both"/>
              <w:rPr>
                <w:rFonts w:cs="Times New Roman"/>
                <w:sz w:val="28"/>
                <w:szCs w:val="28"/>
              </w:rPr>
            </w:pPr>
            <w:r>
              <w:rPr>
                <w:rFonts w:cs="Times New Roman"/>
                <w:sz w:val="28"/>
                <w:szCs w:val="28"/>
              </w:rPr>
              <w:t>3.9. Thực hiện in ấn</w:t>
            </w:r>
            <w:r w:rsidR="00886FBF">
              <w:rPr>
                <w:rFonts w:cs="Times New Roman"/>
                <w:sz w:val="28"/>
                <w:szCs w:val="28"/>
              </w:rPr>
              <w:t xml:space="preserve"> biểu mẫu</w:t>
            </w:r>
            <w:r>
              <w:rPr>
                <w:rFonts w:cs="Times New Roman"/>
                <w:sz w:val="28"/>
                <w:szCs w:val="28"/>
              </w:rPr>
              <w:t>.</w:t>
            </w:r>
          </w:p>
        </w:tc>
      </w:tr>
      <w:tr w:rsidR="00E128F4" w:rsidRPr="00B63C7D" w14:paraId="64A537AD" w14:textId="77777777" w:rsidTr="00E04E3D">
        <w:tc>
          <w:tcPr>
            <w:tcW w:w="3708" w:type="dxa"/>
          </w:tcPr>
          <w:p w14:paraId="7EACE51A" w14:textId="77777777" w:rsidR="00E128F4" w:rsidRPr="00B63C7D" w:rsidRDefault="00E128F4" w:rsidP="00B358A9">
            <w:pPr>
              <w:pStyle w:val="Heading1"/>
              <w:numPr>
                <w:ilvl w:val="0"/>
                <w:numId w:val="0"/>
              </w:numPr>
              <w:ind w:left="432" w:hanging="432"/>
              <w:jc w:val="both"/>
              <w:outlineLvl w:val="0"/>
              <w:rPr>
                <w:rFonts w:cs="Times New Roman"/>
                <w:sz w:val="28"/>
                <w:szCs w:val="28"/>
              </w:rPr>
            </w:pPr>
            <w:r w:rsidRPr="00B63C7D">
              <w:rPr>
                <w:rFonts w:cs="Times New Roman"/>
                <w:sz w:val="28"/>
                <w:szCs w:val="28"/>
              </w:rPr>
              <w:t>Ngoại lệ</w:t>
            </w:r>
          </w:p>
        </w:tc>
        <w:tc>
          <w:tcPr>
            <w:tcW w:w="5737" w:type="dxa"/>
          </w:tcPr>
          <w:p w14:paraId="49DDFFA5" w14:textId="12D49A66" w:rsidR="00C74E9B" w:rsidRPr="00C74E9B" w:rsidRDefault="00E128F4" w:rsidP="00C74E9B">
            <w:pPr>
              <w:pStyle w:val="ListParagraph"/>
              <w:numPr>
                <w:ilvl w:val="0"/>
                <w:numId w:val="12"/>
              </w:numPr>
              <w:jc w:val="both"/>
              <w:rPr>
                <w:rFonts w:cs="Times New Roman"/>
                <w:sz w:val="28"/>
                <w:szCs w:val="28"/>
              </w:rPr>
            </w:pPr>
            <w:r w:rsidRPr="00B63C7D">
              <w:rPr>
                <w:rFonts w:cs="Times New Roman"/>
                <w:sz w:val="28"/>
                <w:szCs w:val="28"/>
              </w:rPr>
              <w:t>Tại mỗi thời điểm bất kỳ của quá trình thực hiện use case. Nếu không kết nối được với cơ sở dữ liệu thì hệ thống hiển thị một thông báo lỗi. Use case kết thúc.</w:t>
            </w:r>
          </w:p>
        </w:tc>
      </w:tr>
      <w:tr w:rsidR="00E128F4" w:rsidRPr="00B63C7D" w14:paraId="10CA9869" w14:textId="77777777" w:rsidTr="00E04E3D">
        <w:tc>
          <w:tcPr>
            <w:tcW w:w="3708" w:type="dxa"/>
          </w:tcPr>
          <w:p w14:paraId="3155E6C7" w14:textId="77777777" w:rsidR="00E128F4" w:rsidRPr="00B63C7D" w:rsidRDefault="00E128F4" w:rsidP="00B358A9">
            <w:pPr>
              <w:pStyle w:val="Heading1"/>
              <w:numPr>
                <w:ilvl w:val="0"/>
                <w:numId w:val="0"/>
              </w:numPr>
              <w:ind w:left="432" w:hanging="432"/>
              <w:jc w:val="both"/>
              <w:outlineLvl w:val="0"/>
              <w:rPr>
                <w:rFonts w:cs="Times New Roman"/>
                <w:sz w:val="28"/>
                <w:szCs w:val="28"/>
              </w:rPr>
            </w:pPr>
            <w:r w:rsidRPr="00B63C7D">
              <w:rPr>
                <w:rFonts w:cs="Times New Roman"/>
                <w:sz w:val="28"/>
                <w:szCs w:val="28"/>
              </w:rPr>
              <w:t>Chú thích</w:t>
            </w:r>
          </w:p>
        </w:tc>
        <w:tc>
          <w:tcPr>
            <w:tcW w:w="5737" w:type="dxa"/>
          </w:tcPr>
          <w:p w14:paraId="0E9F4FF1" w14:textId="27EA402F" w:rsidR="00E128F4" w:rsidRPr="00B63C7D" w:rsidRDefault="00C74E9B" w:rsidP="005E48E0">
            <w:pPr>
              <w:pStyle w:val="ListParagraph"/>
              <w:numPr>
                <w:ilvl w:val="0"/>
                <w:numId w:val="12"/>
              </w:numPr>
              <w:jc w:val="both"/>
              <w:rPr>
                <w:rFonts w:cs="Times New Roman"/>
                <w:sz w:val="28"/>
                <w:szCs w:val="28"/>
              </w:rPr>
            </w:pPr>
            <w:r>
              <w:rPr>
                <w:rFonts w:cs="Times New Roman"/>
                <w:sz w:val="28"/>
                <w:szCs w:val="28"/>
              </w:rPr>
              <w:t xml:space="preserve">Phụ Huynh học sinh chỉ có thể thực hiện Giao dịch 1. Hệ thống sẽ tự động chuyển đến bước 1.6 với chi tiết điểm của học sinh liên </w:t>
            </w:r>
            <w:r w:rsidR="00B41661">
              <w:rPr>
                <w:rFonts w:cs="Times New Roman"/>
                <w:sz w:val="28"/>
                <w:szCs w:val="28"/>
              </w:rPr>
              <w:t>kết v</w:t>
            </w:r>
            <w:r>
              <w:rPr>
                <w:rFonts w:cs="Times New Roman"/>
                <w:sz w:val="28"/>
                <w:szCs w:val="28"/>
              </w:rPr>
              <w:t>ới tài khoản.</w:t>
            </w:r>
          </w:p>
        </w:tc>
      </w:tr>
    </w:tbl>
    <w:p w14:paraId="4745AF0A" w14:textId="77777777" w:rsidR="00E128F4" w:rsidRDefault="00E128F4" w:rsidP="00E128F4"/>
    <w:p w14:paraId="12CB43DF" w14:textId="1A998F0F" w:rsidR="00E128F4" w:rsidRDefault="00E128F4" w:rsidP="00E128F4"/>
    <w:p w14:paraId="101205B3" w14:textId="1E714FF0" w:rsidR="009E0215" w:rsidRDefault="009E0215" w:rsidP="00E128F4"/>
    <w:p w14:paraId="7C146E98" w14:textId="36E3B734" w:rsidR="009E0215" w:rsidRDefault="009E0215" w:rsidP="00E128F4"/>
    <w:p w14:paraId="58F814A4" w14:textId="403CADBF" w:rsidR="009E0215" w:rsidRDefault="009E0215" w:rsidP="00E128F4"/>
    <w:p w14:paraId="72E24DE1" w14:textId="6ED2943E" w:rsidR="009E0215" w:rsidRDefault="009E0215" w:rsidP="00E128F4"/>
    <w:p w14:paraId="7C2E2190" w14:textId="77777777" w:rsidR="0023512E" w:rsidRDefault="0023512E" w:rsidP="0023512E"/>
    <w:p w14:paraId="37E6E140" w14:textId="7BE6B263" w:rsidR="000545B5" w:rsidRDefault="000545B5" w:rsidP="000545B5">
      <w:pPr>
        <w:rPr>
          <w:rFonts w:cs="Times New Roman"/>
          <w:sz w:val="28"/>
          <w:szCs w:val="28"/>
        </w:rPr>
      </w:pPr>
    </w:p>
    <w:sectPr w:rsidR="000545B5" w:rsidSect="00BC19F5">
      <w:pgSz w:w="11909" w:h="16834" w:code="9"/>
      <w:pgMar w:top="1138" w:right="562" w:bottom="1138" w:left="1699"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060F0" w14:textId="77777777" w:rsidR="00944775" w:rsidRDefault="00944775" w:rsidP="00EE69AE">
      <w:pPr>
        <w:spacing w:after="0" w:line="240" w:lineRule="auto"/>
      </w:pPr>
      <w:r>
        <w:separator/>
      </w:r>
    </w:p>
  </w:endnote>
  <w:endnote w:type="continuationSeparator" w:id="0">
    <w:p w14:paraId="34EE4726" w14:textId="77777777" w:rsidR="00944775" w:rsidRDefault="00944775" w:rsidP="00EE6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B959B" w14:textId="77777777" w:rsidR="00944775" w:rsidRDefault="00944775" w:rsidP="00EE69AE">
      <w:pPr>
        <w:spacing w:after="0" w:line="240" w:lineRule="auto"/>
      </w:pPr>
      <w:r>
        <w:separator/>
      </w:r>
    </w:p>
  </w:footnote>
  <w:footnote w:type="continuationSeparator" w:id="0">
    <w:p w14:paraId="5F19B8ED" w14:textId="77777777" w:rsidR="00944775" w:rsidRDefault="00944775" w:rsidP="00EE6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4971"/>
    <w:multiLevelType w:val="multilevel"/>
    <w:tmpl w:val="DAB2571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0932694E"/>
    <w:multiLevelType w:val="hybridMultilevel"/>
    <w:tmpl w:val="9B9C2CE2"/>
    <w:lvl w:ilvl="0" w:tplc="84FE7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17251"/>
    <w:multiLevelType w:val="hybridMultilevel"/>
    <w:tmpl w:val="0688F528"/>
    <w:lvl w:ilvl="0" w:tplc="0409000B">
      <w:start w:val="1"/>
      <w:numFmt w:val="bullet"/>
      <w:lvlText w:val=""/>
      <w:lvlJc w:val="left"/>
      <w:pPr>
        <w:ind w:left="1656" w:hanging="360"/>
      </w:pPr>
      <w:rPr>
        <w:rFonts w:ascii="Wingdings" w:hAnsi="Wingdings" w:hint="default"/>
      </w:rPr>
    </w:lvl>
    <w:lvl w:ilvl="1" w:tplc="04090003">
      <w:start w:val="1"/>
      <w:numFmt w:val="bullet"/>
      <w:lvlText w:val="o"/>
      <w:lvlJc w:val="left"/>
      <w:pPr>
        <w:ind w:left="2376" w:hanging="360"/>
      </w:pPr>
      <w:rPr>
        <w:rFonts w:ascii="Courier New" w:hAnsi="Courier New" w:cs="Courier New" w:hint="default"/>
      </w:rPr>
    </w:lvl>
    <w:lvl w:ilvl="2" w:tplc="04090005">
      <w:start w:val="1"/>
      <w:numFmt w:val="bullet"/>
      <w:lvlText w:val=""/>
      <w:lvlJc w:val="left"/>
      <w:pPr>
        <w:ind w:left="3096" w:hanging="360"/>
      </w:pPr>
      <w:rPr>
        <w:rFonts w:ascii="Wingdings" w:hAnsi="Wingdings" w:hint="default"/>
      </w:rPr>
    </w:lvl>
    <w:lvl w:ilvl="3" w:tplc="04090001">
      <w:start w:val="1"/>
      <w:numFmt w:val="bullet"/>
      <w:lvlText w:val=""/>
      <w:lvlJc w:val="left"/>
      <w:pPr>
        <w:ind w:left="3816" w:hanging="360"/>
      </w:pPr>
      <w:rPr>
        <w:rFonts w:ascii="Symbol" w:hAnsi="Symbol" w:hint="default"/>
      </w:rPr>
    </w:lvl>
    <w:lvl w:ilvl="4" w:tplc="04090003">
      <w:start w:val="1"/>
      <w:numFmt w:val="bullet"/>
      <w:lvlText w:val="o"/>
      <w:lvlJc w:val="left"/>
      <w:pPr>
        <w:ind w:left="4536" w:hanging="360"/>
      </w:pPr>
      <w:rPr>
        <w:rFonts w:ascii="Courier New" w:hAnsi="Courier New" w:cs="Courier New" w:hint="default"/>
      </w:rPr>
    </w:lvl>
    <w:lvl w:ilvl="5" w:tplc="04090005">
      <w:start w:val="1"/>
      <w:numFmt w:val="bullet"/>
      <w:lvlText w:val=""/>
      <w:lvlJc w:val="left"/>
      <w:pPr>
        <w:ind w:left="5256" w:hanging="360"/>
      </w:pPr>
      <w:rPr>
        <w:rFonts w:ascii="Wingdings" w:hAnsi="Wingdings" w:hint="default"/>
      </w:rPr>
    </w:lvl>
    <w:lvl w:ilvl="6" w:tplc="04090001">
      <w:start w:val="1"/>
      <w:numFmt w:val="bullet"/>
      <w:lvlText w:val=""/>
      <w:lvlJc w:val="left"/>
      <w:pPr>
        <w:ind w:left="5976" w:hanging="360"/>
      </w:pPr>
      <w:rPr>
        <w:rFonts w:ascii="Symbol" w:hAnsi="Symbol" w:hint="default"/>
      </w:rPr>
    </w:lvl>
    <w:lvl w:ilvl="7" w:tplc="04090003">
      <w:start w:val="1"/>
      <w:numFmt w:val="bullet"/>
      <w:lvlText w:val="o"/>
      <w:lvlJc w:val="left"/>
      <w:pPr>
        <w:ind w:left="6696" w:hanging="360"/>
      </w:pPr>
      <w:rPr>
        <w:rFonts w:ascii="Courier New" w:hAnsi="Courier New" w:cs="Courier New" w:hint="default"/>
      </w:rPr>
    </w:lvl>
    <w:lvl w:ilvl="8" w:tplc="04090005">
      <w:start w:val="1"/>
      <w:numFmt w:val="bullet"/>
      <w:lvlText w:val=""/>
      <w:lvlJc w:val="left"/>
      <w:pPr>
        <w:ind w:left="7416" w:hanging="360"/>
      </w:pPr>
      <w:rPr>
        <w:rFonts w:ascii="Wingdings" w:hAnsi="Wingdings" w:hint="default"/>
      </w:rPr>
    </w:lvl>
  </w:abstractNum>
  <w:abstractNum w:abstractNumId="3" w15:restartNumberingAfterBreak="0">
    <w:nsid w:val="0B6F656D"/>
    <w:multiLevelType w:val="hybridMultilevel"/>
    <w:tmpl w:val="F76CA13C"/>
    <w:lvl w:ilvl="0" w:tplc="1258139C">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110E057B"/>
    <w:multiLevelType w:val="hybridMultilevel"/>
    <w:tmpl w:val="E4706376"/>
    <w:lvl w:ilvl="0" w:tplc="66B8F944">
      <w:start w:val="1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C0A86"/>
    <w:multiLevelType w:val="hybridMultilevel"/>
    <w:tmpl w:val="CB389F20"/>
    <w:lvl w:ilvl="0" w:tplc="8CA40F22">
      <w:start w:val="1"/>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EF010E8"/>
    <w:multiLevelType w:val="hybridMultilevel"/>
    <w:tmpl w:val="3C0A9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77CAB"/>
    <w:multiLevelType w:val="multilevel"/>
    <w:tmpl w:val="0428EF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40041B"/>
    <w:multiLevelType w:val="hybridMultilevel"/>
    <w:tmpl w:val="CC5C6C90"/>
    <w:lvl w:ilvl="0" w:tplc="7218933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BC135A6"/>
    <w:multiLevelType w:val="multilevel"/>
    <w:tmpl w:val="1B889782"/>
    <w:lvl w:ilvl="0">
      <w:start w:val="1"/>
      <w:numFmt w:val="decimal"/>
      <w:lvlText w:val="%1."/>
      <w:lvlJc w:val="left"/>
      <w:pPr>
        <w:ind w:left="408" w:hanging="408"/>
      </w:pPr>
      <w:rPr>
        <w:rFonts w:ascii="Times New Roman" w:eastAsiaTheme="minorHAnsi" w:hAnsi="Times New Roman"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EB7CA2"/>
    <w:multiLevelType w:val="hybridMultilevel"/>
    <w:tmpl w:val="8A78A24A"/>
    <w:lvl w:ilvl="0" w:tplc="125813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45133"/>
    <w:multiLevelType w:val="hybridMultilevel"/>
    <w:tmpl w:val="9B1A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E93C71"/>
    <w:multiLevelType w:val="multilevel"/>
    <w:tmpl w:val="F51824D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60D29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9"/>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6"/>
  </w:num>
  <w:num w:numId="8">
    <w:abstractNumId w:val="8"/>
  </w:num>
  <w:num w:numId="9">
    <w:abstractNumId w:val="5"/>
  </w:num>
  <w:num w:numId="10">
    <w:abstractNumId w:val="2"/>
  </w:num>
  <w:num w:numId="11">
    <w:abstractNumId w:val="0"/>
  </w:num>
  <w:num w:numId="12">
    <w:abstractNumId w:val="4"/>
  </w:num>
  <w:num w:numId="13">
    <w:abstractNumId w:val="13"/>
  </w:num>
  <w:num w:numId="14">
    <w:abstractNumId w:val="7"/>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8F"/>
    <w:rsid w:val="0001237C"/>
    <w:rsid w:val="00013EC3"/>
    <w:rsid w:val="00026D29"/>
    <w:rsid w:val="000545B5"/>
    <w:rsid w:val="0006294D"/>
    <w:rsid w:val="0007229F"/>
    <w:rsid w:val="000830B2"/>
    <w:rsid w:val="000D500D"/>
    <w:rsid w:val="001144AC"/>
    <w:rsid w:val="00130DC5"/>
    <w:rsid w:val="00137926"/>
    <w:rsid w:val="00141CCB"/>
    <w:rsid w:val="00143267"/>
    <w:rsid w:val="00144B2B"/>
    <w:rsid w:val="0014517B"/>
    <w:rsid w:val="00196430"/>
    <w:rsid w:val="001C476B"/>
    <w:rsid w:val="001F6E4B"/>
    <w:rsid w:val="00201FC8"/>
    <w:rsid w:val="0023512E"/>
    <w:rsid w:val="002471D8"/>
    <w:rsid w:val="00247D93"/>
    <w:rsid w:val="00264C54"/>
    <w:rsid w:val="00280DE9"/>
    <w:rsid w:val="00281248"/>
    <w:rsid w:val="00291589"/>
    <w:rsid w:val="002A7133"/>
    <w:rsid w:val="002C744D"/>
    <w:rsid w:val="002D6736"/>
    <w:rsid w:val="002F25B3"/>
    <w:rsid w:val="002F560F"/>
    <w:rsid w:val="00332DC0"/>
    <w:rsid w:val="003361A7"/>
    <w:rsid w:val="00391EB9"/>
    <w:rsid w:val="003A2C1A"/>
    <w:rsid w:val="003E2501"/>
    <w:rsid w:val="003E350B"/>
    <w:rsid w:val="003F0D58"/>
    <w:rsid w:val="003F64B6"/>
    <w:rsid w:val="0040151E"/>
    <w:rsid w:val="004177A5"/>
    <w:rsid w:val="00433B8E"/>
    <w:rsid w:val="00463314"/>
    <w:rsid w:val="004B2C41"/>
    <w:rsid w:val="004C7269"/>
    <w:rsid w:val="00515C34"/>
    <w:rsid w:val="0052754D"/>
    <w:rsid w:val="00542368"/>
    <w:rsid w:val="005639DB"/>
    <w:rsid w:val="00566C56"/>
    <w:rsid w:val="005E32AF"/>
    <w:rsid w:val="005E48E0"/>
    <w:rsid w:val="005F0CDF"/>
    <w:rsid w:val="00641C52"/>
    <w:rsid w:val="006A5EE0"/>
    <w:rsid w:val="006A6E2C"/>
    <w:rsid w:val="006B4085"/>
    <w:rsid w:val="006C68D0"/>
    <w:rsid w:val="006E3013"/>
    <w:rsid w:val="006E4C93"/>
    <w:rsid w:val="006F1FA1"/>
    <w:rsid w:val="007038A1"/>
    <w:rsid w:val="00706FFC"/>
    <w:rsid w:val="00717E3D"/>
    <w:rsid w:val="00745907"/>
    <w:rsid w:val="0076368F"/>
    <w:rsid w:val="007642E5"/>
    <w:rsid w:val="00783548"/>
    <w:rsid w:val="007A3770"/>
    <w:rsid w:val="007C56D0"/>
    <w:rsid w:val="007C6C3A"/>
    <w:rsid w:val="007E7CCE"/>
    <w:rsid w:val="00830323"/>
    <w:rsid w:val="00841B33"/>
    <w:rsid w:val="008529B1"/>
    <w:rsid w:val="00866ED9"/>
    <w:rsid w:val="00881F0B"/>
    <w:rsid w:val="00886FBF"/>
    <w:rsid w:val="008B527A"/>
    <w:rsid w:val="008D4BA9"/>
    <w:rsid w:val="008E141B"/>
    <w:rsid w:val="008F3086"/>
    <w:rsid w:val="008F47C0"/>
    <w:rsid w:val="008F6263"/>
    <w:rsid w:val="00900BC1"/>
    <w:rsid w:val="00917EE7"/>
    <w:rsid w:val="00944775"/>
    <w:rsid w:val="009D1F19"/>
    <w:rsid w:val="009E0215"/>
    <w:rsid w:val="00A408E7"/>
    <w:rsid w:val="00A44EE7"/>
    <w:rsid w:val="00A551E8"/>
    <w:rsid w:val="00A76D0E"/>
    <w:rsid w:val="00AB4890"/>
    <w:rsid w:val="00AE2F6D"/>
    <w:rsid w:val="00AF2E2C"/>
    <w:rsid w:val="00AF3E0F"/>
    <w:rsid w:val="00B2660E"/>
    <w:rsid w:val="00B41661"/>
    <w:rsid w:val="00B50F6E"/>
    <w:rsid w:val="00B63C7D"/>
    <w:rsid w:val="00B97FA7"/>
    <w:rsid w:val="00BA392F"/>
    <w:rsid w:val="00BB6E84"/>
    <w:rsid w:val="00BC19F5"/>
    <w:rsid w:val="00BE665E"/>
    <w:rsid w:val="00C12C5D"/>
    <w:rsid w:val="00C4435F"/>
    <w:rsid w:val="00C74E9B"/>
    <w:rsid w:val="00C96C8F"/>
    <w:rsid w:val="00CA319A"/>
    <w:rsid w:val="00CC2015"/>
    <w:rsid w:val="00CE67EC"/>
    <w:rsid w:val="00D01867"/>
    <w:rsid w:val="00D42699"/>
    <w:rsid w:val="00D47456"/>
    <w:rsid w:val="00D70AF0"/>
    <w:rsid w:val="00D73C7B"/>
    <w:rsid w:val="00DA3CBF"/>
    <w:rsid w:val="00DD4EF8"/>
    <w:rsid w:val="00DE1418"/>
    <w:rsid w:val="00DF2B2A"/>
    <w:rsid w:val="00E04E3D"/>
    <w:rsid w:val="00E128F4"/>
    <w:rsid w:val="00E33F2C"/>
    <w:rsid w:val="00E75B30"/>
    <w:rsid w:val="00E913CE"/>
    <w:rsid w:val="00E973EC"/>
    <w:rsid w:val="00EA06CB"/>
    <w:rsid w:val="00EA5992"/>
    <w:rsid w:val="00EC13CA"/>
    <w:rsid w:val="00ED281D"/>
    <w:rsid w:val="00ED7AAE"/>
    <w:rsid w:val="00EE2501"/>
    <w:rsid w:val="00EE3B53"/>
    <w:rsid w:val="00EE69AE"/>
    <w:rsid w:val="00EE6F46"/>
    <w:rsid w:val="00EF7FD3"/>
    <w:rsid w:val="00F22925"/>
    <w:rsid w:val="00F512F7"/>
    <w:rsid w:val="00F73A3E"/>
    <w:rsid w:val="00F96BDD"/>
    <w:rsid w:val="00FB4ACF"/>
    <w:rsid w:val="00FC5032"/>
    <w:rsid w:val="00FD0773"/>
    <w:rsid w:val="00FE1917"/>
    <w:rsid w:val="00FE6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7751B"/>
  <w15:chartTrackingRefBased/>
  <w15:docId w15:val="{73218405-4140-466A-BB23-AF2553786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CCB"/>
    <w:rPr>
      <w:rFonts w:ascii="Times New Roman" w:hAnsi="Times New Roman"/>
      <w:sz w:val="26"/>
    </w:rPr>
  </w:style>
  <w:style w:type="paragraph" w:styleId="Heading1">
    <w:name w:val="heading 1"/>
    <w:basedOn w:val="Normal"/>
    <w:next w:val="Normal"/>
    <w:link w:val="Heading1Char"/>
    <w:uiPriority w:val="9"/>
    <w:qFormat/>
    <w:rsid w:val="00141CCB"/>
    <w:pPr>
      <w:keepNext/>
      <w:keepLines/>
      <w:numPr>
        <w:numId w:val="13"/>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41CCB"/>
    <w:pPr>
      <w:keepNext/>
      <w:keepLines/>
      <w:numPr>
        <w:ilvl w:val="1"/>
        <w:numId w:val="1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41CCB"/>
    <w:pPr>
      <w:keepNext/>
      <w:keepLines/>
      <w:numPr>
        <w:ilvl w:val="2"/>
        <w:numId w:val="13"/>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41CCB"/>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1CCB"/>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1CCB"/>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1CCB"/>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1CC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1CC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141CC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41CCB"/>
  </w:style>
  <w:style w:type="character" w:customStyle="1" w:styleId="Heading1Char">
    <w:name w:val="Heading 1 Char"/>
    <w:basedOn w:val="DefaultParagraphFont"/>
    <w:link w:val="Heading1"/>
    <w:uiPriority w:val="9"/>
    <w:rsid w:val="00141CCB"/>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141CC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41CCB"/>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semiHidden/>
    <w:rsid w:val="00141CCB"/>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141CCB"/>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141CCB"/>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141CCB"/>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141C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1CCB"/>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141CCB"/>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141CCB"/>
    <w:rPr>
      <w:rFonts w:ascii="Times New Roman" w:eastAsiaTheme="minorEastAsia" w:hAnsi="Times New Roman"/>
      <w:b/>
      <w:spacing w:val="15"/>
      <w:sz w:val="28"/>
    </w:rPr>
  </w:style>
  <w:style w:type="paragraph" w:styleId="Title">
    <w:name w:val="Title"/>
    <w:basedOn w:val="Normal"/>
    <w:next w:val="Normal"/>
    <w:link w:val="TitleChar"/>
    <w:uiPriority w:val="10"/>
    <w:qFormat/>
    <w:rsid w:val="00141CCB"/>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141CCB"/>
    <w:rPr>
      <w:rFonts w:ascii="Times New Roman" w:eastAsiaTheme="majorEastAsia" w:hAnsi="Times New Roman" w:cstheme="majorBidi"/>
      <w:spacing w:val="-10"/>
      <w:kern w:val="28"/>
      <w:sz w:val="40"/>
      <w:szCs w:val="56"/>
    </w:rPr>
  </w:style>
  <w:style w:type="table" w:styleId="TableGrid">
    <w:name w:val="Table Grid"/>
    <w:basedOn w:val="TableNormal"/>
    <w:uiPriority w:val="39"/>
    <w:rsid w:val="00141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0">
    <w:name w:val="Heading3"/>
    <w:basedOn w:val="Normal"/>
    <w:link w:val="Heading3Char0"/>
    <w:rsid w:val="00141CCB"/>
  </w:style>
  <w:style w:type="character" w:customStyle="1" w:styleId="Heading3Char0">
    <w:name w:val="Heading3 Char"/>
    <w:basedOn w:val="DefaultParagraphFont"/>
    <w:link w:val="Heading30"/>
    <w:rsid w:val="00141CCB"/>
    <w:rPr>
      <w:rFonts w:ascii="Times New Roman" w:hAnsi="Times New Roman"/>
      <w:sz w:val="26"/>
    </w:rPr>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34"/>
    <w:qFormat/>
    <w:rsid w:val="00141CCB"/>
    <w:pPr>
      <w:ind w:left="720"/>
      <w:contextualSpacing/>
    </w:p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34"/>
    <w:locked/>
    <w:rsid w:val="00141CCB"/>
    <w:rPr>
      <w:rFonts w:ascii="Times New Roman" w:hAnsi="Times New Roman"/>
      <w:sz w:val="26"/>
    </w:rPr>
  </w:style>
  <w:style w:type="character" w:styleId="Strong">
    <w:name w:val="Strong"/>
    <w:basedOn w:val="DefaultParagraphFont"/>
    <w:uiPriority w:val="22"/>
    <w:qFormat/>
    <w:rsid w:val="00141CCB"/>
    <w:rPr>
      <w:b/>
      <w:bCs/>
    </w:rPr>
  </w:style>
  <w:style w:type="paragraph" w:styleId="Caption">
    <w:name w:val="caption"/>
    <w:basedOn w:val="Normal"/>
    <w:next w:val="Normal"/>
    <w:uiPriority w:val="35"/>
    <w:unhideWhenUsed/>
    <w:qFormat/>
    <w:rsid w:val="00141CCB"/>
    <w:pPr>
      <w:spacing w:after="200" w:line="240" w:lineRule="auto"/>
    </w:pPr>
    <w:rPr>
      <w:i/>
      <w:iCs/>
      <w:color w:val="44546A" w:themeColor="text2"/>
      <w:sz w:val="18"/>
      <w:szCs w:val="18"/>
    </w:rPr>
  </w:style>
  <w:style w:type="paragraph" w:styleId="TOC8">
    <w:name w:val="toc 8"/>
    <w:basedOn w:val="Normal"/>
    <w:next w:val="Normal"/>
    <w:autoRedefine/>
    <w:uiPriority w:val="39"/>
    <w:unhideWhenUsed/>
    <w:rsid w:val="00141CCB"/>
    <w:pPr>
      <w:spacing w:after="100" w:line="276" w:lineRule="auto"/>
      <w:ind w:left="1540"/>
    </w:pPr>
    <w:rPr>
      <w:rFonts w:ascii="Calibri" w:eastAsia="Times New Roman" w:hAnsi="Calibri" w:cs="Times New Roman"/>
      <w:sz w:val="22"/>
    </w:rPr>
  </w:style>
  <w:style w:type="paragraph" w:styleId="Header">
    <w:name w:val="header"/>
    <w:basedOn w:val="Normal"/>
    <w:link w:val="HeaderChar"/>
    <w:uiPriority w:val="99"/>
    <w:unhideWhenUsed/>
    <w:rsid w:val="00141CCB"/>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141CCB"/>
  </w:style>
  <w:style w:type="paragraph" w:styleId="Footer">
    <w:name w:val="footer"/>
    <w:basedOn w:val="Normal"/>
    <w:link w:val="FooterChar"/>
    <w:uiPriority w:val="99"/>
    <w:unhideWhenUsed/>
    <w:rsid w:val="00141CCB"/>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141CCB"/>
  </w:style>
  <w:style w:type="paragraph" w:styleId="TOC1">
    <w:name w:val="toc 1"/>
    <w:basedOn w:val="Normal"/>
    <w:next w:val="Normal"/>
    <w:autoRedefine/>
    <w:uiPriority w:val="39"/>
    <w:unhideWhenUsed/>
    <w:rsid w:val="00141CCB"/>
    <w:pPr>
      <w:spacing w:after="200" w:line="276" w:lineRule="auto"/>
    </w:pPr>
    <w:rPr>
      <w:rFonts w:ascii="Calibri" w:eastAsia="Times New Roman" w:hAnsi="Calibri" w:cs="Times New Roman"/>
      <w:sz w:val="22"/>
    </w:rPr>
  </w:style>
  <w:style w:type="paragraph" w:styleId="TOC2">
    <w:name w:val="toc 2"/>
    <w:basedOn w:val="Normal"/>
    <w:next w:val="Normal"/>
    <w:autoRedefine/>
    <w:uiPriority w:val="39"/>
    <w:unhideWhenUsed/>
    <w:rsid w:val="00141CCB"/>
    <w:pPr>
      <w:spacing w:after="200" w:line="276" w:lineRule="auto"/>
      <w:ind w:left="220"/>
    </w:pPr>
    <w:rPr>
      <w:rFonts w:ascii="Calibri" w:eastAsia="Times New Roman" w:hAnsi="Calibri" w:cs="Times New Roman"/>
      <w:sz w:val="22"/>
    </w:rPr>
  </w:style>
  <w:style w:type="paragraph" w:styleId="TOC3">
    <w:name w:val="toc 3"/>
    <w:basedOn w:val="Normal"/>
    <w:next w:val="Normal"/>
    <w:autoRedefine/>
    <w:uiPriority w:val="39"/>
    <w:unhideWhenUsed/>
    <w:rsid w:val="00141CCB"/>
    <w:pPr>
      <w:spacing w:after="100" w:line="276" w:lineRule="auto"/>
      <w:ind w:left="440"/>
    </w:pPr>
    <w:rPr>
      <w:rFonts w:ascii="Calibri" w:eastAsia="Times New Roman" w:hAnsi="Calibri" w:cs="Times New Roman"/>
      <w:sz w:val="22"/>
    </w:rPr>
  </w:style>
  <w:style w:type="paragraph" w:styleId="TOC4">
    <w:name w:val="toc 4"/>
    <w:basedOn w:val="Normal"/>
    <w:next w:val="Normal"/>
    <w:autoRedefine/>
    <w:uiPriority w:val="39"/>
    <w:unhideWhenUsed/>
    <w:rsid w:val="00141CCB"/>
    <w:pPr>
      <w:spacing w:after="100" w:line="276" w:lineRule="auto"/>
      <w:ind w:left="660"/>
    </w:pPr>
    <w:rPr>
      <w:rFonts w:ascii="Calibri" w:eastAsia="Times New Roman" w:hAnsi="Calibri" w:cs="Times New Roman"/>
      <w:sz w:val="22"/>
    </w:rPr>
  </w:style>
  <w:style w:type="paragraph" w:styleId="TOC5">
    <w:name w:val="toc 5"/>
    <w:basedOn w:val="Normal"/>
    <w:next w:val="Normal"/>
    <w:autoRedefine/>
    <w:uiPriority w:val="39"/>
    <w:unhideWhenUsed/>
    <w:rsid w:val="00141CCB"/>
    <w:pPr>
      <w:spacing w:after="100" w:line="276" w:lineRule="auto"/>
      <w:ind w:left="880"/>
    </w:pPr>
    <w:rPr>
      <w:rFonts w:ascii="Calibri" w:eastAsia="Times New Roman" w:hAnsi="Calibri" w:cs="Times New Roman"/>
      <w:sz w:val="22"/>
    </w:rPr>
  </w:style>
  <w:style w:type="paragraph" w:styleId="TOC6">
    <w:name w:val="toc 6"/>
    <w:basedOn w:val="Normal"/>
    <w:next w:val="Normal"/>
    <w:autoRedefine/>
    <w:uiPriority w:val="39"/>
    <w:unhideWhenUsed/>
    <w:rsid w:val="00141CCB"/>
    <w:pPr>
      <w:spacing w:after="100" w:line="276" w:lineRule="auto"/>
      <w:ind w:left="1100"/>
    </w:pPr>
    <w:rPr>
      <w:rFonts w:ascii="Calibri" w:eastAsia="Times New Roman" w:hAnsi="Calibri" w:cs="Times New Roman"/>
      <w:sz w:val="22"/>
    </w:rPr>
  </w:style>
  <w:style w:type="paragraph" w:styleId="TOC7">
    <w:name w:val="toc 7"/>
    <w:basedOn w:val="Normal"/>
    <w:next w:val="Normal"/>
    <w:autoRedefine/>
    <w:uiPriority w:val="39"/>
    <w:unhideWhenUsed/>
    <w:rsid w:val="00141CCB"/>
    <w:pPr>
      <w:spacing w:after="100" w:line="276" w:lineRule="auto"/>
      <w:ind w:left="1320"/>
    </w:pPr>
    <w:rPr>
      <w:rFonts w:ascii="Calibri" w:eastAsia="Times New Roman" w:hAnsi="Calibri" w:cs="Times New Roman"/>
      <w:sz w:val="22"/>
    </w:rPr>
  </w:style>
  <w:style w:type="paragraph" w:styleId="TOC9">
    <w:name w:val="toc 9"/>
    <w:basedOn w:val="Normal"/>
    <w:next w:val="Normal"/>
    <w:autoRedefine/>
    <w:uiPriority w:val="39"/>
    <w:unhideWhenUsed/>
    <w:rsid w:val="00141CCB"/>
    <w:pPr>
      <w:spacing w:after="100" w:line="276" w:lineRule="auto"/>
      <w:ind w:left="1760"/>
    </w:pPr>
    <w:rPr>
      <w:rFonts w:ascii="Calibri" w:eastAsia="Times New Roman" w:hAnsi="Calibri" w:cs="Times New Roman"/>
      <w:sz w:val="22"/>
    </w:rPr>
  </w:style>
  <w:style w:type="character" w:styleId="Hyperlink">
    <w:name w:val="Hyperlink"/>
    <w:uiPriority w:val="99"/>
    <w:unhideWhenUsed/>
    <w:rsid w:val="00141CCB"/>
    <w:rPr>
      <w:color w:val="0000FF"/>
      <w:u w:val="single"/>
    </w:rPr>
  </w:style>
  <w:style w:type="character" w:customStyle="1" w:styleId="BalloonTextChar">
    <w:name w:val="Balloon Text Char"/>
    <w:basedOn w:val="DefaultParagraphFont"/>
    <w:link w:val="BalloonText"/>
    <w:uiPriority w:val="99"/>
    <w:semiHidden/>
    <w:rsid w:val="00141CCB"/>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141CCB"/>
    <w:pPr>
      <w:spacing w:after="0" w:line="240" w:lineRule="auto"/>
    </w:pPr>
    <w:rPr>
      <w:rFonts w:ascii="Tahoma" w:eastAsia="Times New Roman" w:hAnsi="Tahoma" w:cs="Tahoma"/>
      <w:sz w:val="16"/>
      <w:szCs w:val="16"/>
    </w:rPr>
  </w:style>
  <w:style w:type="character" w:customStyle="1" w:styleId="BalloonTextChar1">
    <w:name w:val="Balloon Text Char1"/>
    <w:basedOn w:val="DefaultParagraphFont"/>
    <w:uiPriority w:val="99"/>
    <w:semiHidden/>
    <w:rsid w:val="00391EB9"/>
    <w:rPr>
      <w:rFonts w:ascii="Segoe UI" w:hAnsi="Segoe UI" w:cs="Segoe UI"/>
      <w:sz w:val="18"/>
      <w:szCs w:val="18"/>
    </w:rPr>
  </w:style>
  <w:style w:type="character" w:customStyle="1" w:styleId="CommentTextChar">
    <w:name w:val="Comment Text Char"/>
    <w:basedOn w:val="DefaultParagraphFont"/>
    <w:link w:val="CommentText"/>
    <w:uiPriority w:val="99"/>
    <w:semiHidden/>
    <w:rsid w:val="00141CCB"/>
    <w:rPr>
      <w:rFonts w:ascii="Calibri" w:eastAsia="Times New Roman" w:hAnsi="Calibri" w:cs="Times New Roman"/>
      <w:sz w:val="20"/>
      <w:szCs w:val="20"/>
    </w:rPr>
  </w:style>
  <w:style w:type="paragraph" w:styleId="CommentText">
    <w:name w:val="annotation text"/>
    <w:basedOn w:val="Normal"/>
    <w:link w:val="CommentTextChar"/>
    <w:uiPriority w:val="99"/>
    <w:semiHidden/>
    <w:unhideWhenUsed/>
    <w:rsid w:val="00141CCB"/>
    <w:pPr>
      <w:spacing w:after="200" w:line="276" w:lineRule="auto"/>
    </w:pPr>
    <w:rPr>
      <w:rFonts w:ascii="Calibri" w:eastAsia="Times New Roman" w:hAnsi="Calibri" w:cs="Times New Roman"/>
      <w:sz w:val="20"/>
      <w:szCs w:val="20"/>
    </w:rPr>
  </w:style>
  <w:style w:type="character" w:customStyle="1" w:styleId="CommentTextChar1">
    <w:name w:val="Comment Text Char1"/>
    <w:basedOn w:val="DefaultParagraphFont"/>
    <w:uiPriority w:val="99"/>
    <w:semiHidden/>
    <w:rsid w:val="00391EB9"/>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141CCB"/>
    <w:rPr>
      <w:rFonts w:ascii="Calibri" w:eastAsia="Times New Roman"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141CCB"/>
    <w:rPr>
      <w:b/>
      <w:bCs/>
    </w:rPr>
  </w:style>
  <w:style w:type="character" w:customStyle="1" w:styleId="CommentSubjectChar1">
    <w:name w:val="Comment Subject Char1"/>
    <w:basedOn w:val="CommentTextChar1"/>
    <w:uiPriority w:val="99"/>
    <w:semiHidden/>
    <w:rsid w:val="00391EB9"/>
    <w:rPr>
      <w:rFonts w:ascii="Times New Roman" w:hAnsi="Times New Roman"/>
      <w:b/>
      <w:bCs/>
      <w:sz w:val="20"/>
      <w:szCs w:val="20"/>
    </w:rPr>
  </w:style>
  <w:style w:type="character" w:customStyle="1" w:styleId="apple-style-span">
    <w:name w:val="apple-style-span"/>
    <w:basedOn w:val="DefaultParagraphFont"/>
    <w:rsid w:val="00141CCB"/>
  </w:style>
  <w:style w:type="character" w:customStyle="1" w:styleId="DocumentMapChar">
    <w:name w:val="Document Map Char"/>
    <w:basedOn w:val="DefaultParagraphFont"/>
    <w:link w:val="DocumentMap"/>
    <w:uiPriority w:val="99"/>
    <w:semiHidden/>
    <w:rsid w:val="00141CCB"/>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141CCB"/>
    <w:pPr>
      <w:spacing w:after="200" w:line="276" w:lineRule="auto"/>
    </w:pPr>
    <w:rPr>
      <w:rFonts w:ascii="Tahoma" w:eastAsia="Times New Roman" w:hAnsi="Tahoma" w:cs="Tahoma"/>
      <w:sz w:val="16"/>
      <w:szCs w:val="16"/>
    </w:rPr>
  </w:style>
  <w:style w:type="character" w:customStyle="1" w:styleId="DocumentMapChar1">
    <w:name w:val="Document Map Char1"/>
    <w:basedOn w:val="DefaultParagraphFont"/>
    <w:uiPriority w:val="99"/>
    <w:semiHidden/>
    <w:rsid w:val="00391EB9"/>
    <w:rPr>
      <w:rFonts w:ascii="Segoe UI" w:hAnsi="Segoe UI" w:cs="Segoe UI"/>
      <w:sz w:val="16"/>
      <w:szCs w:val="16"/>
    </w:rPr>
  </w:style>
  <w:style w:type="character" w:styleId="SubtleEmphasis">
    <w:name w:val="Subtle Emphasis"/>
    <w:basedOn w:val="DefaultParagraphFont"/>
    <w:uiPriority w:val="19"/>
    <w:qFormat/>
    <w:rsid w:val="00EE6F46"/>
    <w:rPr>
      <w:rFonts w:ascii="Times New Roman" w:hAnsi="Times New Roman"/>
      <w:i/>
      <w:iCs/>
      <w:color w:val="auto"/>
      <w:sz w:val="32"/>
    </w:rPr>
  </w:style>
  <w:style w:type="paragraph" w:styleId="TOCHeading">
    <w:name w:val="TOC Heading"/>
    <w:basedOn w:val="Heading1"/>
    <w:next w:val="Normal"/>
    <w:uiPriority w:val="39"/>
    <w:unhideWhenUsed/>
    <w:qFormat/>
    <w:rsid w:val="00141CCB"/>
    <w:pPr>
      <w:numPr>
        <w:numId w:val="0"/>
      </w:numPr>
      <w:outlineLvl w:val="9"/>
    </w:pPr>
    <w:rPr>
      <w:rFonts w:asciiTheme="majorHAnsi" w:hAnsiTheme="majorHAnsi"/>
      <w:b w:val="0"/>
      <w:color w:val="2F5496" w:themeColor="accent1" w:themeShade="BF"/>
      <w:sz w:val="32"/>
    </w:rPr>
  </w:style>
  <w:style w:type="character" w:styleId="LineNumber">
    <w:name w:val="line number"/>
    <w:basedOn w:val="DefaultParagraphFont"/>
    <w:uiPriority w:val="99"/>
    <w:semiHidden/>
    <w:unhideWhenUsed/>
    <w:rsid w:val="00137926"/>
  </w:style>
  <w:style w:type="paragraph" w:customStyle="1" w:styleId="TableContents">
    <w:name w:val="Table Contents"/>
    <w:basedOn w:val="Normal"/>
    <w:qFormat/>
    <w:rsid w:val="000830B2"/>
    <w:pPr>
      <w:widowControl w:val="0"/>
      <w:suppressLineNumbers/>
      <w:suppressAutoHyphens/>
    </w:pPr>
    <w:rPr>
      <w:rFonts w:asciiTheme="minorHAnsi" w:hAnsiTheme="minorHAnsi"/>
      <w:sz w:val="22"/>
    </w:rPr>
  </w:style>
  <w:style w:type="character" w:styleId="FollowedHyperlink">
    <w:name w:val="FollowedHyperlink"/>
    <w:basedOn w:val="DefaultParagraphFont"/>
    <w:uiPriority w:val="99"/>
    <w:semiHidden/>
    <w:unhideWhenUsed/>
    <w:rsid w:val="00CC20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7703">
      <w:bodyDiv w:val="1"/>
      <w:marLeft w:val="0"/>
      <w:marRight w:val="0"/>
      <w:marTop w:val="0"/>
      <w:marBottom w:val="0"/>
      <w:divBdr>
        <w:top w:val="none" w:sz="0" w:space="0" w:color="auto"/>
        <w:left w:val="none" w:sz="0" w:space="0" w:color="auto"/>
        <w:bottom w:val="none" w:sz="0" w:space="0" w:color="auto"/>
        <w:right w:val="none" w:sz="0" w:space="0" w:color="auto"/>
      </w:divBdr>
    </w:div>
    <w:div w:id="332610712">
      <w:bodyDiv w:val="1"/>
      <w:marLeft w:val="0"/>
      <w:marRight w:val="0"/>
      <w:marTop w:val="0"/>
      <w:marBottom w:val="0"/>
      <w:divBdr>
        <w:top w:val="none" w:sz="0" w:space="0" w:color="auto"/>
        <w:left w:val="none" w:sz="0" w:space="0" w:color="auto"/>
        <w:bottom w:val="none" w:sz="0" w:space="0" w:color="auto"/>
        <w:right w:val="none" w:sz="0" w:space="0" w:color="auto"/>
      </w:divBdr>
    </w:div>
    <w:div w:id="478499702">
      <w:bodyDiv w:val="1"/>
      <w:marLeft w:val="0"/>
      <w:marRight w:val="0"/>
      <w:marTop w:val="0"/>
      <w:marBottom w:val="0"/>
      <w:divBdr>
        <w:top w:val="none" w:sz="0" w:space="0" w:color="auto"/>
        <w:left w:val="none" w:sz="0" w:space="0" w:color="auto"/>
        <w:bottom w:val="none" w:sz="0" w:space="0" w:color="auto"/>
        <w:right w:val="none" w:sz="0" w:space="0" w:color="auto"/>
      </w:divBdr>
    </w:div>
    <w:div w:id="1135216137">
      <w:bodyDiv w:val="1"/>
      <w:marLeft w:val="0"/>
      <w:marRight w:val="0"/>
      <w:marTop w:val="0"/>
      <w:marBottom w:val="0"/>
      <w:divBdr>
        <w:top w:val="none" w:sz="0" w:space="0" w:color="auto"/>
        <w:left w:val="none" w:sz="0" w:space="0" w:color="auto"/>
        <w:bottom w:val="none" w:sz="0" w:space="0" w:color="auto"/>
        <w:right w:val="none" w:sz="0" w:space="0" w:color="auto"/>
      </w:divBdr>
    </w:div>
    <w:div w:id="1258323380">
      <w:bodyDiv w:val="1"/>
      <w:marLeft w:val="0"/>
      <w:marRight w:val="0"/>
      <w:marTop w:val="0"/>
      <w:marBottom w:val="0"/>
      <w:divBdr>
        <w:top w:val="none" w:sz="0" w:space="0" w:color="auto"/>
        <w:left w:val="none" w:sz="0" w:space="0" w:color="auto"/>
        <w:bottom w:val="none" w:sz="0" w:space="0" w:color="auto"/>
        <w:right w:val="none" w:sz="0" w:space="0" w:color="auto"/>
      </w:divBdr>
    </w:div>
    <w:div w:id="1314024107">
      <w:bodyDiv w:val="1"/>
      <w:marLeft w:val="0"/>
      <w:marRight w:val="0"/>
      <w:marTop w:val="0"/>
      <w:marBottom w:val="0"/>
      <w:divBdr>
        <w:top w:val="none" w:sz="0" w:space="0" w:color="auto"/>
        <w:left w:val="none" w:sz="0" w:space="0" w:color="auto"/>
        <w:bottom w:val="none" w:sz="0" w:space="0" w:color="auto"/>
        <w:right w:val="none" w:sz="0" w:space="0" w:color="auto"/>
      </w:divBdr>
    </w:div>
    <w:div w:id="164384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uvienphapluat.vn/van-ban/Giao-duc/Thong-tu-58-2011-TT-BGDDT-Quy-che-danh-gia-xep-loai-hoc-sinh-trung-hoc-co-so-133268.aspx"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_Phuc_Toan\Documents\Custom%20Office%20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ABE96-FC86-4273-9DDD-E60F70B64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293</TotalTime>
  <Pages>52</Pages>
  <Words>4702</Words>
  <Characters>26805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Nguyễn</dc:creator>
  <cp:keywords/>
  <dc:description/>
  <cp:lastModifiedBy>Toàn Nguyễn</cp:lastModifiedBy>
  <cp:revision>179</cp:revision>
  <dcterms:created xsi:type="dcterms:W3CDTF">2021-07-17T07:20:00Z</dcterms:created>
  <dcterms:modified xsi:type="dcterms:W3CDTF">2021-07-21T09:44:00Z</dcterms:modified>
</cp:coreProperties>
</file>